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86164"/>
        <w:docPartObj>
          <w:docPartGallery w:val="Cover Pages"/>
          <w:docPartUnique/>
        </w:docPartObj>
      </w:sdtPr>
      <w:sdtEndPr>
        <w:rPr>
          <w:b/>
          <w:u w:val="double"/>
        </w:rPr>
      </w:sdtEndPr>
      <w:sdtContent>
        <w:p w14:paraId="6877B4AD" w14:textId="736E5B0F" w:rsidR="004F48AE" w:rsidRPr="00432A4D" w:rsidRDefault="004F48AE">
          <w:pPr>
            <w:rPr>
              <w:noProof/>
              <w:lang w:val="it-IT" w:eastAsia="it-IT"/>
            </w:rPr>
          </w:pPr>
          <w:r w:rsidRPr="00432A4D">
            <w:rPr>
              <w:noProof/>
              <w:lang w:val="it-IT" w:eastAsia="ja-JP"/>
            </w:rPr>
            <mc:AlternateContent>
              <mc:Choice Requires="wps">
                <w:drawing>
                  <wp:anchor distT="0" distB="0" distL="114300" distR="114300" simplePos="0" relativeHeight="251659264" behindDoc="1" locked="0" layoutInCell="1" allowOverlap="1" wp14:anchorId="341CFA46" wp14:editId="56BA2B4A">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41CFA46" id="_x0000_t202" coordsize="21600,21600" o:spt="202" path="m,l,21600r21600,l21600,xe">
                    <v:stroke joinstyle="miter"/>
                    <v:path gradientshapeok="t" o:connecttype="rect"/>
                  </v:shapetype>
                  <v:shape id="Casella di testo 122" o:spid="_x0000_s1026" type="#_x0000_t202" style="position:absolute;left:0;text-align:left;margin-left:-4.15pt;margin-top:19.85pt;width:474.1pt;height:49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" filled="f" stroked="f" strokeweight=".5pt">
                    <v:textbox inset="36pt,36pt,36pt,36pt">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v:textbox>
                  </v:shape>
                </w:pict>
              </mc:Fallback>
            </mc:AlternateContent>
          </w:r>
        </w:p>
        <w:tbl>
          <w:tblPr>
            <w:tblStyle w:val="Grigliatabella"/>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6" w:space="0" w:color="D9D9D9" w:themeColor="background1" w:themeShade="D9"/>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4F48AE" w:rsidRPr="00432A4D" w14:paraId="227BC5A0" w14:textId="77777777" w:rsidTr="000D287A">
            <w:trPr>
              <w:trHeight w:val="350"/>
            </w:trPr>
            <w:tc>
              <w:tcPr>
                <w:tcW w:w="2987" w:type="pct"/>
                <w:vMerge w:val="restart"/>
                <w:shd w:val="clear" w:color="auto" w:fill="595959" w:themeFill="text1" w:themeFillTint="A6"/>
                <w:vAlign w:val="center"/>
              </w:tcPr>
              <w:p w14:paraId="535B4715" w14:textId="77777777" w:rsidR="004F48AE" w:rsidRPr="00432A4D" w:rsidRDefault="004F48AE" w:rsidP="000D287A">
                <w:pPr>
                  <w:pStyle w:val="Nessunaspaziatura"/>
                  <w:jc w:val="center"/>
                  <w:rPr>
                    <w:color w:val="FFFFFF" w:themeColor="background1"/>
                    <w:sz w:val="32"/>
                    <w:szCs w:val="32"/>
                  </w:rPr>
                </w:pPr>
                <w:r w:rsidRPr="00432A4D">
                  <w:rPr>
                    <w:rFonts w:ascii="Arial Black" w:hAnsi="Arial Black"/>
                    <w:color w:val="FFFFFF" w:themeColor="background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c>
            <w:tc>
              <w:tcPr>
                <w:tcW w:w="2013" w:type="pct"/>
                <w:shd w:val="clear" w:color="auto" w:fill="595959" w:themeFill="text1" w:themeFillTint="A6"/>
                <w:vAlign w:val="center"/>
              </w:tcPr>
              <w:p w14:paraId="6FC2E298" w14:textId="77777777" w:rsidR="004F48AE" w:rsidRPr="00432A4D" w:rsidRDefault="004F48AE" w:rsidP="000D287A">
                <w:pPr>
                  <w:pStyle w:val="Nessunaspaziatura"/>
                  <w:rPr>
                    <w:b/>
                    <w:color w:val="FFFFFF" w:themeColor="background1"/>
                    <w:sz w:val="32"/>
                    <w:szCs w:val="32"/>
                  </w:rPr>
                </w:pPr>
                <w:r w:rsidRPr="00432A4D">
                  <w:rPr>
                    <w:caps/>
                    <w:color w:val="FFFFFF" w:themeColor="background1"/>
                  </w:rPr>
                  <w:t>COUNTRY</w:t>
                </w:r>
              </w:p>
            </w:tc>
          </w:tr>
          <w:tr w:rsidR="004F48AE" w:rsidRPr="00432A4D" w14:paraId="5F20C77C" w14:textId="77777777" w:rsidTr="000D287A">
            <w:trPr>
              <w:trHeight w:val="936"/>
            </w:trPr>
            <w:tc>
              <w:tcPr>
                <w:tcW w:w="2987" w:type="pct"/>
                <w:vMerge/>
                <w:shd w:val="clear" w:color="auto" w:fill="595959" w:themeFill="text1" w:themeFillTint="A6"/>
              </w:tcPr>
              <w:p w14:paraId="01594DE4" w14:textId="77777777" w:rsidR="004F48AE" w:rsidRPr="00432A4D" w:rsidDel="00603A1A" w:rsidRDefault="004F48AE" w:rsidP="000D287A">
                <w:pPr>
                  <w:pStyle w:val="Nessunaspaziatura"/>
                  <w:rPr>
                    <w:color w:val="FFFFFF" w:themeColor="background1"/>
                    <w:sz w:val="32"/>
                    <w:szCs w:val="32"/>
                  </w:rPr>
                </w:pPr>
              </w:p>
            </w:tc>
            <w:tc>
              <w:tcPr>
                <w:tcW w:w="2013" w:type="pct"/>
                <w:shd w:val="clear" w:color="auto" w:fill="595959" w:themeFill="text1" w:themeFillTint="A6"/>
              </w:tcPr>
              <w:p w14:paraId="5A0DD13C" w14:textId="3D3B7AD2" w:rsidR="004F48AE" w:rsidRPr="00432A4D" w:rsidRDefault="00C70E2E" w:rsidP="007C5627">
                <w:pPr>
                  <w:pStyle w:val="Nessunaspaziatura"/>
                  <w:rPr>
                    <w:caps/>
                    <w:color w:val="FFFFFF" w:themeColor="background1"/>
                    <w:lang w:val="it-IT"/>
                  </w:rPr>
                </w:pPr>
                <w:r w:rsidRPr="00432A4D">
                  <w:rPr>
                    <w:b/>
                    <w:color w:val="FFFFFF" w:themeColor="background1"/>
                    <w:sz w:val="32"/>
                    <w:szCs w:val="32"/>
                    <w:lang w:val="it-IT"/>
                  </w:rPr>
                  <w:t>ALL</w:t>
                </w:r>
                <w:r w:rsidR="00DA3F35" w:rsidRPr="00432A4D">
                  <w:rPr>
                    <w:b/>
                    <w:color w:val="FFFFFF" w:themeColor="background1"/>
                    <w:sz w:val="32"/>
                    <w:szCs w:val="32"/>
                    <w:lang w:val="it-IT"/>
                  </w:rPr>
                  <w:t xml:space="preserve"> </w:t>
                </w:r>
              </w:p>
            </w:tc>
          </w:tr>
          <w:tr w:rsidR="004F48AE" w:rsidRPr="00432A4D" w14:paraId="67329BC2" w14:textId="77777777" w:rsidTr="000D287A">
            <w:trPr>
              <w:trHeight w:val="350"/>
            </w:trPr>
            <w:tc>
              <w:tcPr>
                <w:tcW w:w="2987" w:type="pct"/>
                <w:shd w:val="clear" w:color="auto" w:fill="595959" w:themeFill="text1" w:themeFillTint="A6"/>
                <w:vAlign w:val="center"/>
              </w:tcPr>
              <w:p w14:paraId="0791B971" w14:textId="77777777" w:rsidR="004F48AE" w:rsidRPr="00432A4D" w:rsidRDefault="004F48AE" w:rsidP="000D287A">
                <w:pPr>
                  <w:pStyle w:val="Nessunaspaziatura"/>
                  <w:rPr>
                    <w:caps/>
                    <w:color w:val="FFFFFF" w:themeColor="background1"/>
                    <w:lang w:val="fr-FR"/>
                  </w:rPr>
                </w:pPr>
                <w:r w:rsidRPr="00432A4D">
                  <w:rPr>
                    <w:caps/>
                    <w:color w:val="FFFFFF" w:themeColor="background1"/>
                    <w:lang w:val="fr-FR"/>
                  </w:rPr>
                  <w:t>Document TYPE</w:t>
                </w:r>
              </w:p>
            </w:tc>
            <w:tc>
              <w:tcPr>
                <w:tcW w:w="2013" w:type="pct"/>
                <w:shd w:val="clear" w:color="auto" w:fill="595959" w:themeFill="text1" w:themeFillTint="A6"/>
                <w:vAlign w:val="center"/>
              </w:tcPr>
              <w:p w14:paraId="7C83CBE9" w14:textId="77777777" w:rsidR="004F48AE" w:rsidRPr="00432A4D" w:rsidRDefault="004F48AE" w:rsidP="000D287A">
                <w:pPr>
                  <w:pStyle w:val="Nessunaspaziatura"/>
                  <w:rPr>
                    <w:color w:val="FFFFFF" w:themeColor="background1"/>
                    <w:sz w:val="32"/>
                    <w:szCs w:val="32"/>
                    <w:lang w:val="fr-FR"/>
                  </w:rPr>
                </w:pPr>
                <w:r w:rsidRPr="00432A4D">
                  <w:rPr>
                    <w:caps/>
                    <w:color w:val="FFFFFF" w:themeColor="background1"/>
                    <w:lang w:val="fr-FR"/>
                  </w:rPr>
                  <w:t>LANGUAGE</w:t>
                </w:r>
              </w:p>
            </w:tc>
          </w:tr>
          <w:tr w:rsidR="004F48AE" w:rsidRPr="00432A4D" w14:paraId="1AF2989D" w14:textId="77777777" w:rsidTr="000D287A">
            <w:trPr>
              <w:trHeight w:val="936"/>
            </w:trPr>
            <w:tc>
              <w:tcPr>
                <w:tcW w:w="2987" w:type="pct"/>
                <w:shd w:val="clear" w:color="auto" w:fill="595959" w:themeFill="text1" w:themeFillTint="A6"/>
              </w:tcPr>
              <w:p w14:paraId="1B8E53E5" w14:textId="77777777" w:rsidR="004F48AE" w:rsidRPr="00432A4D" w:rsidRDefault="000D287A" w:rsidP="000D287A">
                <w:pPr>
                  <w:pStyle w:val="Nessunaspaziatura"/>
                  <w:rPr>
                    <w:b/>
                    <w:color w:val="FFFFFF" w:themeColor="background1"/>
                    <w:sz w:val="32"/>
                    <w:szCs w:val="32"/>
                  </w:rPr>
                </w:pPr>
                <w:r w:rsidRPr="00432A4D">
                  <w:rPr>
                    <w:b/>
                    <w:color w:val="FFFFFF" w:themeColor="background1"/>
                    <w:sz w:val="32"/>
                    <w:szCs w:val="32"/>
                  </w:rPr>
                  <w:t>TEMPLATE</w:t>
                </w:r>
              </w:p>
            </w:tc>
            <w:tc>
              <w:tcPr>
                <w:tcW w:w="2013" w:type="pct"/>
                <w:shd w:val="clear" w:color="auto" w:fill="595959" w:themeFill="text1" w:themeFillTint="A6"/>
              </w:tcPr>
              <w:p w14:paraId="3E3539AE" w14:textId="77777777" w:rsidR="004F48AE" w:rsidRPr="00432A4D" w:rsidRDefault="004F48AE" w:rsidP="000D287A">
                <w:pPr>
                  <w:pStyle w:val="Nessunaspaziatura"/>
                  <w:rPr>
                    <w:b/>
                    <w:color w:val="FFFFFF" w:themeColor="background1"/>
                    <w:sz w:val="32"/>
                    <w:szCs w:val="32"/>
                  </w:rPr>
                </w:pPr>
                <w:r w:rsidRPr="00432A4D">
                  <w:rPr>
                    <w:b/>
                    <w:color w:val="FFFFFF" w:themeColor="background1"/>
                    <w:sz w:val="32"/>
                    <w:szCs w:val="32"/>
                  </w:rPr>
                  <w:t>EN</w:t>
                </w:r>
              </w:p>
            </w:tc>
          </w:tr>
        </w:tbl>
        <w:p w14:paraId="67D56EB0" w14:textId="0FE4B470" w:rsidR="001F2A42" w:rsidRPr="00432A4D" w:rsidRDefault="00F966D0">
          <w:pPr>
            <w:spacing w:after="0" w:line="240" w:lineRule="auto"/>
            <w:jc w:val="left"/>
            <w:rPr>
              <w:b/>
              <w:u w:val="double"/>
            </w:rPr>
          </w:pPr>
          <w:r w:rsidRPr="00432A4D">
            <w:rPr>
              <w:rFonts w:ascii="Times New Roman" w:eastAsia="Times New Roman" w:hAnsi="Times New Roman"/>
              <w:noProof/>
              <w:sz w:val="24"/>
              <w:szCs w:val="24"/>
              <w:lang w:val="it-IT" w:eastAsia="ja-JP"/>
            </w:rPr>
            <mc:AlternateContent>
              <mc:Choice Requires="wps">
                <w:drawing>
                  <wp:anchor distT="45720" distB="45720" distL="114300" distR="114300" simplePos="0" relativeHeight="251661312" behindDoc="0" locked="0" layoutInCell="1" allowOverlap="1" wp14:anchorId="53EAF811" wp14:editId="783B73AC">
                    <wp:simplePos x="0" y="0"/>
                    <wp:positionH relativeFrom="margin">
                      <wp:posOffset>240030</wp:posOffset>
                    </wp:positionH>
                    <wp:positionV relativeFrom="margin">
                      <wp:posOffset>561975</wp:posOffset>
                    </wp:positionV>
                    <wp:extent cx="5558155" cy="1514475"/>
                    <wp:effectExtent l="0" t="0" r="23495" b="28575"/>
                    <wp:wrapNone/>
                    <wp:docPr id="1954388626" name="Casella di tes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1514475"/>
                            </a:xfrm>
                            <a:prstGeom prst="rect">
                              <a:avLst/>
                            </a:prstGeom>
                            <a:solidFill>
                              <a:srgbClr val="FFFFFF"/>
                            </a:solidFill>
                            <a:ln w="9525" cmpd="sng">
                              <a:solidFill>
                                <a:srgbClr val="FF0000"/>
                              </a:solidFill>
                              <a:miter lim="800000"/>
                              <a:headEnd/>
                              <a:tailEnd/>
                            </a:ln>
                          </wps:spPr>
                          <wps:txb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AF811" id="Casella di testo 18" o:spid="_x0000_s1027" type="#_x0000_t202" style="position:absolute;margin-left:18.9pt;margin-top:44.25pt;width:437.65pt;height:11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" strokecolor="red">
                    <v:textbo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v:textbox>
                    <w10:wrap anchorx="margin" anchory="margin"/>
                  </v:shape>
                </w:pict>
              </mc:Fallback>
            </mc:AlternateContent>
          </w:r>
          <w:r w:rsidR="001F2A42" w:rsidRPr="00432A4D">
            <w:rPr>
              <w:b/>
              <w:u w:val="double"/>
            </w:rPr>
            <w:br w:type="page"/>
          </w:r>
        </w:p>
      </w:sdtContent>
    </w:sdt>
    <w:p w14:paraId="020443DD" w14:textId="77777777" w:rsidR="004161F2" w:rsidRPr="00432A4D" w:rsidRDefault="004161F2" w:rsidP="002E24E2">
      <w:pPr>
        <w:rPr>
          <w:b/>
          <w:color w:val="FF0000"/>
          <w:sz w:val="28"/>
          <w:szCs w:val="28"/>
        </w:rPr>
      </w:pPr>
      <w:r w:rsidRPr="00432A4D">
        <w:rPr>
          <w:b/>
          <w:color w:val="FF0000"/>
          <w:sz w:val="28"/>
          <w:szCs w:val="28"/>
        </w:rPr>
        <w:lastRenderedPageBreak/>
        <w:t>R</w:t>
      </w:r>
      <w:r w:rsidR="002E24E2" w:rsidRPr="00432A4D">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39"/>
        <w:gridCol w:w="1339"/>
        <w:gridCol w:w="1657"/>
        <w:gridCol w:w="1798"/>
        <w:gridCol w:w="2273"/>
      </w:tblGrid>
      <w:tr w:rsidR="001F2A42" w:rsidRPr="00432A4D" w14:paraId="1C23DF5A" w14:textId="77777777" w:rsidTr="000D287A">
        <w:trPr>
          <w:cantSplit/>
          <w:trHeight w:val="567"/>
          <w:tblHeader/>
          <w:jc w:val="center"/>
        </w:trPr>
        <w:tc>
          <w:tcPr>
            <w:tcW w:w="530" w:type="pct"/>
            <w:vAlign w:val="center"/>
          </w:tcPr>
          <w:p w14:paraId="78AC144D" w14:textId="77777777" w:rsidR="001F2A42" w:rsidRPr="00432A4D" w:rsidRDefault="001F2A42" w:rsidP="000D287A">
            <w:pPr>
              <w:spacing w:before="60" w:after="60"/>
              <w:ind w:left="-142"/>
              <w:jc w:val="center"/>
              <w:rPr>
                <w:rFonts w:cs="Arial"/>
                <w:b/>
                <w:sz w:val="20"/>
                <w:szCs w:val="20"/>
              </w:rPr>
            </w:pPr>
            <w:r w:rsidRPr="00432A4D">
              <w:rPr>
                <w:rFonts w:cs="Arial"/>
                <w:b/>
                <w:sz w:val="20"/>
                <w:szCs w:val="20"/>
              </w:rPr>
              <w:t>Rev.</w:t>
            </w:r>
          </w:p>
        </w:tc>
        <w:tc>
          <w:tcPr>
            <w:tcW w:w="712" w:type="pct"/>
            <w:vAlign w:val="center"/>
          </w:tcPr>
          <w:p w14:paraId="7C93D5D1" w14:textId="77777777" w:rsidR="001F2A42" w:rsidRPr="00432A4D" w:rsidRDefault="001F2A42" w:rsidP="000D287A">
            <w:pPr>
              <w:spacing w:before="60" w:after="60"/>
              <w:jc w:val="center"/>
              <w:rPr>
                <w:rFonts w:cs="Arial"/>
                <w:b/>
                <w:sz w:val="20"/>
                <w:szCs w:val="20"/>
              </w:rPr>
            </w:pPr>
            <w:r w:rsidRPr="00432A4D">
              <w:rPr>
                <w:rFonts w:cs="Arial"/>
                <w:b/>
                <w:sz w:val="20"/>
                <w:szCs w:val="20"/>
              </w:rPr>
              <w:t>Date</w:t>
            </w:r>
          </w:p>
        </w:tc>
        <w:tc>
          <w:tcPr>
            <w:tcW w:w="712" w:type="pct"/>
            <w:vAlign w:val="center"/>
          </w:tcPr>
          <w:p w14:paraId="4E7EAFD5" w14:textId="77777777" w:rsidR="001F2A42" w:rsidRPr="00432A4D" w:rsidRDefault="001F2A42" w:rsidP="000D287A">
            <w:pPr>
              <w:spacing w:before="60" w:after="60"/>
              <w:jc w:val="center"/>
              <w:rPr>
                <w:rFonts w:cs="Arial"/>
                <w:b/>
                <w:sz w:val="20"/>
                <w:szCs w:val="20"/>
              </w:rPr>
            </w:pPr>
            <w:r w:rsidRPr="00432A4D">
              <w:rPr>
                <w:rFonts w:cs="Arial"/>
                <w:b/>
                <w:sz w:val="20"/>
                <w:szCs w:val="20"/>
              </w:rPr>
              <w:t>Author</w:t>
            </w:r>
          </w:p>
        </w:tc>
        <w:tc>
          <w:tcPr>
            <w:tcW w:w="881" w:type="pct"/>
            <w:vAlign w:val="center"/>
          </w:tcPr>
          <w:p w14:paraId="6D2C506C" w14:textId="77777777" w:rsidR="001F2A42" w:rsidRPr="00432A4D" w:rsidRDefault="001F2A42" w:rsidP="000D287A">
            <w:pPr>
              <w:spacing w:before="60" w:after="60"/>
              <w:jc w:val="center"/>
              <w:rPr>
                <w:rFonts w:cs="Arial"/>
                <w:b/>
                <w:sz w:val="20"/>
                <w:szCs w:val="20"/>
              </w:rPr>
            </w:pPr>
            <w:r w:rsidRPr="00432A4D">
              <w:rPr>
                <w:rFonts w:cs="Arial"/>
                <w:b/>
                <w:sz w:val="20"/>
                <w:szCs w:val="20"/>
              </w:rPr>
              <w:t>Approver</w:t>
            </w:r>
          </w:p>
        </w:tc>
        <w:tc>
          <w:tcPr>
            <w:tcW w:w="956" w:type="pct"/>
            <w:vAlign w:val="center"/>
          </w:tcPr>
          <w:p w14:paraId="58163B77" w14:textId="77777777" w:rsidR="001F2A42" w:rsidRPr="00432A4D" w:rsidRDefault="001F2A42" w:rsidP="000D287A">
            <w:pPr>
              <w:spacing w:before="60" w:after="60"/>
              <w:jc w:val="center"/>
              <w:rPr>
                <w:rFonts w:cs="Arial"/>
                <w:b/>
                <w:sz w:val="16"/>
                <w:szCs w:val="16"/>
              </w:rPr>
            </w:pPr>
            <w:r w:rsidRPr="00432A4D">
              <w:rPr>
                <w:rFonts w:cs="Arial"/>
                <w:b/>
                <w:sz w:val="20"/>
                <w:szCs w:val="20"/>
              </w:rPr>
              <w:t>Authorizer</w:t>
            </w:r>
          </w:p>
        </w:tc>
        <w:tc>
          <w:tcPr>
            <w:tcW w:w="1209" w:type="pct"/>
            <w:vAlign w:val="center"/>
          </w:tcPr>
          <w:p w14:paraId="67F4245D" w14:textId="77777777" w:rsidR="001F2A42" w:rsidRPr="00432A4D" w:rsidRDefault="001F2A42" w:rsidP="000D287A">
            <w:pPr>
              <w:spacing w:before="60" w:after="60"/>
              <w:jc w:val="center"/>
              <w:rPr>
                <w:rFonts w:cs="Arial"/>
                <w:b/>
                <w:sz w:val="20"/>
                <w:szCs w:val="20"/>
              </w:rPr>
            </w:pPr>
            <w:r w:rsidRPr="00432A4D">
              <w:rPr>
                <w:rFonts w:cs="Arial"/>
                <w:b/>
                <w:sz w:val="20"/>
                <w:szCs w:val="20"/>
              </w:rPr>
              <w:t>Revision Description</w:t>
            </w:r>
          </w:p>
        </w:tc>
      </w:tr>
      <w:tr w:rsidR="001F2A42" w:rsidRPr="00432A4D" w14:paraId="68AE44C3" w14:textId="77777777" w:rsidTr="000D287A">
        <w:trPr>
          <w:cantSplit/>
          <w:trHeight w:val="567"/>
          <w:jc w:val="center"/>
        </w:trPr>
        <w:tc>
          <w:tcPr>
            <w:tcW w:w="530" w:type="pct"/>
            <w:vAlign w:val="center"/>
          </w:tcPr>
          <w:p w14:paraId="273C31D3" w14:textId="32DFAFB4" w:rsidR="001F2A42" w:rsidRPr="00432A4D" w:rsidRDefault="002E2FE7" w:rsidP="000D287A">
            <w:pPr>
              <w:spacing w:before="60" w:after="60"/>
              <w:ind w:left="-142"/>
              <w:jc w:val="center"/>
              <w:rPr>
                <w:rFonts w:cs="Arial"/>
                <w:sz w:val="18"/>
                <w:szCs w:val="18"/>
              </w:rPr>
            </w:pPr>
            <w:r w:rsidRPr="00432A4D">
              <w:rPr>
                <w:rFonts w:cs="Arial"/>
                <w:sz w:val="18"/>
                <w:szCs w:val="18"/>
              </w:rPr>
              <w:t>00</w:t>
            </w:r>
          </w:p>
        </w:tc>
        <w:tc>
          <w:tcPr>
            <w:tcW w:w="712" w:type="pct"/>
            <w:vAlign w:val="center"/>
          </w:tcPr>
          <w:p w14:paraId="4B5032FC" w14:textId="0433FD94" w:rsidR="001F2A42" w:rsidRPr="00432A4D" w:rsidRDefault="00854428" w:rsidP="000D287A">
            <w:pPr>
              <w:spacing w:before="60" w:after="60"/>
              <w:jc w:val="center"/>
              <w:rPr>
                <w:rFonts w:cs="Arial"/>
                <w:sz w:val="18"/>
                <w:szCs w:val="18"/>
              </w:rPr>
            </w:pPr>
            <w:r w:rsidRPr="00432A4D">
              <w:rPr>
                <w:rFonts w:cs="Arial"/>
                <w:sz w:val="18"/>
                <w:szCs w:val="18"/>
              </w:rPr>
              <w:t>Mar</w:t>
            </w:r>
            <w:r w:rsidR="00B038F8" w:rsidRPr="00432A4D">
              <w:rPr>
                <w:rFonts w:cs="Arial"/>
                <w:sz w:val="18"/>
                <w:szCs w:val="18"/>
              </w:rPr>
              <w:t xml:space="preserve"> 2022</w:t>
            </w:r>
          </w:p>
        </w:tc>
        <w:tc>
          <w:tcPr>
            <w:tcW w:w="712" w:type="pct"/>
            <w:vAlign w:val="center"/>
          </w:tcPr>
          <w:p w14:paraId="5EC0C463" w14:textId="404BE26A" w:rsidR="001F2A42" w:rsidRPr="00432A4D" w:rsidRDefault="00B038F8" w:rsidP="000D287A">
            <w:pPr>
              <w:spacing w:before="60" w:after="60"/>
              <w:jc w:val="center"/>
              <w:rPr>
                <w:rFonts w:cs="Arial"/>
                <w:sz w:val="18"/>
                <w:szCs w:val="18"/>
              </w:rPr>
            </w:pPr>
            <w:r w:rsidRPr="00432A4D">
              <w:rPr>
                <w:rFonts w:cs="Arial"/>
                <w:sz w:val="18"/>
                <w:szCs w:val="18"/>
              </w:rPr>
              <w:t>D. Valin</w:t>
            </w:r>
          </w:p>
        </w:tc>
        <w:tc>
          <w:tcPr>
            <w:tcW w:w="881" w:type="pct"/>
            <w:vAlign w:val="center"/>
          </w:tcPr>
          <w:p w14:paraId="243AF7D0" w14:textId="1F0BFA02" w:rsidR="001F2A42" w:rsidRPr="00432A4D" w:rsidRDefault="008E25C4" w:rsidP="008E25C4">
            <w:pPr>
              <w:spacing w:before="60" w:after="60"/>
              <w:jc w:val="center"/>
              <w:rPr>
                <w:rFonts w:cs="Arial"/>
                <w:sz w:val="18"/>
                <w:szCs w:val="18"/>
              </w:rPr>
            </w:pPr>
            <w:r w:rsidRPr="00432A4D">
              <w:rPr>
                <w:rFonts w:cs="Arial"/>
                <w:sz w:val="18"/>
                <w:szCs w:val="18"/>
              </w:rPr>
              <w:t>R. Castagna</w:t>
            </w:r>
          </w:p>
        </w:tc>
        <w:tc>
          <w:tcPr>
            <w:tcW w:w="956" w:type="pct"/>
            <w:vAlign w:val="center"/>
          </w:tcPr>
          <w:p w14:paraId="0541A4FB" w14:textId="4FF814A3" w:rsidR="001F2A42" w:rsidRPr="00432A4D" w:rsidRDefault="001049B8" w:rsidP="001049B8">
            <w:pPr>
              <w:spacing w:before="60" w:after="60"/>
              <w:jc w:val="center"/>
              <w:rPr>
                <w:rFonts w:cs="Arial"/>
                <w:sz w:val="18"/>
                <w:szCs w:val="18"/>
              </w:rPr>
            </w:pPr>
            <w:r w:rsidRPr="00432A4D">
              <w:rPr>
                <w:rFonts w:cs="Arial"/>
                <w:sz w:val="18"/>
                <w:szCs w:val="18"/>
              </w:rPr>
              <w:t>C</w:t>
            </w:r>
            <w:r w:rsidR="008E25C4" w:rsidRPr="00432A4D">
              <w:rPr>
                <w:rFonts w:cs="Arial"/>
                <w:sz w:val="18"/>
                <w:szCs w:val="18"/>
              </w:rPr>
              <w:t xml:space="preserve">. </w:t>
            </w:r>
            <w:r w:rsidRPr="00432A4D">
              <w:rPr>
                <w:rFonts w:cs="Arial"/>
                <w:sz w:val="18"/>
                <w:szCs w:val="18"/>
              </w:rPr>
              <w:t>Giorgianni</w:t>
            </w:r>
          </w:p>
        </w:tc>
        <w:tc>
          <w:tcPr>
            <w:tcW w:w="1209" w:type="pct"/>
            <w:vAlign w:val="center"/>
          </w:tcPr>
          <w:p w14:paraId="4262F06C" w14:textId="77777777" w:rsidR="001F2A42" w:rsidRPr="00432A4D" w:rsidRDefault="001F2A42" w:rsidP="000D287A">
            <w:pPr>
              <w:spacing w:before="60" w:after="60"/>
              <w:jc w:val="center"/>
              <w:rPr>
                <w:rFonts w:cs="Arial"/>
                <w:sz w:val="18"/>
                <w:szCs w:val="18"/>
              </w:rPr>
            </w:pPr>
            <w:r w:rsidRPr="00432A4D">
              <w:rPr>
                <w:rFonts w:cs="Arial"/>
                <w:sz w:val="18"/>
                <w:szCs w:val="18"/>
              </w:rPr>
              <w:t>First Issue</w:t>
            </w:r>
          </w:p>
        </w:tc>
      </w:tr>
      <w:tr w:rsidR="00F966D0" w:rsidRPr="00432A4D" w14:paraId="7E810823" w14:textId="77777777" w:rsidTr="000D287A">
        <w:trPr>
          <w:cantSplit/>
          <w:trHeight w:val="567"/>
          <w:jc w:val="center"/>
        </w:trPr>
        <w:tc>
          <w:tcPr>
            <w:tcW w:w="530" w:type="pct"/>
            <w:vAlign w:val="center"/>
          </w:tcPr>
          <w:p w14:paraId="0090CB67" w14:textId="028744E5" w:rsidR="00F966D0" w:rsidRPr="00432A4D" w:rsidRDefault="00F966D0" w:rsidP="00F966D0">
            <w:pPr>
              <w:spacing w:before="60" w:after="60"/>
              <w:ind w:left="-142"/>
              <w:jc w:val="center"/>
              <w:rPr>
                <w:rFonts w:cs="Arial"/>
                <w:sz w:val="18"/>
                <w:szCs w:val="18"/>
              </w:rPr>
            </w:pPr>
            <w:r w:rsidRPr="00432A4D">
              <w:rPr>
                <w:rFonts w:cs="Arial"/>
                <w:sz w:val="18"/>
                <w:szCs w:val="18"/>
              </w:rPr>
              <w:t>01</w:t>
            </w:r>
          </w:p>
        </w:tc>
        <w:tc>
          <w:tcPr>
            <w:tcW w:w="712" w:type="pct"/>
            <w:vAlign w:val="center"/>
          </w:tcPr>
          <w:p w14:paraId="4DD7EABC" w14:textId="4FF52799" w:rsidR="00F966D0" w:rsidRPr="00432A4D" w:rsidRDefault="00F966D0" w:rsidP="00F966D0">
            <w:pPr>
              <w:spacing w:before="60" w:after="60"/>
              <w:jc w:val="center"/>
              <w:rPr>
                <w:rFonts w:cs="Arial"/>
                <w:sz w:val="18"/>
                <w:szCs w:val="18"/>
              </w:rPr>
            </w:pPr>
            <w:r w:rsidRPr="00432A4D">
              <w:rPr>
                <w:rFonts w:cs="Arial"/>
                <w:sz w:val="18"/>
                <w:szCs w:val="18"/>
              </w:rPr>
              <w:t>Apr 2025</w:t>
            </w:r>
          </w:p>
        </w:tc>
        <w:tc>
          <w:tcPr>
            <w:tcW w:w="712" w:type="pct"/>
            <w:vAlign w:val="center"/>
          </w:tcPr>
          <w:p w14:paraId="6F55109A" w14:textId="6DF2DB30" w:rsidR="00F966D0" w:rsidRPr="00432A4D" w:rsidRDefault="00F966D0" w:rsidP="00F966D0">
            <w:pPr>
              <w:spacing w:before="60" w:after="60"/>
              <w:jc w:val="center"/>
              <w:rPr>
                <w:rFonts w:cs="Arial"/>
                <w:sz w:val="18"/>
                <w:szCs w:val="18"/>
              </w:rPr>
            </w:pPr>
            <w:r w:rsidRPr="00432A4D">
              <w:rPr>
                <w:rFonts w:cs="Arial"/>
                <w:sz w:val="18"/>
                <w:szCs w:val="18"/>
              </w:rPr>
              <w:t>E. Ricciardi</w:t>
            </w:r>
          </w:p>
        </w:tc>
        <w:tc>
          <w:tcPr>
            <w:tcW w:w="881" w:type="pct"/>
            <w:vAlign w:val="center"/>
          </w:tcPr>
          <w:p w14:paraId="2D6AD53D" w14:textId="4F3CDF0A" w:rsidR="00F966D0" w:rsidRPr="00432A4D" w:rsidRDefault="00F966D0" w:rsidP="00F966D0">
            <w:pPr>
              <w:spacing w:before="60" w:after="60"/>
              <w:jc w:val="center"/>
              <w:rPr>
                <w:rFonts w:cs="Arial"/>
                <w:sz w:val="18"/>
                <w:szCs w:val="18"/>
              </w:rPr>
            </w:pPr>
            <w:r w:rsidRPr="00432A4D">
              <w:rPr>
                <w:rFonts w:cs="Arial"/>
                <w:sz w:val="18"/>
                <w:szCs w:val="18"/>
              </w:rPr>
              <w:t>R. Castagna</w:t>
            </w:r>
          </w:p>
        </w:tc>
        <w:tc>
          <w:tcPr>
            <w:tcW w:w="956" w:type="pct"/>
            <w:vAlign w:val="center"/>
          </w:tcPr>
          <w:p w14:paraId="76835136" w14:textId="3832551A" w:rsidR="00F966D0" w:rsidRPr="00432A4D" w:rsidRDefault="00F966D0" w:rsidP="00F966D0">
            <w:pPr>
              <w:spacing w:before="60" w:after="60"/>
              <w:jc w:val="center"/>
              <w:rPr>
                <w:rFonts w:cs="Arial"/>
                <w:sz w:val="18"/>
                <w:szCs w:val="18"/>
              </w:rPr>
            </w:pPr>
            <w:r w:rsidRPr="00432A4D">
              <w:rPr>
                <w:rFonts w:cs="Arial"/>
                <w:sz w:val="18"/>
                <w:szCs w:val="18"/>
              </w:rPr>
              <w:t>L. Impagliazzo</w:t>
            </w:r>
          </w:p>
        </w:tc>
        <w:tc>
          <w:tcPr>
            <w:tcW w:w="1209" w:type="pct"/>
            <w:vAlign w:val="center"/>
          </w:tcPr>
          <w:p w14:paraId="26CF6C78" w14:textId="4269EE08" w:rsidR="00F966D0" w:rsidRPr="00432A4D" w:rsidRDefault="00F966D0" w:rsidP="00F966D0">
            <w:pPr>
              <w:spacing w:before="60" w:after="60"/>
              <w:ind w:left="-36"/>
              <w:jc w:val="center"/>
              <w:rPr>
                <w:rFonts w:cs="Arial"/>
                <w:sz w:val="18"/>
                <w:szCs w:val="18"/>
              </w:rPr>
            </w:pPr>
            <w:r w:rsidRPr="00432A4D">
              <w:rPr>
                <w:rFonts w:cs="Arial"/>
                <w:sz w:val="18"/>
                <w:szCs w:val="18"/>
              </w:rPr>
              <w:t>Updated tables in §</w:t>
            </w:r>
            <w:r w:rsidRPr="00432A4D">
              <w:rPr>
                <w:rFonts w:cs="Arial"/>
                <w:sz w:val="18"/>
                <w:szCs w:val="18"/>
              </w:rPr>
              <w:fldChar w:fldCharType="begin"/>
            </w:r>
            <w:r w:rsidRPr="00432A4D">
              <w:rPr>
                <w:rFonts w:cs="Arial"/>
                <w:sz w:val="18"/>
                <w:szCs w:val="18"/>
              </w:rPr>
              <w:instrText xml:space="preserve"> REF _Ref194501629 \r \h </w:instrText>
            </w:r>
            <w:r w:rsidR="00432A4D">
              <w:rPr>
                <w:rFonts w:cs="Arial"/>
                <w:sz w:val="18"/>
                <w:szCs w:val="18"/>
              </w:rPr>
              <w:instrText xml:space="preserve"> \* MERGEFORMAT </w:instrText>
            </w:r>
            <w:r w:rsidRPr="00432A4D">
              <w:rPr>
                <w:rFonts w:cs="Arial"/>
                <w:sz w:val="18"/>
                <w:szCs w:val="18"/>
              </w:rPr>
            </w:r>
            <w:r w:rsidRPr="00432A4D">
              <w:rPr>
                <w:rFonts w:cs="Arial"/>
                <w:sz w:val="18"/>
                <w:szCs w:val="18"/>
              </w:rPr>
              <w:fldChar w:fldCharType="separate"/>
            </w:r>
            <w:r w:rsidR="00014483" w:rsidRPr="00432A4D">
              <w:rPr>
                <w:rFonts w:cs="Arial"/>
                <w:sz w:val="18"/>
                <w:szCs w:val="18"/>
              </w:rPr>
              <w:t>5</w:t>
            </w:r>
            <w:r w:rsidRPr="00432A4D">
              <w:rPr>
                <w:rFonts w:cs="Arial"/>
                <w:sz w:val="18"/>
                <w:szCs w:val="18"/>
              </w:rPr>
              <w:fldChar w:fldCharType="end"/>
            </w:r>
            <w:r w:rsidRPr="00432A4D">
              <w:rPr>
                <w:rFonts w:cs="Arial"/>
                <w:sz w:val="18"/>
                <w:szCs w:val="18"/>
              </w:rPr>
              <w:t xml:space="preserve"> to include “Safety Related” column.</w:t>
            </w:r>
          </w:p>
        </w:tc>
      </w:tr>
      <w:tr w:rsidR="00F966D0" w:rsidRPr="00432A4D" w14:paraId="429C9FDC" w14:textId="77777777" w:rsidTr="00854428">
        <w:trPr>
          <w:cantSplit/>
          <w:trHeight w:val="567"/>
          <w:jc w:val="center"/>
        </w:trPr>
        <w:tc>
          <w:tcPr>
            <w:tcW w:w="530" w:type="pct"/>
            <w:vAlign w:val="center"/>
          </w:tcPr>
          <w:p w14:paraId="37223109" w14:textId="0C29AF25" w:rsidR="00F966D0" w:rsidRPr="00432A4D" w:rsidRDefault="00F966D0" w:rsidP="00F966D0">
            <w:pPr>
              <w:spacing w:before="60" w:after="60"/>
              <w:ind w:left="-142"/>
              <w:jc w:val="center"/>
              <w:rPr>
                <w:rFonts w:cs="Arial"/>
                <w:sz w:val="18"/>
                <w:szCs w:val="18"/>
              </w:rPr>
            </w:pPr>
          </w:p>
        </w:tc>
        <w:tc>
          <w:tcPr>
            <w:tcW w:w="712" w:type="pct"/>
            <w:vAlign w:val="center"/>
          </w:tcPr>
          <w:p w14:paraId="35BFE5B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1DDD315E" w14:textId="3676AEE1" w:rsidR="00F966D0" w:rsidRPr="00432A4D" w:rsidRDefault="00F966D0" w:rsidP="00F966D0">
            <w:pPr>
              <w:spacing w:before="60" w:after="60"/>
              <w:ind w:left="-142"/>
              <w:jc w:val="center"/>
              <w:rPr>
                <w:rFonts w:cs="Arial"/>
                <w:sz w:val="18"/>
                <w:szCs w:val="18"/>
              </w:rPr>
            </w:pPr>
          </w:p>
        </w:tc>
        <w:tc>
          <w:tcPr>
            <w:tcW w:w="881" w:type="pct"/>
            <w:vAlign w:val="center"/>
          </w:tcPr>
          <w:p w14:paraId="49BBB558" w14:textId="7B870E88" w:rsidR="00F966D0" w:rsidRPr="00432A4D" w:rsidRDefault="00F966D0" w:rsidP="00F966D0">
            <w:pPr>
              <w:spacing w:before="60" w:after="60"/>
              <w:ind w:left="-142"/>
              <w:jc w:val="center"/>
              <w:rPr>
                <w:rFonts w:cs="Arial"/>
                <w:sz w:val="18"/>
                <w:szCs w:val="18"/>
              </w:rPr>
            </w:pPr>
          </w:p>
        </w:tc>
        <w:tc>
          <w:tcPr>
            <w:tcW w:w="956" w:type="pct"/>
            <w:vAlign w:val="center"/>
          </w:tcPr>
          <w:p w14:paraId="4128D4C6" w14:textId="27F16E00" w:rsidR="00F966D0" w:rsidRPr="00432A4D" w:rsidRDefault="00F966D0" w:rsidP="00F966D0">
            <w:pPr>
              <w:spacing w:before="60" w:after="60"/>
              <w:ind w:left="-142"/>
              <w:jc w:val="center"/>
              <w:rPr>
                <w:rFonts w:cs="Arial"/>
                <w:sz w:val="18"/>
                <w:szCs w:val="18"/>
              </w:rPr>
            </w:pPr>
          </w:p>
        </w:tc>
        <w:tc>
          <w:tcPr>
            <w:tcW w:w="1209" w:type="pct"/>
            <w:vAlign w:val="center"/>
          </w:tcPr>
          <w:p w14:paraId="567787AB" w14:textId="7415BE9A" w:rsidR="00F966D0" w:rsidRPr="00432A4D" w:rsidRDefault="00F966D0" w:rsidP="00F966D0">
            <w:pPr>
              <w:spacing w:before="60" w:after="60"/>
              <w:ind w:left="-142"/>
              <w:jc w:val="center"/>
              <w:rPr>
                <w:rFonts w:cs="Arial"/>
                <w:sz w:val="18"/>
                <w:szCs w:val="18"/>
              </w:rPr>
            </w:pPr>
          </w:p>
        </w:tc>
      </w:tr>
      <w:tr w:rsidR="00F966D0" w:rsidRPr="00432A4D" w14:paraId="41CD5EDA" w14:textId="77777777" w:rsidTr="00854428">
        <w:trPr>
          <w:cantSplit/>
          <w:trHeight w:val="567"/>
          <w:jc w:val="center"/>
        </w:trPr>
        <w:tc>
          <w:tcPr>
            <w:tcW w:w="530" w:type="pct"/>
            <w:vAlign w:val="center"/>
          </w:tcPr>
          <w:p w14:paraId="0DAD949D"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572B0EC5"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9E27D33"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70E9DB00"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56838828"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0F0B5BCC" w14:textId="77777777" w:rsidR="00F966D0" w:rsidRPr="00432A4D" w:rsidRDefault="00F966D0" w:rsidP="00F966D0">
            <w:pPr>
              <w:spacing w:before="60" w:after="60"/>
              <w:ind w:left="-142"/>
              <w:jc w:val="center"/>
              <w:rPr>
                <w:rFonts w:cs="Arial"/>
                <w:sz w:val="18"/>
                <w:szCs w:val="18"/>
              </w:rPr>
            </w:pPr>
          </w:p>
        </w:tc>
      </w:tr>
      <w:tr w:rsidR="00F966D0" w:rsidRPr="00432A4D" w14:paraId="268A80C9" w14:textId="77777777" w:rsidTr="00854428">
        <w:trPr>
          <w:cantSplit/>
          <w:trHeight w:val="567"/>
          <w:jc w:val="center"/>
        </w:trPr>
        <w:tc>
          <w:tcPr>
            <w:tcW w:w="530" w:type="pct"/>
            <w:vAlign w:val="center"/>
          </w:tcPr>
          <w:p w14:paraId="7EBC9E71"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5175FA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0CBDFE76"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6FD7B873"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41CC0DD6"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4C3BA089" w14:textId="77777777" w:rsidR="00F966D0" w:rsidRPr="00432A4D" w:rsidRDefault="00F966D0" w:rsidP="00F966D0">
            <w:pPr>
              <w:spacing w:before="60" w:after="60"/>
              <w:ind w:left="-142"/>
              <w:jc w:val="center"/>
              <w:rPr>
                <w:rFonts w:cs="Arial"/>
                <w:sz w:val="18"/>
                <w:szCs w:val="18"/>
              </w:rPr>
            </w:pPr>
          </w:p>
        </w:tc>
      </w:tr>
    </w:tbl>
    <w:p w14:paraId="2A7B70C5" w14:textId="77777777" w:rsidR="001F2A42" w:rsidRPr="00432A4D" w:rsidRDefault="001F2A42" w:rsidP="001F2A42"/>
    <w:p w14:paraId="5CA1EF8F" w14:textId="77777777" w:rsidR="002E24E2" w:rsidRPr="00432A4D" w:rsidRDefault="002E24E2" w:rsidP="002E24E2">
      <w:pPr>
        <w:rPr>
          <w:b/>
          <w:color w:val="FF0000"/>
          <w:sz w:val="28"/>
          <w:szCs w:val="28"/>
        </w:rPr>
      </w:pPr>
      <w:r w:rsidRPr="00432A4D">
        <w:rPr>
          <w:b/>
          <w:color w:val="FF0000"/>
          <w:sz w:val="28"/>
          <w:szCs w:val="28"/>
        </w:rPr>
        <w:t>DOCUMENTS TREE</w:t>
      </w:r>
    </w:p>
    <w:p w14:paraId="4B70316B" w14:textId="2C7B4118" w:rsidR="002E24E2" w:rsidRPr="00432A4D" w:rsidRDefault="002E24E2" w:rsidP="000A0AB8">
      <w:pPr>
        <w:pStyle w:val="Paragrafoelenco"/>
        <w:numPr>
          <w:ilvl w:val="0"/>
          <w:numId w:val="6"/>
        </w:numPr>
        <w:pBdr>
          <w:left w:val="single" w:sz="4" w:space="4" w:color="auto"/>
          <w:bottom w:val="single" w:sz="4" w:space="1" w:color="auto"/>
          <w:between w:val="single" w:sz="4" w:space="1" w:color="auto"/>
          <w:bar w:val="single" w:sz="4" w:color="auto"/>
        </w:pBdr>
      </w:pPr>
      <w:r w:rsidRPr="00432A4D">
        <w:t xml:space="preserve">G-PRD </w:t>
      </w:r>
      <w:r w:rsidR="001049B8" w:rsidRPr="00432A4D">
        <w:t>S0200 S&amp;T Configuration Management</w:t>
      </w:r>
    </w:p>
    <w:p w14:paraId="5EF09F6A" w14:textId="1568C8CA" w:rsidR="00F4049A" w:rsidRPr="00432A4D" w:rsidRDefault="00F4049A" w:rsidP="00F4049A">
      <w:pPr>
        <w:pStyle w:val="Paragrafoelenco"/>
        <w:numPr>
          <w:ilvl w:val="1"/>
          <w:numId w:val="6"/>
        </w:numPr>
        <w:pBdr>
          <w:left w:val="single" w:sz="4" w:space="4" w:color="auto"/>
          <w:bottom w:val="single" w:sz="4" w:space="1" w:color="auto"/>
          <w:between w:val="single" w:sz="4" w:space="1" w:color="auto"/>
          <w:bar w:val="single" w:sz="4" w:color="auto"/>
        </w:pBdr>
      </w:pPr>
      <w:r w:rsidRPr="00432A4D">
        <w:t xml:space="preserve">G-PRC </w:t>
      </w:r>
      <w:r w:rsidR="001049B8" w:rsidRPr="00432A4D">
        <w:t>S0201</w:t>
      </w:r>
      <w:r w:rsidR="001E494C" w:rsidRPr="00432A4D">
        <w:t xml:space="preserve"> Configuration </w:t>
      </w:r>
      <w:r w:rsidR="003B0CED" w:rsidRPr="00432A4D">
        <w:t xml:space="preserve">Management </w:t>
      </w:r>
      <w:r w:rsidRPr="00432A4D">
        <w:t>Activities</w:t>
      </w:r>
    </w:p>
    <w:p w14:paraId="5A67A274" w14:textId="0A7A2B77" w:rsidR="005928C4" w:rsidRPr="00432A4D" w:rsidRDefault="002E24E2" w:rsidP="0030297F">
      <w:pPr>
        <w:pStyle w:val="Paragrafoelenco"/>
        <w:numPr>
          <w:ilvl w:val="2"/>
          <w:numId w:val="6"/>
        </w:numPr>
        <w:pBdr>
          <w:left w:val="single" w:sz="4" w:space="4" w:color="auto"/>
          <w:bottom w:val="single" w:sz="4" w:space="1" w:color="auto"/>
          <w:between w:val="single" w:sz="4" w:space="1" w:color="auto"/>
          <w:bar w:val="single" w:sz="4" w:color="auto"/>
        </w:pBdr>
        <w:shd w:val="clear" w:color="auto" w:fill="D9D9D9" w:themeFill="background1" w:themeFillShade="D9"/>
        <w:rPr>
          <w:lang w:val="fr-FR"/>
        </w:rPr>
        <w:sectPr w:rsidR="005928C4" w:rsidRPr="00432A4D" w:rsidSect="005928C4">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0"/>
          <w:cols w:space="720"/>
          <w:titlePg/>
          <w:docGrid w:linePitch="360"/>
        </w:sectPr>
      </w:pPr>
      <w:r w:rsidRPr="00432A4D">
        <w:rPr>
          <w:b/>
          <w:lang w:val="fr-FR"/>
        </w:rPr>
        <w:t>G-</w:t>
      </w:r>
      <w:r w:rsidR="00536E3C" w:rsidRPr="00432A4D">
        <w:rPr>
          <w:b/>
          <w:lang w:val="fr-FR"/>
        </w:rPr>
        <w:t xml:space="preserve">TMP </w:t>
      </w:r>
      <w:r w:rsidR="001E494C" w:rsidRPr="00432A4D">
        <w:rPr>
          <w:b/>
          <w:lang w:val="fr-FR"/>
        </w:rPr>
        <w:t>S0203 Version Description Document (VDD)</w:t>
      </w:r>
    </w:p>
    <w:tbl>
      <w:tblPr>
        <w:tblW w:w="0" w:type="auto"/>
        <w:tblLook w:val="04A0" w:firstRow="1" w:lastRow="0" w:firstColumn="1" w:lastColumn="0" w:noHBand="0" w:noVBand="1"/>
      </w:tblPr>
      <w:tblGrid>
        <w:gridCol w:w="9747"/>
      </w:tblGrid>
      <w:tr w:rsidR="000D287A" w:rsidRPr="00432A4D" w14:paraId="519F850C" w14:textId="77777777" w:rsidTr="000D287A">
        <w:trPr>
          <w:trHeight w:val="1797"/>
        </w:trPr>
        <w:tc>
          <w:tcPr>
            <w:tcW w:w="9778" w:type="dxa"/>
          </w:tcPr>
          <w:p w14:paraId="54D02EC8" w14:textId="77777777" w:rsidR="000D287A" w:rsidRPr="00432A4D" w:rsidRDefault="000D287A" w:rsidP="000D287A">
            <w:pPr>
              <w:rPr>
                <w:lang w:val="fr-FR"/>
              </w:rPr>
            </w:pPr>
          </w:p>
        </w:tc>
      </w:tr>
      <w:tr w:rsidR="000D287A" w:rsidRPr="00432A4D" w14:paraId="34F6749F" w14:textId="77777777" w:rsidTr="000D287A">
        <w:trPr>
          <w:trHeight w:val="1797"/>
        </w:trPr>
        <w:tc>
          <w:tcPr>
            <w:tcW w:w="9778" w:type="dxa"/>
            <w:vAlign w:val="center"/>
          </w:tcPr>
          <w:p w14:paraId="6FC007C1" w14:textId="784E1D6B" w:rsidR="000D287A" w:rsidRPr="00432A4D" w:rsidRDefault="002F194C" w:rsidP="000D287A">
            <w:pPr>
              <w:pStyle w:val="Titolo"/>
              <w:jc w:val="center"/>
              <w:rPr>
                <w:rStyle w:val="Titolodellibro"/>
                <w:rFonts w:cs="Arial"/>
                <w:b/>
                <w:bCs w:val="0"/>
                <w:caps w:val="0"/>
                <w:lang w:val="it-IT"/>
              </w:rPr>
            </w:pPr>
            <w:r w:rsidRPr="00432A4D">
              <w:rPr>
                <w:rStyle w:val="Titolodellibro"/>
                <w:rFonts w:cs="Arial"/>
                <w:b/>
                <w:bCs w:val="0"/>
                <w:caps w:val="0"/>
              </w:rPr>
              <w:t>wayside-monitor</w:t>
            </w:r>
            <w:r w:rsidRPr="00432A4D">
              <w:rPr>
                <w:rStyle w:val="Titolodellibro"/>
                <w:rFonts w:cs="Arial"/>
                <w:b/>
                <w:bCs w:val="0"/>
                <w:caps w:val="0"/>
              </w:rPr>
            </w:r>
            <w:r w:rsidRPr="00432A4D">
              <w:rPr>
                <w:rStyle w:val="Titolodellibro"/>
                <w:rFonts w:cs="Arial"/>
                <w:b/>
                <w:bCs w:val="0"/>
                <w:caps w:val="0"/>
              </w:rPr>
            </w:r>
            <w:r w:rsidR="00014483" w:rsidRPr="00432A4D">
              <w:rPr>
                <w:rStyle w:val="Titolodellibro"/>
                <w:rFonts w:cs="Arial"/>
                <w:b/>
                <w:bCs w:val="0"/>
                <w:caps w:val="0"/>
              </w:rPr>
            </w:r>
            <w:r w:rsidRPr="00432A4D">
              <w:rPr>
                <w:rStyle w:val="Titolodellibro"/>
                <w:rFonts w:cs="Arial"/>
                <w:b/>
                <w:bCs w:val="0"/>
                <w:caps w:val="0"/>
              </w:rPr>
            </w:r>
          </w:p>
        </w:tc>
      </w:tr>
      <w:tr w:rsidR="000D287A" w:rsidRPr="00432A4D" w14:paraId="0782FAED" w14:textId="77777777" w:rsidTr="000D287A">
        <w:trPr>
          <w:trHeight w:val="1797"/>
        </w:trPr>
        <w:tc>
          <w:tcPr>
            <w:tcW w:w="9778" w:type="dxa"/>
          </w:tcPr>
          <w:p w14:paraId="6DE4B4D3" w14:textId="77777777" w:rsidR="000D287A" w:rsidRPr="00432A4D" w:rsidRDefault="000D287A" w:rsidP="000D287A">
            <w:pPr>
              <w:pStyle w:val="BodyText1"/>
              <w:jc w:val="center"/>
              <w:rPr>
                <w:lang w:val="en-GB"/>
              </w:rPr>
            </w:pPr>
            <w:r w:rsidRPr="00432A4D">
              <w:rPr>
                <w:lang w:val="en-GB"/>
              </w:rPr>
              <w:t>[The official Project Name shall be inserted in the relevant MS Word field]</w:t>
            </w:r>
          </w:p>
          <w:p w14:paraId="79FA0446" w14:textId="77777777" w:rsidR="000D287A" w:rsidRPr="00432A4D" w:rsidRDefault="000D287A" w:rsidP="000D287A">
            <w:pPr>
              <w:pStyle w:val="BodyText1"/>
              <w:jc w:val="center"/>
              <w:rPr>
                <w:lang w:val="en-GB"/>
              </w:rPr>
            </w:pPr>
          </w:p>
        </w:tc>
      </w:tr>
      <w:tr w:rsidR="000D287A" w:rsidRPr="00432A4D" w14:paraId="44050962" w14:textId="77777777" w:rsidTr="000D287A">
        <w:trPr>
          <w:trHeight w:val="1797"/>
        </w:trPr>
        <w:tc>
          <w:tcPr>
            <w:tcW w:w="9778" w:type="dxa"/>
            <w:vAlign w:val="center"/>
          </w:tcPr>
          <w:p w14:paraId="46E11590" w14:textId="08538D35" w:rsidR="000D287A" w:rsidRPr="00432A4D" w:rsidRDefault="002F194C" w:rsidP="000D287A">
            <w:pPr>
              <w:pStyle w:val="Titolo"/>
              <w:jc w:val="center"/>
              <w:rPr>
                <w:rStyle w:val="Titolodellibro"/>
                <w:rFonts w:cs="Arial"/>
                <w:b/>
                <w:bCs w:val="0"/>
                <w:caps w:val="0"/>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PROJECT_DOCUMENT_TITLE  \* MERGEFORMAT </w:instrText>
            </w:r>
            <w:r w:rsidRPr="00432A4D">
              <w:rPr>
                <w:rStyle w:val="Titolodellibro"/>
                <w:rFonts w:cs="Arial"/>
                <w:b/>
                <w:bCs w:val="0"/>
                <w:caps w:val="0"/>
              </w:rPr>
              <w:fldChar w:fldCharType="separate"/>
            </w:r>
            <w:r w:rsidR="00014483" w:rsidRPr="00432A4D">
              <w:rPr>
                <w:rStyle w:val="Titolodellibro"/>
                <w:rFonts w:cs="Arial"/>
                <w:b/>
                <w:bCs w:val="0"/>
                <w:caps w:val="0"/>
              </w:rPr>
              <w:t>Version Description Document (VDD)</w:t>
            </w:r>
            <w:r w:rsidRPr="00432A4D">
              <w:rPr>
                <w:rStyle w:val="Titolodellibro"/>
                <w:rFonts w:cs="Arial"/>
                <w:b/>
                <w:bCs w:val="0"/>
                <w:caps w:val="0"/>
              </w:rPr>
              <w:fldChar w:fldCharType="end"/>
            </w:r>
          </w:p>
        </w:tc>
      </w:tr>
      <w:tr w:rsidR="000D287A" w:rsidRPr="00432A4D" w14:paraId="714DDFBF" w14:textId="77777777" w:rsidTr="000D287A">
        <w:trPr>
          <w:trHeight w:val="1797"/>
        </w:trPr>
        <w:tc>
          <w:tcPr>
            <w:tcW w:w="9778" w:type="dxa"/>
          </w:tcPr>
          <w:p w14:paraId="1045C6CD" w14:textId="77777777" w:rsidR="000D287A" w:rsidRPr="00432A4D" w:rsidRDefault="000D287A" w:rsidP="000D287A">
            <w:pPr>
              <w:pStyle w:val="BodyText1"/>
              <w:jc w:val="center"/>
              <w:rPr>
                <w:lang w:val="en-GB"/>
              </w:rPr>
            </w:pPr>
            <w:r w:rsidRPr="00432A4D">
              <w:rPr>
                <w:lang w:val="en-GB"/>
              </w:rPr>
              <w:t>[The document title shall be inserted in the relevant MS Word field]</w:t>
            </w:r>
          </w:p>
          <w:p w14:paraId="5FE863EA" w14:textId="77777777" w:rsidR="000D287A" w:rsidRPr="00432A4D" w:rsidRDefault="000D287A" w:rsidP="000D287A">
            <w:pPr>
              <w:pStyle w:val="BodyText1"/>
              <w:jc w:val="center"/>
              <w:rPr>
                <w:lang w:val="en-GB"/>
              </w:rPr>
            </w:pPr>
          </w:p>
        </w:tc>
      </w:tr>
    </w:tbl>
    <w:p w14:paraId="538D9720" w14:textId="77777777" w:rsidR="000D287A" w:rsidRPr="00432A4D" w:rsidRDefault="000D287A" w:rsidP="000D287A">
      <w:pPr>
        <w:rPr>
          <w:rFonts w:cs="Arial"/>
        </w:rPr>
      </w:pPr>
    </w:p>
    <w:p w14:paraId="79EB8076" w14:textId="01B7D8BE" w:rsidR="000D287A" w:rsidRPr="00432A4D" w:rsidRDefault="002E2FE7" w:rsidP="002E2FE7">
      <w:pPr>
        <w:pStyle w:val="BodyText1"/>
        <w:spacing w:before="60" w:after="60" w:line="276" w:lineRule="auto"/>
        <w:jc w:val="both"/>
      </w:pPr>
      <w:r w:rsidRPr="00432A4D">
        <w:rPr>
          <w:lang w:val="en-GB"/>
        </w:rPr>
        <w:t>[</w:t>
      </w:r>
      <w:r w:rsidRPr="00432A4D">
        <w:rPr>
          <w:rStyle w:val="BodyText1Carattere"/>
        </w:rPr>
        <w:t xml:space="preserve">Please </w:t>
      </w:r>
      <w:r w:rsidRPr="00432A4D">
        <w:t>tailor the following table which refers to S&amp;T.]</w:t>
      </w:r>
    </w:p>
    <w:p w14:paraId="0502B297" w14:textId="77777777" w:rsidR="002E2FE7" w:rsidRPr="00432A4D" w:rsidRDefault="002E2FE7" w:rsidP="002E2FE7">
      <w:pPr>
        <w:pStyle w:val="BodyText1"/>
        <w:spacing w:before="60" w:after="60" w:line="276" w:lineRule="auto"/>
        <w:jc w:val="both"/>
      </w:pPr>
    </w:p>
    <w:tbl>
      <w:tblPr>
        <w:tblW w:w="0" w:type="auto"/>
        <w:tblBorders>
          <w:insideH w:val="single" w:sz="4" w:space="0" w:color="auto"/>
          <w:insideV w:val="single" w:sz="4" w:space="0" w:color="auto"/>
        </w:tblBorders>
        <w:tblLook w:val="04A0" w:firstRow="1" w:lastRow="0" w:firstColumn="1" w:lastColumn="0" w:noHBand="0" w:noVBand="1"/>
      </w:tblPr>
      <w:tblGrid>
        <w:gridCol w:w="1936"/>
        <w:gridCol w:w="7811"/>
      </w:tblGrid>
      <w:tr w:rsidR="000D287A" w:rsidRPr="00432A4D" w14:paraId="2A3E75AB" w14:textId="77777777" w:rsidTr="001C2C88">
        <w:trPr>
          <w:trHeight w:hRule="exact" w:val="340"/>
        </w:trPr>
        <w:tc>
          <w:tcPr>
            <w:tcW w:w="1951" w:type="dxa"/>
            <w:vAlign w:val="center"/>
          </w:tcPr>
          <w:p w14:paraId="5AAC26E7"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PBS Code</w:t>
            </w:r>
          </w:p>
        </w:tc>
        <w:tc>
          <w:tcPr>
            <w:tcW w:w="7903" w:type="dxa"/>
            <w:vAlign w:val="center"/>
          </w:tcPr>
          <w:p w14:paraId="195D4576" w14:textId="6CECC987"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&lt;PBS&gt;</w:t>
            </w:r>
            <w:r w:rsidRPr="00432A4D">
              <w:rPr>
                <w:rFonts w:eastAsia="Calibri" w:cs="Times New Roman"/>
                <w:b/>
                <w:snapToGrid/>
                <w:sz w:val="28"/>
                <w:szCs w:val="28"/>
                <w:lang w:val="en-GB"/>
              </w:rPr>
              <w:fldChar w:fldCharType="end"/>
            </w:r>
          </w:p>
        </w:tc>
      </w:tr>
      <w:tr w:rsidR="000D287A" w:rsidRPr="00432A4D" w14:paraId="0B47F29C" w14:textId="77777777" w:rsidTr="001C2C88">
        <w:trPr>
          <w:trHeight w:hRule="exact" w:val="340"/>
        </w:trPr>
        <w:tc>
          <w:tcPr>
            <w:tcW w:w="1951" w:type="dxa"/>
            <w:vAlign w:val="center"/>
          </w:tcPr>
          <w:p w14:paraId="3934E4A2"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ABS Code</w:t>
            </w:r>
          </w:p>
        </w:tc>
        <w:tc>
          <w:tcPr>
            <w:tcW w:w="7903" w:type="dxa"/>
            <w:vAlign w:val="center"/>
          </w:tcPr>
          <w:p w14:paraId="3D33E794" w14:textId="2EC70A43"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&lt;ABS&gt;</w:t>
            </w:r>
            <w:r w:rsidRPr="00432A4D">
              <w:rPr>
                <w:rFonts w:eastAsia="Calibri" w:cs="Times New Roman"/>
                <w:b/>
                <w:snapToGrid/>
                <w:sz w:val="28"/>
                <w:szCs w:val="28"/>
                <w:lang w:val="en-GB"/>
              </w:rPr>
              <w:fldChar w:fldCharType="end"/>
            </w:r>
          </w:p>
        </w:tc>
      </w:tr>
      <w:tr w:rsidR="000D287A" w:rsidRPr="00432A4D" w14:paraId="7DDF10A0" w14:textId="77777777" w:rsidTr="001C2C88">
        <w:trPr>
          <w:trHeight w:hRule="exact" w:val="340"/>
        </w:trPr>
        <w:tc>
          <w:tcPr>
            <w:tcW w:w="1951" w:type="dxa"/>
            <w:vAlign w:val="center"/>
          </w:tcPr>
          <w:p w14:paraId="6232F5FB"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Area Code</w:t>
            </w:r>
          </w:p>
        </w:tc>
        <w:tc>
          <w:tcPr>
            <w:tcW w:w="7903" w:type="dxa"/>
            <w:vAlign w:val="center"/>
          </w:tcPr>
          <w:p w14:paraId="58137792" w14:textId="7AB48694"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AREA_CODE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&lt;Area&gt;</w:t>
            </w:r>
            <w:r w:rsidRPr="00432A4D">
              <w:rPr>
                <w:rFonts w:eastAsia="Calibri" w:cs="Times New Roman"/>
                <w:b/>
                <w:snapToGrid/>
                <w:sz w:val="28"/>
                <w:szCs w:val="28"/>
                <w:lang w:val="en-GB"/>
              </w:rPr>
              <w:fldChar w:fldCharType="end"/>
            </w:r>
          </w:p>
        </w:tc>
      </w:tr>
      <w:tr w:rsidR="000D287A" w:rsidRPr="00432A4D" w14:paraId="49818954" w14:textId="77777777" w:rsidTr="001C2C88">
        <w:trPr>
          <w:trHeight w:hRule="exact" w:val="340"/>
        </w:trPr>
        <w:tc>
          <w:tcPr>
            <w:tcW w:w="1951" w:type="dxa"/>
            <w:vAlign w:val="center"/>
          </w:tcPr>
          <w:p w14:paraId="718DBC3D"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Phase Code</w:t>
            </w:r>
          </w:p>
        </w:tc>
        <w:tc>
          <w:tcPr>
            <w:tcW w:w="7903" w:type="dxa"/>
            <w:vAlign w:val="center"/>
          </w:tcPr>
          <w:p w14:paraId="657B6293" w14:textId="4741770D"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PHASE_CODE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&lt;Phase&gt;</w:t>
            </w:r>
            <w:r w:rsidRPr="00432A4D">
              <w:rPr>
                <w:rFonts w:eastAsia="Calibri" w:cs="Times New Roman"/>
                <w:b/>
                <w:snapToGrid/>
                <w:sz w:val="28"/>
                <w:szCs w:val="28"/>
                <w:lang w:val="en-GB"/>
              </w:rPr>
              <w:fldChar w:fldCharType="end"/>
            </w:r>
          </w:p>
        </w:tc>
      </w:tr>
      <w:tr w:rsidR="000D287A" w:rsidRPr="00432A4D" w14:paraId="5621F9EE" w14:textId="77777777" w:rsidTr="001C2C88">
        <w:trPr>
          <w:trHeight w:hRule="exact" w:val="340"/>
        </w:trPr>
        <w:tc>
          <w:tcPr>
            <w:tcW w:w="1951" w:type="dxa"/>
            <w:vAlign w:val="center"/>
          </w:tcPr>
          <w:p w14:paraId="097E32E3"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Type Code</w:t>
            </w:r>
          </w:p>
        </w:tc>
        <w:tc>
          <w:tcPr>
            <w:tcW w:w="7903" w:type="dxa"/>
            <w:vAlign w:val="center"/>
          </w:tcPr>
          <w:p w14:paraId="4972D9FF" w14:textId="332B640E"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TYPE_CODE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&lt;Type&gt;</w:t>
            </w:r>
            <w:r w:rsidRPr="00432A4D">
              <w:rPr>
                <w:rFonts w:eastAsia="Calibri" w:cs="Times New Roman"/>
                <w:b/>
                <w:snapToGrid/>
                <w:sz w:val="28"/>
                <w:szCs w:val="28"/>
                <w:lang w:val="en-GB"/>
              </w:rPr>
              <w:fldChar w:fldCharType="end"/>
            </w:r>
          </w:p>
        </w:tc>
      </w:tr>
    </w:tbl>
    <w:p w14:paraId="707E07AF" w14:textId="77777777" w:rsidR="000D287A" w:rsidRPr="00432A4D" w:rsidRDefault="000D287A" w:rsidP="000D287A">
      <w:pPr>
        <w:pStyle w:val="BodyText1"/>
        <w:rPr>
          <w:lang w:val="en-GB"/>
        </w:rPr>
      </w:pPr>
    </w:p>
    <w:p w14:paraId="2DF9B7D1" w14:textId="77777777" w:rsidR="000D287A" w:rsidRPr="00432A4D" w:rsidRDefault="000D287A" w:rsidP="000D287A">
      <w:pPr>
        <w:pStyle w:val="BodyText1"/>
        <w:rPr>
          <w:lang w:val="en-GB"/>
        </w:rPr>
      </w:pPr>
      <w:r w:rsidRPr="00432A4D">
        <w:rPr>
          <w:lang w:val="en-GB"/>
        </w:rPr>
        <w:t>[PBS, ABS, Area, Phase and Type Codes shall be inserted in the relevant MS Word fields]</w:t>
      </w:r>
    </w:p>
    <w:p w14:paraId="600D8E7D" w14:textId="77777777" w:rsidR="000D287A" w:rsidRPr="00432A4D" w:rsidRDefault="000D287A" w:rsidP="000D287A">
      <w:pPr>
        <w:sectPr w:rsidR="000D287A" w:rsidRPr="00432A4D" w:rsidSect="000D287A">
          <w:headerReference w:type="even" r:id="rId17"/>
          <w:headerReference w:type="default" r:id="rId18"/>
          <w:footerReference w:type="even" r:id="rId19"/>
          <w:footerReference w:type="default" r:id="rId20"/>
          <w:headerReference w:type="first" r:id="rId21"/>
          <w:footerReference w:type="first" r:id="rId22"/>
          <w:pgSz w:w="11907" w:h="16839" w:code="9"/>
          <w:pgMar w:top="1440" w:right="1080" w:bottom="1080" w:left="1080" w:header="706" w:footer="706" w:gutter="0"/>
          <w:cols w:space="708"/>
          <w:docGrid w:linePitch="360"/>
        </w:sectPr>
      </w:pPr>
    </w:p>
    <w:p w14:paraId="032028C8" w14:textId="77777777" w:rsidR="000D287A" w:rsidRPr="00432A4D" w:rsidRDefault="000D287A" w:rsidP="000D287A">
      <w:pPr>
        <w:pStyle w:val="BodyText1"/>
        <w:jc w:val="center"/>
        <w:rPr>
          <w:b/>
          <w:lang w:val="en-GB"/>
        </w:rPr>
      </w:pPr>
      <w:r w:rsidRPr="00432A4D">
        <w:rPr>
          <w:b/>
          <w:lang w:val="en-GB"/>
        </w:rPr>
        <w:lastRenderedPageBreak/>
        <w:t>[</w:t>
      </w:r>
      <w:r w:rsidR="00B05A19" w:rsidRPr="00432A4D">
        <w:rPr>
          <w:b/>
          <w:lang w:val="en-GB"/>
        </w:rPr>
        <w:t>HOW TO USE THIS TEMPLATE</w:t>
      </w:r>
      <w:r w:rsidRPr="00432A4D">
        <w:rPr>
          <w:b/>
          <w:lang w:val="en-GB"/>
        </w:rPr>
        <w:t>]</w:t>
      </w:r>
    </w:p>
    <w:p w14:paraId="03C92C32" w14:textId="77777777" w:rsidR="00B05A19" w:rsidRPr="00432A4D" w:rsidRDefault="00B05A19" w:rsidP="000D287A">
      <w:pPr>
        <w:pStyle w:val="BodyText1"/>
        <w:jc w:val="both"/>
        <w:rPr>
          <w:lang w:val="en-GB"/>
        </w:rPr>
      </w:pPr>
    </w:p>
    <w:p w14:paraId="57B11BBC" w14:textId="0E8DDCBA" w:rsidR="000D287A" w:rsidRPr="00432A4D" w:rsidRDefault="000D287A" w:rsidP="000D287A">
      <w:pPr>
        <w:pStyle w:val="BodyText1"/>
        <w:jc w:val="both"/>
        <w:rPr>
          <w:lang w:val="en-GB"/>
        </w:rPr>
      </w:pPr>
      <w:r w:rsidRPr="00432A4D">
        <w:rPr>
          <w:lang w:val="en-GB"/>
        </w:rPr>
        <w:t xml:space="preserve">This document is the template for </w:t>
      </w:r>
      <w:r w:rsidR="003C0FC6" w:rsidRPr="00432A4D">
        <w:rPr>
          <w:lang w:val="en-GB"/>
        </w:rPr>
        <w:t>Version Description Document</w:t>
      </w:r>
      <w:r w:rsidRPr="00432A4D">
        <w:rPr>
          <w:lang w:val="en-GB"/>
        </w:rPr>
        <w:t xml:space="preserve">. </w:t>
      </w:r>
      <w:r w:rsidR="00B05A19" w:rsidRPr="00432A4D">
        <w:rPr>
          <w:lang w:val="en-GB"/>
        </w:rPr>
        <w:t xml:space="preserve">Please refer to the following sections for </w:t>
      </w:r>
      <w:r w:rsidR="002733FB" w:rsidRPr="00432A4D">
        <w:rPr>
          <w:lang w:val="en-GB"/>
        </w:rPr>
        <w:t>guidance, format and style conventions.</w:t>
      </w:r>
    </w:p>
    <w:p w14:paraId="4081D427" w14:textId="77777777" w:rsidR="006C3D5D" w:rsidRPr="00432A4D" w:rsidRDefault="006C3D5D" w:rsidP="000D287A">
      <w:pPr>
        <w:pStyle w:val="BodyText1"/>
        <w:jc w:val="both"/>
        <w:rPr>
          <w:lang w:val="en-GB"/>
        </w:rPr>
      </w:pPr>
    </w:p>
    <w:p w14:paraId="4FB4B70E" w14:textId="77777777" w:rsidR="000D287A" w:rsidRPr="00432A4D" w:rsidRDefault="006C3D5D" w:rsidP="006C3D5D">
      <w:pPr>
        <w:pStyle w:val="BodyText1"/>
        <w:jc w:val="center"/>
        <w:rPr>
          <w:rFonts w:cs="Arial"/>
          <w:b/>
          <w:szCs w:val="24"/>
          <w:lang w:val="en-GB"/>
        </w:rPr>
      </w:pPr>
      <w:r w:rsidRPr="00432A4D">
        <w:rPr>
          <w:rFonts w:cs="Arial"/>
          <w:b/>
          <w:szCs w:val="24"/>
          <w:lang w:val="en-GB"/>
        </w:rPr>
        <w:t xml:space="preserve">INSTRUCTIONS </w:t>
      </w:r>
    </w:p>
    <w:p w14:paraId="62DF7A96" w14:textId="77777777" w:rsidR="006C3D5D" w:rsidRPr="00432A4D" w:rsidRDefault="006C3D5D" w:rsidP="006C3D5D">
      <w:pPr>
        <w:pStyle w:val="BodyText1"/>
        <w:jc w:val="center"/>
        <w:rPr>
          <w:rFonts w:cs="Arial"/>
          <w:b/>
          <w:szCs w:val="24"/>
          <w:lang w:val="en-GB"/>
        </w:rPr>
      </w:pPr>
    </w:p>
    <w:p w14:paraId="326EB8EA" w14:textId="77777777" w:rsidR="000D287A" w:rsidRPr="00432A4D" w:rsidRDefault="000D287A" w:rsidP="000A0AB8">
      <w:pPr>
        <w:pStyle w:val="BodyText1"/>
        <w:numPr>
          <w:ilvl w:val="0"/>
          <w:numId w:val="8"/>
        </w:numPr>
        <w:jc w:val="both"/>
        <w:rPr>
          <w:rFonts w:cs="Arial"/>
          <w:szCs w:val="24"/>
        </w:rPr>
      </w:pPr>
      <w:r w:rsidRPr="00432A4D">
        <w:rPr>
          <w:rFonts w:cs="Arial"/>
          <w:szCs w:val="24"/>
          <w:lang w:val="en-GB"/>
        </w:rPr>
        <w:t xml:space="preserve">Blue italicized text enclosed in </w:t>
      </w:r>
      <w:r w:rsidRPr="00432A4D">
        <w:rPr>
          <w:rFonts w:cs="Arial"/>
          <w:color w:val="FF0000"/>
          <w:szCs w:val="24"/>
          <w:lang w:val="en-GB"/>
        </w:rPr>
        <w:t>square</w:t>
      </w:r>
      <w:r w:rsidRPr="00432A4D">
        <w:rPr>
          <w:rFonts w:cs="Arial"/>
          <w:szCs w:val="24"/>
          <w:lang w:val="en-GB"/>
        </w:rPr>
        <w:t xml:space="preserve"> brackets (</w:t>
      </w:r>
      <w:r w:rsidRPr="00432A4D">
        <w:rPr>
          <w:rFonts w:cs="Arial"/>
          <w:color w:val="FF0000"/>
          <w:szCs w:val="24"/>
          <w:lang w:val="en-GB"/>
        </w:rPr>
        <w:t>[</w:t>
      </w:r>
      <w:r w:rsidRPr="00432A4D">
        <w:rPr>
          <w:rFonts w:cs="Arial"/>
          <w:szCs w:val="24"/>
          <w:lang w:val="en-GB"/>
        </w:rPr>
        <w:t>text</w:t>
      </w:r>
      <w:r w:rsidRPr="00432A4D">
        <w:rPr>
          <w:rFonts w:cs="Arial"/>
          <w:color w:val="FF0000"/>
          <w:szCs w:val="24"/>
          <w:lang w:val="en-GB"/>
        </w:rPr>
        <w:t>]</w:t>
      </w:r>
      <w:r w:rsidRPr="00432A4D">
        <w:rPr>
          <w:rFonts w:cs="Arial"/>
          <w:szCs w:val="24"/>
          <w:lang w:val="en-GB"/>
        </w:rPr>
        <w:t xml:space="preserve">) provides instructions to the document author, or describes the intent, assumptions and context for content included in this document. </w:t>
      </w:r>
      <w:r w:rsidRPr="00432A4D">
        <w:rPr>
          <w:rFonts w:cs="Arial"/>
          <w:szCs w:val="24"/>
          <w:u w:val="single"/>
          <w:lang w:val="en-GB"/>
        </w:rPr>
        <w:t>The blue text in square brackets shall be deleted when compiling the document.</w:t>
      </w:r>
    </w:p>
    <w:p w14:paraId="5CB8BC7A"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angle</w:t>
      </w:r>
      <w:r w:rsidRPr="00432A4D">
        <w:rPr>
          <w:lang w:val="en-GB"/>
        </w:rPr>
        <w:t xml:space="preserve"> brackets (</w:t>
      </w:r>
      <w:r w:rsidRPr="00432A4D">
        <w:rPr>
          <w:color w:val="FF0000"/>
          <w:lang w:val="en-GB"/>
        </w:rPr>
        <w:t>&lt;</w:t>
      </w:r>
      <w:r w:rsidRPr="00432A4D">
        <w:rPr>
          <w:i w:val="0"/>
          <w:color w:val="auto"/>
          <w:lang w:val="en-GB"/>
        </w:rPr>
        <w:t>text</w:t>
      </w:r>
      <w:r w:rsidRPr="00432A4D">
        <w:rPr>
          <w:color w:val="FF0000"/>
          <w:lang w:val="en-GB"/>
        </w:rPr>
        <w:t>&gt;</w:t>
      </w:r>
      <w:r w:rsidRPr="00432A4D">
        <w:rPr>
          <w:lang w:val="en-GB"/>
        </w:rPr>
        <w:t xml:space="preserve">) indicates an additional </w:t>
      </w:r>
      <w:r w:rsidR="00D94762" w:rsidRPr="00432A4D">
        <w:rPr>
          <w:lang w:val="en-GB"/>
        </w:rPr>
        <w:t>Microsoft</w:t>
      </w:r>
      <w:r w:rsidRPr="00432A4D">
        <w:rPr>
          <w:lang w:val="en-GB"/>
        </w:rPr>
        <w:t xml:space="preserve"> Word field (you can find the fields in the file properties) that should be replaced with information specific to a particular document.</w:t>
      </w:r>
    </w:p>
    <w:p w14:paraId="36237B7F"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curly</w:t>
      </w:r>
      <w:r w:rsidRPr="00432A4D">
        <w:rPr>
          <w:lang w:val="en-GB"/>
        </w:rPr>
        <w:t xml:space="preserve"> brackets (</w:t>
      </w:r>
      <w:r w:rsidRPr="00432A4D">
        <w:rPr>
          <w:color w:val="FF0000"/>
          <w:lang w:val="en-GB"/>
        </w:rPr>
        <w:t>{</w:t>
      </w:r>
      <w:r w:rsidRPr="00432A4D">
        <w:rPr>
          <w:i w:val="0"/>
          <w:color w:val="1F497D"/>
          <w:lang w:val="en-GB"/>
        </w:rPr>
        <w:t>text</w:t>
      </w:r>
      <w:r w:rsidRPr="00432A4D">
        <w:rPr>
          <w:color w:val="FF0000"/>
          <w:lang w:val="en-GB"/>
        </w:rPr>
        <w:t>}</w:t>
      </w:r>
      <w:r w:rsidRPr="00432A4D">
        <w:rPr>
          <w:lang w:val="en-GB"/>
        </w:rPr>
        <w:t>) indicates a field that should be manually replaced with information specific to a particular project.</w:t>
      </w:r>
    </w:p>
    <w:p w14:paraId="0A45958D" w14:textId="77777777" w:rsidR="006C3D5D" w:rsidRPr="00432A4D" w:rsidRDefault="000D287A" w:rsidP="000A0AB8">
      <w:pPr>
        <w:pStyle w:val="BodyText1"/>
        <w:numPr>
          <w:ilvl w:val="0"/>
          <w:numId w:val="8"/>
        </w:numPr>
        <w:jc w:val="both"/>
        <w:rPr>
          <w:lang w:val="en-GB"/>
        </w:rPr>
      </w:pPr>
      <w:r w:rsidRPr="00432A4D">
        <w:rPr>
          <w:lang w:val="en-GB"/>
        </w:rPr>
        <w:t>Text provided in black without angle or curly brackets is part of the temp</w:t>
      </w:r>
      <w:r w:rsidR="000C778E" w:rsidRPr="00432A4D">
        <w:rPr>
          <w:lang w:val="en-GB"/>
        </w:rPr>
        <w:t>late and should not be altered.</w:t>
      </w:r>
      <w:r w:rsidR="00B05A19" w:rsidRPr="00432A4D">
        <w:rPr>
          <w:lang w:val="en-GB"/>
        </w:rPr>
        <w:t xml:space="preserve"> </w:t>
      </w:r>
    </w:p>
    <w:p w14:paraId="2A86F09B" w14:textId="77777777" w:rsidR="006C3D5D" w:rsidRPr="00432A4D" w:rsidRDefault="006C3D5D" w:rsidP="006C3D5D">
      <w:pPr>
        <w:pStyle w:val="BodyText1"/>
        <w:jc w:val="center"/>
        <w:rPr>
          <w:rFonts w:cs="Arial"/>
          <w:b/>
          <w:szCs w:val="24"/>
          <w:lang w:val="en-GB"/>
        </w:rPr>
      </w:pPr>
      <w:r w:rsidRPr="00432A4D">
        <w:rPr>
          <w:rFonts w:cs="Arial"/>
          <w:b/>
          <w:szCs w:val="24"/>
          <w:lang w:val="en-GB"/>
        </w:rPr>
        <w:t>FORMATTING STYLE</w:t>
      </w:r>
    </w:p>
    <w:p w14:paraId="15C92E7F" w14:textId="77777777" w:rsidR="006C3D5D" w:rsidRPr="00432A4D" w:rsidRDefault="006C3D5D" w:rsidP="006C3D5D">
      <w:pPr>
        <w:pStyle w:val="BodyText1"/>
        <w:ind w:left="720"/>
        <w:jc w:val="both"/>
        <w:rPr>
          <w:lang w:val="en-GB"/>
        </w:rPr>
      </w:pPr>
    </w:p>
    <w:p w14:paraId="62097CDA" w14:textId="77777777" w:rsidR="006C3D5D" w:rsidRPr="00432A4D" w:rsidRDefault="000D287A" w:rsidP="000A0AB8">
      <w:pPr>
        <w:pStyle w:val="BodyText1"/>
        <w:numPr>
          <w:ilvl w:val="0"/>
          <w:numId w:val="8"/>
        </w:numPr>
        <w:jc w:val="both"/>
        <w:rPr>
          <w:lang w:val="en-GB"/>
        </w:rPr>
      </w:pPr>
      <w:r w:rsidRPr="00432A4D">
        <w:rPr>
          <w:lang w:val="en-GB"/>
        </w:rPr>
        <w:t xml:space="preserve">The formatting style is set to </w:t>
      </w:r>
      <w:r w:rsidR="00A700D3" w:rsidRPr="00432A4D">
        <w:t>Normal</w:t>
      </w:r>
      <w:r w:rsidR="00A700D3" w:rsidRPr="00432A4D">
        <w:rPr>
          <w:lang w:val="en-GB"/>
        </w:rPr>
        <w:t xml:space="preserve"> </w:t>
      </w:r>
      <w:r w:rsidRPr="00432A4D">
        <w:rPr>
          <w:lang w:val="en-GB"/>
        </w:rPr>
        <w:t>which is the style to be used for paragraph text throughout the document.</w:t>
      </w:r>
    </w:p>
    <w:p w14:paraId="2107924F" w14:textId="77777777" w:rsidR="000D287A" w:rsidRPr="00432A4D" w:rsidRDefault="006C3D5D" w:rsidP="000A0AB8">
      <w:pPr>
        <w:pStyle w:val="BodyText1"/>
        <w:numPr>
          <w:ilvl w:val="0"/>
          <w:numId w:val="8"/>
        </w:numPr>
        <w:jc w:val="both"/>
        <w:rPr>
          <w:lang w:val="en-GB"/>
        </w:rPr>
      </w:pPr>
      <w:r w:rsidRPr="00432A4D">
        <w:rPr>
          <w:lang w:val="en-GB"/>
        </w:rPr>
        <w:t>Fonts shall not be changed</w:t>
      </w:r>
      <w:r w:rsidR="000D287A" w:rsidRPr="00432A4D">
        <w:rPr>
          <w:lang w:val="en-GB"/>
        </w:rPr>
        <w:t xml:space="preserve">; </w:t>
      </w:r>
      <w:r w:rsidR="00520651" w:rsidRPr="00432A4D">
        <w:rPr>
          <w:lang w:val="en-GB"/>
        </w:rPr>
        <w:t xml:space="preserve">if </w:t>
      </w:r>
      <w:r w:rsidR="000D287A" w:rsidRPr="00432A4D">
        <w:rPr>
          <w:lang w:val="en-GB"/>
        </w:rPr>
        <w:t xml:space="preserve">source code </w:t>
      </w:r>
      <w:r w:rsidR="00520651" w:rsidRPr="00432A4D">
        <w:rPr>
          <w:lang w:val="en-GB"/>
        </w:rPr>
        <w:t xml:space="preserve">needs </w:t>
      </w:r>
      <w:r w:rsidR="000D287A" w:rsidRPr="00432A4D">
        <w:rPr>
          <w:lang w:val="en-GB"/>
        </w:rPr>
        <w:t xml:space="preserve">to be </w:t>
      </w:r>
      <w:r w:rsidR="00520651" w:rsidRPr="00432A4D">
        <w:rPr>
          <w:lang w:val="en-GB"/>
        </w:rPr>
        <w:t xml:space="preserve">included in the document and </w:t>
      </w:r>
      <w:r w:rsidR="000D287A" w:rsidRPr="00432A4D">
        <w:rPr>
          <w:lang w:val="en-GB"/>
        </w:rPr>
        <w:t xml:space="preserve">displayed in a mono spaced font, </w:t>
      </w:r>
      <w:r w:rsidR="00520651" w:rsidRPr="00432A4D">
        <w:rPr>
          <w:lang w:val="en-GB"/>
        </w:rPr>
        <w:t xml:space="preserve">use </w:t>
      </w:r>
      <w:r w:rsidR="000D287A" w:rsidRPr="00432A4D">
        <w:rPr>
          <w:lang w:val="en-GB"/>
        </w:rPr>
        <w:t xml:space="preserve">Courier </w:t>
      </w:r>
      <w:r w:rsidRPr="00432A4D">
        <w:rPr>
          <w:lang w:val="en-GB"/>
        </w:rPr>
        <w:t>font</w:t>
      </w:r>
      <w:r w:rsidR="000D287A" w:rsidRPr="00432A4D">
        <w:rPr>
          <w:lang w:val="en-GB"/>
        </w:rPr>
        <w:t>.</w:t>
      </w:r>
    </w:p>
    <w:p w14:paraId="3A84B5BE" w14:textId="77777777" w:rsidR="00520651" w:rsidRPr="00432A4D" w:rsidRDefault="00520651" w:rsidP="00520651">
      <w:pPr>
        <w:pStyle w:val="BodyText1"/>
        <w:jc w:val="both"/>
        <w:rPr>
          <w:lang w:val="en-GB"/>
        </w:rPr>
      </w:pPr>
    </w:p>
    <w:p w14:paraId="103D1A16" w14:textId="77777777" w:rsidR="00520651" w:rsidRPr="00432A4D" w:rsidRDefault="00520651" w:rsidP="00520651">
      <w:pPr>
        <w:pStyle w:val="BodyText1"/>
        <w:jc w:val="center"/>
        <w:rPr>
          <w:rFonts w:cs="Arial"/>
          <w:b/>
          <w:szCs w:val="24"/>
          <w:lang w:val="en-GB"/>
        </w:rPr>
      </w:pPr>
      <w:r w:rsidRPr="00432A4D">
        <w:rPr>
          <w:rFonts w:cs="Arial"/>
          <w:b/>
          <w:szCs w:val="24"/>
          <w:lang w:val="en-GB"/>
        </w:rPr>
        <w:t>DOCUMENT CODE</w:t>
      </w:r>
      <w:r w:rsidR="005B5D08" w:rsidRPr="00432A4D">
        <w:rPr>
          <w:rFonts w:cs="Arial"/>
          <w:b/>
          <w:szCs w:val="24"/>
          <w:lang w:val="en-GB"/>
        </w:rPr>
        <w:t>S</w:t>
      </w:r>
    </w:p>
    <w:p w14:paraId="131E6C3A" w14:textId="77777777" w:rsidR="000D287A" w:rsidRPr="00432A4D" w:rsidRDefault="000D287A" w:rsidP="000D287A">
      <w:pPr>
        <w:pStyle w:val="BodyText1"/>
        <w:jc w:val="both"/>
        <w:rPr>
          <w:lang w:val="en-GB"/>
        </w:rPr>
      </w:pPr>
    </w:p>
    <w:p w14:paraId="112AA352" w14:textId="77777777" w:rsidR="005B5D08" w:rsidRPr="00432A4D" w:rsidRDefault="000D287A" w:rsidP="000A0AB8">
      <w:pPr>
        <w:pStyle w:val="BodyText1"/>
        <w:numPr>
          <w:ilvl w:val="0"/>
          <w:numId w:val="9"/>
        </w:numPr>
        <w:jc w:val="both"/>
        <w:rPr>
          <w:lang w:val="en-GB"/>
        </w:rPr>
      </w:pPr>
      <w:r w:rsidRPr="00432A4D">
        <w:rPr>
          <w:iCs/>
          <w:lang w:val="en-GB"/>
        </w:rPr>
        <w:t xml:space="preserve">If the document is issued under the responsibility of a supplier, </w:t>
      </w:r>
      <w:r w:rsidR="00520651" w:rsidRPr="00432A4D">
        <w:rPr>
          <w:iCs/>
          <w:lang w:val="en-GB"/>
        </w:rPr>
        <w:t xml:space="preserve">please set the value of both </w:t>
      </w:r>
      <w:r w:rsidRPr="00432A4D">
        <w:rPr>
          <w:iCs/>
          <w:lang w:val="en-GB"/>
        </w:rPr>
        <w:t xml:space="preserve">External Code and </w:t>
      </w:r>
      <w:r w:rsidR="00520651" w:rsidRPr="00432A4D">
        <w:rPr>
          <w:iCs/>
          <w:lang w:val="en-GB"/>
        </w:rPr>
        <w:t xml:space="preserve">External </w:t>
      </w:r>
      <w:r w:rsidRPr="00432A4D">
        <w:rPr>
          <w:iCs/>
          <w:lang w:val="en-GB"/>
        </w:rPr>
        <w:t xml:space="preserve">Revision </w:t>
      </w:r>
      <w:r w:rsidR="00520651" w:rsidRPr="00432A4D">
        <w:rPr>
          <w:iCs/>
          <w:lang w:val="en-GB"/>
        </w:rPr>
        <w:t xml:space="preserve">fields as per supplier’s </w:t>
      </w:r>
      <w:r w:rsidRPr="00432A4D">
        <w:rPr>
          <w:iCs/>
          <w:lang w:val="en-GB"/>
        </w:rPr>
        <w:t>quality system</w:t>
      </w:r>
      <w:r w:rsidR="00520651" w:rsidRPr="00432A4D">
        <w:rPr>
          <w:iCs/>
          <w:lang w:val="en-GB"/>
        </w:rPr>
        <w:t xml:space="preserve"> coding rules</w:t>
      </w:r>
      <w:r w:rsidRPr="00432A4D">
        <w:rPr>
          <w:iCs/>
          <w:lang w:val="en-GB"/>
        </w:rPr>
        <w:t xml:space="preserve">. </w:t>
      </w:r>
      <w:r w:rsidR="00520651" w:rsidRPr="00432A4D">
        <w:rPr>
          <w:iCs/>
          <w:lang w:val="en-GB"/>
        </w:rPr>
        <w:t xml:space="preserve">Otherwise, </w:t>
      </w:r>
      <w:r w:rsidR="005B5D08" w:rsidRPr="00432A4D">
        <w:rPr>
          <w:iCs/>
          <w:lang w:val="en-GB"/>
        </w:rPr>
        <w:t xml:space="preserve">the </w:t>
      </w:r>
      <w:r w:rsidRPr="00432A4D">
        <w:rPr>
          <w:iCs/>
          <w:lang w:val="en-GB"/>
        </w:rPr>
        <w:t xml:space="preserve">relevant MS Word fields shall be </w:t>
      </w:r>
      <w:r w:rsidR="006C3D5D" w:rsidRPr="00432A4D">
        <w:rPr>
          <w:iCs/>
          <w:lang w:val="en-GB"/>
        </w:rPr>
        <w:t xml:space="preserve">left </w:t>
      </w:r>
      <w:r w:rsidRPr="00432A4D">
        <w:rPr>
          <w:iCs/>
          <w:lang w:val="en-GB"/>
        </w:rPr>
        <w:t>blank.</w:t>
      </w:r>
    </w:p>
    <w:p w14:paraId="2BC847BF" w14:textId="6CC9D065" w:rsidR="005B5D08" w:rsidRPr="00432A4D" w:rsidRDefault="005B5D08" w:rsidP="000A0AB8">
      <w:pPr>
        <w:pStyle w:val="BodyText1"/>
        <w:numPr>
          <w:ilvl w:val="0"/>
          <w:numId w:val="9"/>
        </w:numPr>
        <w:jc w:val="both"/>
        <w:rPr>
          <w:iCs/>
          <w:szCs w:val="24"/>
        </w:rPr>
      </w:pPr>
      <w:r w:rsidRPr="00432A4D">
        <w:rPr>
          <w:lang w:val="en-GB"/>
        </w:rPr>
        <w:t>PBS, ABS, Area, Phase and Type Codes shall be used only for projects including more than one subsystem. For</w:t>
      </w:r>
      <w:r w:rsidR="009D3E29" w:rsidRPr="00432A4D">
        <w:rPr>
          <w:lang w:val="en-GB"/>
        </w:rPr>
        <w:t xml:space="preserve"> </w:t>
      </w:r>
      <w:r w:rsidRPr="00432A4D">
        <w:rPr>
          <w:lang w:val="en-GB"/>
        </w:rPr>
        <w:t>projects including only one subsystem</w:t>
      </w:r>
      <w:r w:rsidR="00C246F8" w:rsidRPr="00432A4D">
        <w:rPr>
          <w:lang w:val="en-GB"/>
        </w:rPr>
        <w:t xml:space="preserve"> </w:t>
      </w:r>
      <w:r w:rsidR="009D3E29" w:rsidRPr="00432A4D">
        <w:rPr>
          <w:lang w:val="en-GB"/>
        </w:rPr>
        <w:t xml:space="preserve">, </w:t>
      </w:r>
      <w:r w:rsidRPr="00432A4D">
        <w:rPr>
          <w:lang w:val="en-GB"/>
        </w:rPr>
        <w:t>those fields shall be deleted (a choice of PE and PM); when used, the below meanings apply:</w:t>
      </w:r>
    </w:p>
    <w:p w14:paraId="3D7544C0" w14:textId="77777777" w:rsidR="005B5D08" w:rsidRPr="00432A4D" w:rsidRDefault="005B5D08" w:rsidP="000A0AB8">
      <w:pPr>
        <w:pStyle w:val="BodyText1"/>
        <w:numPr>
          <w:ilvl w:val="1"/>
          <w:numId w:val="9"/>
        </w:numPr>
        <w:jc w:val="both"/>
        <w:rPr>
          <w:iCs/>
          <w:lang w:val="en-GB"/>
        </w:rPr>
      </w:pPr>
      <w:r w:rsidRPr="00432A4D">
        <w:rPr>
          <w:b/>
          <w:i w:val="0"/>
          <w:iCs/>
          <w:lang w:val="en-GB"/>
        </w:rPr>
        <w:t xml:space="preserve">PBS code: </w:t>
      </w:r>
      <w:r w:rsidRPr="00432A4D">
        <w:rPr>
          <w:i w:val="0"/>
          <w:iCs/>
          <w:lang w:val="en-GB"/>
        </w:rPr>
        <w:tab/>
        <w:t>identifies the Configuration Item (subsystem, sub-subsystem), which the document is related to.</w:t>
      </w:r>
      <w:r w:rsidRPr="00432A4D">
        <w:rPr>
          <w:iCs/>
          <w:lang w:val="en-GB"/>
        </w:rPr>
        <w:t xml:space="preserve"> </w:t>
      </w:r>
    </w:p>
    <w:p w14:paraId="56DB55D6" w14:textId="77777777" w:rsidR="005B5D08" w:rsidRPr="00432A4D" w:rsidRDefault="005B5D08" w:rsidP="000A0AB8">
      <w:pPr>
        <w:pStyle w:val="BodyText1"/>
        <w:numPr>
          <w:ilvl w:val="1"/>
          <w:numId w:val="9"/>
        </w:numPr>
        <w:jc w:val="both"/>
        <w:rPr>
          <w:i w:val="0"/>
          <w:iCs/>
          <w:lang w:val="en-GB"/>
        </w:rPr>
      </w:pPr>
      <w:r w:rsidRPr="00432A4D">
        <w:rPr>
          <w:b/>
          <w:iCs/>
          <w:lang w:val="en-GB"/>
        </w:rPr>
        <w:t>Area code:</w:t>
      </w:r>
      <w:r w:rsidRPr="00432A4D">
        <w:rPr>
          <w:iCs/>
          <w:lang w:val="en-GB"/>
        </w:rPr>
        <w:t xml:space="preserve"> </w:t>
      </w:r>
      <w:r w:rsidRPr="00432A4D">
        <w:rPr>
          <w:iCs/>
          <w:lang w:val="en-GB"/>
        </w:rPr>
        <w:tab/>
        <w:t>identifies the site / location (</w:t>
      </w:r>
      <w:r w:rsidR="00C246F8" w:rsidRPr="00432A4D">
        <w:rPr>
          <w:iCs/>
          <w:lang w:val="en-GB"/>
        </w:rPr>
        <w:t xml:space="preserve">e.g., </w:t>
      </w:r>
      <w:r w:rsidRPr="00432A4D">
        <w:rPr>
          <w:iCs/>
          <w:lang w:val="en-GB"/>
        </w:rPr>
        <w:t xml:space="preserve">track site, </w:t>
      </w:r>
      <w:r w:rsidR="00C246F8" w:rsidRPr="00432A4D">
        <w:rPr>
          <w:iCs/>
          <w:lang w:val="en-GB"/>
        </w:rPr>
        <w:t xml:space="preserve">station, </w:t>
      </w:r>
      <w:r w:rsidRPr="00432A4D">
        <w:rPr>
          <w:iCs/>
          <w:lang w:val="en-GB"/>
        </w:rPr>
        <w:t>vehicle)</w:t>
      </w:r>
      <w:r w:rsidR="00C246F8" w:rsidRPr="00432A4D">
        <w:rPr>
          <w:iCs/>
          <w:lang w:val="en-GB"/>
        </w:rPr>
        <w:t>.</w:t>
      </w:r>
    </w:p>
    <w:p w14:paraId="3778D5A6" w14:textId="154CACC1" w:rsidR="005B5D08" w:rsidRPr="00432A4D" w:rsidRDefault="005B5D08" w:rsidP="000A0AB8">
      <w:pPr>
        <w:pStyle w:val="BodyText1"/>
        <w:numPr>
          <w:ilvl w:val="1"/>
          <w:numId w:val="9"/>
        </w:numPr>
        <w:jc w:val="both"/>
        <w:rPr>
          <w:i w:val="0"/>
          <w:iCs/>
          <w:lang w:val="en-GB"/>
        </w:rPr>
      </w:pPr>
      <w:r w:rsidRPr="00432A4D">
        <w:rPr>
          <w:b/>
          <w:iCs/>
          <w:lang w:val="en-GB"/>
        </w:rPr>
        <w:t>ABS code:</w:t>
      </w:r>
      <w:r w:rsidRPr="00432A4D">
        <w:rPr>
          <w:iCs/>
          <w:lang w:val="en-GB"/>
        </w:rPr>
        <w:t xml:space="preserve"> </w:t>
      </w:r>
      <w:r w:rsidRPr="00432A4D">
        <w:rPr>
          <w:iCs/>
          <w:lang w:val="en-GB"/>
        </w:rPr>
        <w:tab/>
        <w:t xml:space="preserve">identifies the activity, and the related </w:t>
      </w:r>
      <w:r w:rsidR="00C246F8" w:rsidRPr="00432A4D">
        <w:rPr>
          <w:iCs/>
          <w:lang w:val="en-GB"/>
        </w:rPr>
        <w:t xml:space="preserve">PDM </w:t>
      </w:r>
      <w:r w:rsidRPr="00432A4D">
        <w:rPr>
          <w:iCs/>
          <w:lang w:val="en-GB"/>
        </w:rPr>
        <w:t>Functional Area (e.g.: quality assurance, environment, safety, design development)</w:t>
      </w:r>
    </w:p>
    <w:p w14:paraId="31A91227" w14:textId="398C178B" w:rsidR="005B5D08" w:rsidRPr="00432A4D" w:rsidRDefault="005B5D08" w:rsidP="000A0AB8">
      <w:pPr>
        <w:pStyle w:val="BodyText1"/>
        <w:numPr>
          <w:ilvl w:val="1"/>
          <w:numId w:val="9"/>
        </w:numPr>
        <w:jc w:val="both"/>
        <w:rPr>
          <w:i w:val="0"/>
          <w:iCs/>
          <w:lang w:val="en-GB"/>
        </w:rPr>
      </w:pPr>
      <w:r w:rsidRPr="00432A4D">
        <w:rPr>
          <w:b/>
          <w:iCs/>
          <w:lang w:val="en-GB"/>
        </w:rPr>
        <w:t>Phase code:</w:t>
      </w:r>
      <w:r w:rsidRPr="00432A4D">
        <w:rPr>
          <w:iCs/>
          <w:lang w:val="en-GB"/>
        </w:rPr>
        <w:t xml:space="preserve"> </w:t>
      </w:r>
      <w:r w:rsidRPr="00432A4D">
        <w:rPr>
          <w:iCs/>
          <w:lang w:val="en-GB"/>
        </w:rPr>
        <w:tab/>
        <w:t>identifies each main phase of the project life (e.g.: preliminary design, detailed design)</w:t>
      </w:r>
    </w:p>
    <w:p w14:paraId="3E2A3BA2" w14:textId="74238FF1" w:rsidR="005B5D08" w:rsidRPr="00432A4D" w:rsidRDefault="005B5D08" w:rsidP="000A0AB8">
      <w:pPr>
        <w:pStyle w:val="BodyText1"/>
        <w:numPr>
          <w:ilvl w:val="1"/>
          <w:numId w:val="9"/>
        </w:numPr>
        <w:jc w:val="both"/>
        <w:rPr>
          <w:i w:val="0"/>
          <w:iCs/>
          <w:lang w:val="en-GB"/>
        </w:rPr>
      </w:pPr>
      <w:r w:rsidRPr="00432A4D">
        <w:rPr>
          <w:b/>
          <w:iCs/>
          <w:lang w:val="en-GB"/>
        </w:rPr>
        <w:t>Type code:</w:t>
      </w:r>
      <w:r w:rsidRPr="00432A4D">
        <w:rPr>
          <w:iCs/>
          <w:lang w:val="en-GB"/>
        </w:rPr>
        <w:t xml:space="preserve"> </w:t>
      </w:r>
      <w:r w:rsidRPr="00432A4D">
        <w:rPr>
          <w:iCs/>
          <w:lang w:val="en-GB"/>
        </w:rPr>
        <w:tab/>
        <w:t>identifies the document type (</w:t>
      </w:r>
      <w:r w:rsidR="00C246F8" w:rsidRPr="00432A4D">
        <w:rPr>
          <w:iCs/>
          <w:lang w:val="en-GB"/>
        </w:rPr>
        <w:t>e</w:t>
      </w:r>
      <w:r w:rsidRPr="00432A4D">
        <w:rPr>
          <w:iCs/>
          <w:lang w:val="en-GB"/>
        </w:rPr>
        <w:t>.</w:t>
      </w:r>
      <w:r w:rsidR="00C246F8" w:rsidRPr="00432A4D">
        <w:rPr>
          <w:iCs/>
          <w:lang w:val="en-GB"/>
        </w:rPr>
        <w:t>g</w:t>
      </w:r>
      <w:r w:rsidRPr="00432A4D">
        <w:rPr>
          <w:iCs/>
          <w:lang w:val="en-GB"/>
        </w:rPr>
        <w:t xml:space="preserve">.: </w:t>
      </w:r>
      <w:r w:rsidR="00C246F8" w:rsidRPr="00432A4D">
        <w:rPr>
          <w:iCs/>
          <w:lang w:val="en-GB"/>
        </w:rPr>
        <w:t>plan</w:t>
      </w:r>
      <w:r w:rsidRPr="00432A4D">
        <w:rPr>
          <w:iCs/>
          <w:lang w:val="en-GB"/>
        </w:rPr>
        <w:t>, procedure, instructions, specifications, functional l</w:t>
      </w:r>
      <w:r w:rsidR="00AB0130" w:rsidRPr="00432A4D">
        <w:rPr>
          <w:iCs/>
          <w:lang w:val="en-GB"/>
        </w:rPr>
        <w:t>ayout, wiring tables, report</w:t>
      </w:r>
      <w:r w:rsidR="007257D6" w:rsidRPr="00432A4D">
        <w:rPr>
          <w:iCs/>
          <w:lang w:val="en-GB"/>
        </w:rPr>
        <w:t>)</w:t>
      </w:r>
      <w:r w:rsidR="00C246F8" w:rsidRPr="00432A4D">
        <w:rPr>
          <w:iCs/>
          <w:lang w:val="en-GB"/>
        </w:rPr>
        <w:t>.</w:t>
      </w:r>
    </w:p>
    <w:p w14:paraId="753E8B0B" w14:textId="77777777" w:rsidR="00C5359B" w:rsidRPr="00432A4D" w:rsidRDefault="00C5359B" w:rsidP="00D31F0F">
      <w:pPr>
        <w:pStyle w:val="BodyText1"/>
        <w:ind w:left="1440"/>
        <w:jc w:val="both"/>
        <w:rPr>
          <w:i w:val="0"/>
          <w:iCs/>
          <w:lang w:val="en-GB"/>
        </w:rPr>
      </w:pPr>
    </w:p>
    <w:p w14:paraId="7B6912FD" w14:textId="674953CF" w:rsidR="00C5359B" w:rsidRPr="00432A4D" w:rsidRDefault="00C5359B" w:rsidP="00D31F0F">
      <w:pPr>
        <w:pStyle w:val="BodyText1"/>
        <w:jc w:val="center"/>
        <w:rPr>
          <w:b/>
          <w:i w:val="0"/>
          <w:color w:val="FF0000"/>
          <w:szCs w:val="24"/>
          <w:u w:val="single"/>
          <w:lang w:val="en-GB"/>
        </w:rPr>
      </w:pPr>
      <w:r w:rsidRPr="00432A4D">
        <w:rPr>
          <w:b/>
          <w:i w:val="0"/>
          <w:color w:val="FF0000"/>
          <w:u w:val="single"/>
          <w:lang w:val="en-GB"/>
        </w:rPr>
        <w:t xml:space="preserve">Please delete this page before </w:t>
      </w:r>
      <w:r w:rsidR="00C62566" w:rsidRPr="00432A4D">
        <w:rPr>
          <w:b/>
          <w:i w:val="0"/>
          <w:color w:val="FF0000"/>
          <w:u w:val="single"/>
          <w:lang w:val="en-GB"/>
        </w:rPr>
        <w:t>releasing</w:t>
      </w:r>
      <w:r w:rsidRPr="00432A4D">
        <w:rPr>
          <w:b/>
          <w:i w:val="0"/>
          <w:color w:val="FF0000"/>
          <w:u w:val="single"/>
          <w:lang w:val="en-GB"/>
        </w:rPr>
        <w:t xml:space="preserve"> the document</w:t>
      </w:r>
      <w:r w:rsidR="00C62566" w:rsidRPr="00432A4D">
        <w:rPr>
          <w:b/>
          <w:i w:val="0"/>
          <w:color w:val="FF0000"/>
          <w:szCs w:val="24"/>
          <w:u w:val="single"/>
          <w:lang w:val="en-GB"/>
        </w:rPr>
        <w:t>!</w:t>
      </w:r>
    </w:p>
    <w:p w14:paraId="090A66A1" w14:textId="77777777" w:rsidR="00C5359B" w:rsidRPr="00432A4D" w:rsidRDefault="00C5359B">
      <w:pPr>
        <w:spacing w:after="0" w:line="240" w:lineRule="auto"/>
        <w:jc w:val="left"/>
        <w:rPr>
          <w:rFonts w:eastAsia="Times New Roman"/>
          <w:b/>
          <w:color w:val="0070C0"/>
          <w:sz w:val="24"/>
          <w:szCs w:val="24"/>
          <w:u w:val="single"/>
        </w:rPr>
      </w:pPr>
      <w:r w:rsidRPr="00432A4D">
        <w:rPr>
          <w:b/>
          <w:i/>
          <w:szCs w:val="24"/>
          <w:u w:val="single"/>
        </w:rPr>
        <w:br w:type="page"/>
      </w:r>
    </w:p>
    <w:p w14:paraId="5A9D2DB5" w14:textId="77777777" w:rsidR="00486EAC" w:rsidRPr="00432A4D" w:rsidRDefault="00486EAC" w:rsidP="006075AD">
      <w:pPr>
        <w:pStyle w:val="BodyText1"/>
        <w:jc w:val="center"/>
        <w:rPr>
          <w:rFonts w:cs="Arial"/>
          <w:b/>
          <w:szCs w:val="24"/>
          <w:lang w:val="en-GB"/>
        </w:rPr>
      </w:pPr>
      <w:r w:rsidRPr="00432A4D">
        <w:rPr>
          <w:rFonts w:cs="Arial"/>
          <w:b/>
          <w:szCs w:val="24"/>
          <w:lang w:val="en-GB"/>
        </w:rPr>
        <w:lastRenderedPageBreak/>
        <w:t>DISCLAIMER</w:t>
      </w:r>
    </w:p>
    <w:p w14:paraId="5AEF66E6" w14:textId="20A0DAE8" w:rsidR="00CB40FB" w:rsidRPr="00432A4D" w:rsidRDefault="00486EAC" w:rsidP="00486EAC">
      <w:pPr>
        <w:spacing w:after="0" w:line="240" w:lineRule="auto"/>
        <w:jc w:val="left"/>
        <w:rPr>
          <w:rFonts w:eastAsia="Times New Roman"/>
          <w:i/>
          <w:iCs/>
          <w:color w:val="0070C0"/>
        </w:rPr>
      </w:pPr>
      <w:r w:rsidRPr="00432A4D">
        <w:rPr>
          <w:rFonts w:eastAsia="Times New Roman"/>
          <w:i/>
          <w:iCs/>
          <w:color w:val="0070C0"/>
        </w:rPr>
        <w:t xml:space="preserve">Once </w:t>
      </w:r>
      <w:r w:rsidR="00DA3F35" w:rsidRPr="00432A4D">
        <w:rPr>
          <w:rFonts w:eastAsia="Times New Roman"/>
          <w:i/>
          <w:iCs/>
          <w:color w:val="0070C0"/>
        </w:rPr>
        <w:t xml:space="preserve">the document is </w:t>
      </w:r>
      <w:r w:rsidRPr="00432A4D">
        <w:rPr>
          <w:rFonts w:eastAsia="Times New Roman"/>
          <w:i/>
          <w:iCs/>
          <w:color w:val="0070C0"/>
        </w:rPr>
        <w:t>complete</w:t>
      </w:r>
      <w:r w:rsidR="00DA3F35" w:rsidRPr="00432A4D">
        <w:rPr>
          <w:rFonts w:eastAsia="Times New Roman"/>
          <w:i/>
          <w:iCs/>
          <w:color w:val="0070C0"/>
        </w:rPr>
        <w:t xml:space="preserve">d, please replace </w:t>
      </w:r>
      <w:r w:rsidRPr="00432A4D">
        <w:rPr>
          <w:rFonts w:eastAsia="Times New Roman"/>
          <w:i/>
          <w:iCs/>
          <w:color w:val="0070C0"/>
        </w:rPr>
        <w:t xml:space="preserve">the disclaimer with </w:t>
      </w:r>
      <w:r w:rsidR="00DA3F35" w:rsidRPr="00432A4D">
        <w:rPr>
          <w:rFonts w:eastAsia="Times New Roman"/>
          <w:i/>
          <w:iCs/>
          <w:color w:val="0070C0"/>
        </w:rPr>
        <w:t>the following statement</w:t>
      </w:r>
      <w:r w:rsidRPr="00432A4D">
        <w:rPr>
          <w:rFonts w:eastAsia="Times New Roman"/>
          <w:i/>
          <w:iCs/>
          <w:color w:val="0070C0"/>
        </w:rPr>
        <w:t xml:space="preserve">: </w:t>
      </w:r>
      <w:r w:rsidRPr="00432A4D">
        <w:rPr>
          <w:rFonts w:eastAsia="Times New Roman"/>
          <w:i/>
          <w:iCs/>
          <w:color w:val="0070C0"/>
        </w:rPr>
        <w:br/>
      </w:r>
    </w:p>
    <w:p w14:paraId="2D4B5FD8" w14:textId="149A24F1" w:rsidR="00486EAC" w:rsidRPr="00432A4D" w:rsidRDefault="00486EAC" w:rsidP="009D04EF">
      <w:pPr>
        <w:spacing w:after="0" w:line="240" w:lineRule="auto"/>
        <w:rPr>
          <w:rFonts w:eastAsia="Times New Roman"/>
          <w:i/>
          <w:iCs/>
          <w:color w:val="0070C0"/>
        </w:rPr>
      </w:pPr>
      <w:r w:rsidRPr="00432A4D">
        <w:rPr>
          <w:rFonts w:eastAsia="Times New Roman"/>
          <w:i/>
          <w:iCs/>
          <w:color w:val="0070C0"/>
        </w:rPr>
        <w:t>© Property of _____ (name of the Legal Entity), ____ (year of creation and any other years of successive revisions), all rights reserved</w:t>
      </w:r>
      <w:r w:rsidR="00DA3F35" w:rsidRPr="00432A4D">
        <w:rPr>
          <w:rFonts w:eastAsia="Times New Roman"/>
          <w:i/>
          <w:iCs/>
          <w:color w:val="0070C0"/>
        </w:rPr>
        <w:t xml:space="preserve">. The </w:t>
      </w:r>
      <w:r w:rsidRPr="00432A4D">
        <w:rPr>
          <w:rFonts w:eastAsia="Times New Roman"/>
          <w:i/>
          <w:iCs/>
          <w:color w:val="0070C0"/>
        </w:rPr>
        <w:t>disclosure or other  communication, copying, reproduction and any use whatsoever is forbidden without the written authorization of _________ (name of the Legal Entity).</w:t>
      </w:r>
    </w:p>
    <w:p w14:paraId="3FA8B696" w14:textId="77777777" w:rsidR="00CB40FB" w:rsidRPr="00432A4D" w:rsidRDefault="00CB40FB" w:rsidP="00486EAC">
      <w:pPr>
        <w:pStyle w:val="BodyText1"/>
        <w:jc w:val="both"/>
        <w:rPr>
          <w:iCs/>
          <w:szCs w:val="22"/>
          <w:lang w:val="en-GB"/>
        </w:rPr>
      </w:pPr>
    </w:p>
    <w:p w14:paraId="46717F85" w14:textId="77777777" w:rsidR="00486EAC" w:rsidRPr="00432A4D" w:rsidRDefault="00486EAC" w:rsidP="00486EAC">
      <w:pPr>
        <w:pStyle w:val="BodyText1"/>
        <w:jc w:val="both"/>
        <w:rPr>
          <w:iCs/>
          <w:szCs w:val="22"/>
          <w:lang w:val="en-GB"/>
        </w:rPr>
      </w:pPr>
      <w:r w:rsidRPr="00432A4D">
        <w:rPr>
          <w:iCs/>
          <w:szCs w:val="22"/>
          <w:lang w:val="en-GB"/>
        </w:rPr>
        <w:t>Insert the proper Legal Entity (the one that signed the contract with the client) and year in the copyright disclaimer in the lower part of the footer. </w:t>
      </w:r>
    </w:p>
    <w:p w14:paraId="0B35E1CB" w14:textId="77777777" w:rsidR="00B05A19" w:rsidRPr="00432A4D" w:rsidRDefault="00B05A19" w:rsidP="00B05A19">
      <w:pPr>
        <w:pStyle w:val="BodyText1"/>
        <w:ind w:left="720"/>
        <w:jc w:val="both"/>
        <w:rPr>
          <w:szCs w:val="22"/>
          <w:lang w:val="en-GB"/>
        </w:rPr>
      </w:pPr>
    </w:p>
    <w:p w14:paraId="2D23DF5F" w14:textId="77777777" w:rsidR="00B05A19" w:rsidRPr="00432A4D" w:rsidRDefault="00B05A19" w:rsidP="00B05A19">
      <w:pPr>
        <w:pStyle w:val="BodyText1"/>
        <w:ind w:left="720"/>
        <w:jc w:val="center"/>
        <w:rPr>
          <w:rFonts w:cs="Arial"/>
          <w:b/>
          <w:szCs w:val="22"/>
          <w:lang w:val="en-GB"/>
        </w:rPr>
      </w:pPr>
      <w:r w:rsidRPr="00432A4D">
        <w:rPr>
          <w:rFonts w:cs="Arial"/>
          <w:b/>
          <w:szCs w:val="22"/>
          <w:lang w:val="en-GB"/>
        </w:rPr>
        <w:t>DOCUMENT PROPERTIES AND FIELDS</w:t>
      </w:r>
    </w:p>
    <w:p w14:paraId="543D02F2" w14:textId="77777777" w:rsidR="00B05A19" w:rsidRPr="00432A4D" w:rsidRDefault="00B05A19" w:rsidP="00B05A19">
      <w:pPr>
        <w:pStyle w:val="BodyText1"/>
        <w:ind w:left="720"/>
        <w:jc w:val="both"/>
        <w:rPr>
          <w:szCs w:val="22"/>
          <w:lang w:val="en-GB"/>
        </w:rPr>
      </w:pPr>
    </w:p>
    <w:p w14:paraId="43A6EA09" w14:textId="77777777" w:rsidR="00B05A19" w:rsidRPr="00432A4D" w:rsidRDefault="00B05A19" w:rsidP="000A0AB8">
      <w:pPr>
        <w:pStyle w:val="BodyText1"/>
        <w:numPr>
          <w:ilvl w:val="0"/>
          <w:numId w:val="8"/>
        </w:numPr>
        <w:jc w:val="both"/>
        <w:rPr>
          <w:szCs w:val="22"/>
          <w:lang w:val="en-GB"/>
        </w:rPr>
      </w:pPr>
      <w:r w:rsidRPr="00432A4D">
        <w:rPr>
          <w:iCs/>
          <w:szCs w:val="22"/>
          <w:lang w:val="en-GB"/>
        </w:rPr>
        <w:t>Please update the relevant document properties and refresh the related fields thorough the document (Select all document (CTRL+A) and press F9).</w:t>
      </w:r>
    </w:p>
    <w:p w14:paraId="756D393A" w14:textId="77777777" w:rsidR="00B05A19" w:rsidRPr="00432A4D" w:rsidRDefault="00B05A19" w:rsidP="000A0AB8">
      <w:pPr>
        <w:pStyle w:val="BodyText1"/>
        <w:numPr>
          <w:ilvl w:val="0"/>
          <w:numId w:val="8"/>
        </w:numPr>
        <w:jc w:val="both"/>
        <w:rPr>
          <w:szCs w:val="22"/>
          <w:lang w:val="en-GB"/>
        </w:rPr>
      </w:pPr>
      <w:r w:rsidRPr="00432A4D">
        <w:rPr>
          <w:iCs/>
          <w:szCs w:val="22"/>
          <w:lang w:val="en-GB"/>
        </w:rPr>
        <w:t>Refresh fields in headers and footers.</w:t>
      </w:r>
    </w:p>
    <w:p w14:paraId="7A395DBA" w14:textId="77777777" w:rsidR="00B05A19" w:rsidRPr="00432A4D" w:rsidRDefault="00B05A19" w:rsidP="000D287A">
      <w:pPr>
        <w:rPr>
          <w:rFonts w:cs="Arial"/>
          <w:b/>
          <w:color w:val="0070C0"/>
          <w:szCs w:val="24"/>
        </w:rPr>
      </w:pPr>
    </w:p>
    <w:p w14:paraId="05CDABEC" w14:textId="60C61C5B" w:rsidR="000D287A" w:rsidRPr="00432A4D" w:rsidRDefault="000D287A" w:rsidP="00D31F0F">
      <w:pPr>
        <w:pStyle w:val="BodyText1"/>
        <w:jc w:val="center"/>
        <w:rPr>
          <w:b/>
          <w:i w:val="0"/>
          <w:szCs w:val="24"/>
          <w:u w:val="single"/>
          <w:lang w:val="en-GB"/>
        </w:rPr>
      </w:pPr>
      <w:r w:rsidRPr="00432A4D">
        <w:rPr>
          <w:b/>
          <w:i w:val="0"/>
          <w:color w:val="FF0000"/>
          <w:u w:val="single"/>
          <w:lang w:val="en-GB"/>
        </w:rPr>
        <w:t xml:space="preserve">Please delete this page </w:t>
      </w:r>
      <w:r w:rsidR="00C5359B" w:rsidRPr="00432A4D">
        <w:rPr>
          <w:b/>
          <w:i w:val="0"/>
          <w:color w:val="FF0000"/>
          <w:u w:val="single"/>
          <w:lang w:val="en-GB"/>
        </w:rPr>
        <w:t xml:space="preserve">before </w:t>
      </w:r>
      <w:r w:rsidR="00C62566" w:rsidRPr="00432A4D">
        <w:rPr>
          <w:b/>
          <w:i w:val="0"/>
          <w:color w:val="FF0000"/>
          <w:u w:val="single"/>
          <w:lang w:val="en-GB"/>
        </w:rPr>
        <w:t>releasing</w:t>
      </w:r>
      <w:r w:rsidR="00C5359B" w:rsidRPr="00432A4D">
        <w:rPr>
          <w:b/>
          <w:i w:val="0"/>
          <w:color w:val="FF0000"/>
          <w:u w:val="single"/>
          <w:lang w:val="en-GB"/>
        </w:rPr>
        <w:t xml:space="preserve"> </w:t>
      </w:r>
      <w:r w:rsidRPr="00432A4D">
        <w:rPr>
          <w:b/>
          <w:i w:val="0"/>
          <w:color w:val="FF0000"/>
          <w:u w:val="single"/>
          <w:lang w:val="en-GB"/>
        </w:rPr>
        <w:t>the document</w:t>
      </w:r>
      <w:r w:rsidR="00C62566" w:rsidRPr="00432A4D">
        <w:rPr>
          <w:b/>
          <w:i w:val="0"/>
          <w:color w:val="FF0000"/>
          <w:szCs w:val="24"/>
          <w:u w:val="single"/>
          <w:lang w:val="en-GB"/>
        </w:rPr>
        <w:t>!</w:t>
      </w:r>
    </w:p>
    <w:p w14:paraId="3E49403F" w14:textId="77777777" w:rsidR="000D287A" w:rsidRPr="00432A4D" w:rsidRDefault="000D287A" w:rsidP="002733FB">
      <w:pPr>
        <w:pStyle w:val="BodyText1"/>
        <w:ind w:right="-34"/>
        <w:jc w:val="both"/>
        <w:rPr>
          <w:rFonts w:cs="Arial"/>
          <w:sz w:val="28"/>
          <w:szCs w:val="28"/>
        </w:rPr>
      </w:pPr>
      <w:r w:rsidRPr="00432A4D">
        <w:rPr>
          <w:sz w:val="28"/>
          <w:szCs w:val="28"/>
          <w:lang w:val="en-GB"/>
        </w:rP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6"/>
        <w:gridCol w:w="3402"/>
      </w:tblGrid>
      <w:tr w:rsidR="002733FB" w:rsidRPr="00432A4D" w14:paraId="28AE6DE7" w14:textId="77777777" w:rsidTr="00D31F0F">
        <w:trPr>
          <w:trHeight w:val="284"/>
        </w:trPr>
        <w:tc>
          <w:tcPr>
            <w:tcW w:w="5103" w:type="dxa"/>
            <w:tcBorders>
              <w:top w:val="nil"/>
              <w:left w:val="nil"/>
              <w:bottom w:val="nil"/>
            </w:tcBorders>
          </w:tcPr>
          <w:p w14:paraId="1B327D9E" w14:textId="751A35B0" w:rsidR="002733FB" w:rsidRPr="00432A4D" w:rsidRDefault="002733FB" w:rsidP="00911A23">
            <w:pPr>
              <w:spacing w:after="0"/>
              <w:jc w:val="left"/>
              <w:rPr>
                <w:rFonts w:cs="Arial"/>
                <w:sz w:val="28"/>
                <w:szCs w:val="28"/>
              </w:rPr>
            </w:pPr>
            <w:r w:rsidRPr="00432A4D">
              <w:rPr>
                <w:rFonts w:cs="Arial"/>
                <w:sz w:val="28"/>
                <w:szCs w:val="28"/>
              </w:rPr>
              <w:lastRenderedPageBreak/>
              <w:t xml:space="preserve">Hitachi Rail </w:t>
            </w:r>
            <w:r w:rsidR="00911A23" w:rsidRPr="00432A4D">
              <w:rPr>
                <w:rFonts w:cs="Arial"/>
                <w:sz w:val="28"/>
                <w:szCs w:val="28"/>
              </w:rPr>
              <w:fldChar w:fldCharType="begin"/>
            </w:r>
            <w:r w:rsidR="00911A23" w:rsidRPr="00432A4D">
              <w:rPr>
                <w:rFonts w:cs="Arial"/>
                <w:sz w:val="28"/>
                <w:szCs w:val="28"/>
              </w:rPr>
              <w:instrText xml:space="preserve"> DOCPROPERTY  COMPANY_NAME  \* MERGEFORMAT </w:instrText>
            </w:r>
            <w:r w:rsidR="00911A23" w:rsidRPr="00432A4D">
              <w:rPr>
                <w:rFonts w:cs="Arial"/>
                <w:sz w:val="28"/>
                <w:szCs w:val="28"/>
              </w:rPr>
              <w:fldChar w:fldCharType="separate"/>
            </w:r>
            <w:r w:rsidR="00014483" w:rsidRPr="00432A4D">
              <w:rPr>
                <w:rFonts w:cs="Arial"/>
                <w:sz w:val="28"/>
                <w:szCs w:val="28"/>
              </w:rPr>
              <w:t>&lt;Company Name&gt;</w:t>
            </w:r>
            <w:r w:rsidR="00911A23" w:rsidRPr="00432A4D">
              <w:rPr>
                <w:rFonts w:cs="Arial"/>
                <w:sz w:val="28"/>
                <w:szCs w:val="28"/>
              </w:rPr>
              <w:fldChar w:fldCharType="end"/>
            </w:r>
            <w:r w:rsidR="00911A23" w:rsidRPr="00432A4D">
              <w:rPr>
                <w:rFonts w:cs="Arial"/>
                <w:sz w:val="28"/>
                <w:szCs w:val="28"/>
              </w:rPr>
              <w:t xml:space="preserve"> </w:t>
            </w:r>
            <w:r w:rsidRPr="00432A4D">
              <w:rPr>
                <w:rFonts w:cs="Arial"/>
                <w:sz w:val="28"/>
                <w:szCs w:val="28"/>
              </w:rPr>
              <w:t>DOCUMENT ISSUE</w:t>
            </w:r>
          </w:p>
        </w:tc>
        <w:tc>
          <w:tcPr>
            <w:tcW w:w="1276" w:type="dxa"/>
            <w:vAlign w:val="center"/>
          </w:tcPr>
          <w:p w14:paraId="7B09C9DF" w14:textId="77777777" w:rsidR="002733FB" w:rsidRPr="00432A4D" w:rsidRDefault="002733FB" w:rsidP="002733FB">
            <w:pPr>
              <w:spacing w:after="0"/>
              <w:jc w:val="center"/>
              <w:rPr>
                <w:rFonts w:cs="Arial"/>
                <w:sz w:val="28"/>
                <w:szCs w:val="28"/>
              </w:rPr>
            </w:pPr>
            <w:r w:rsidRPr="00432A4D">
              <w:rPr>
                <w:rFonts w:cs="Arial"/>
                <w:sz w:val="28"/>
                <w:szCs w:val="28"/>
              </w:rPr>
              <w:t>Date</w:t>
            </w:r>
          </w:p>
        </w:tc>
        <w:tc>
          <w:tcPr>
            <w:tcW w:w="3402" w:type="dxa"/>
            <w:vAlign w:val="center"/>
          </w:tcPr>
          <w:p w14:paraId="4192680C" w14:textId="232FD80A" w:rsidR="002733FB" w:rsidRPr="00432A4D" w:rsidRDefault="00F334D9" w:rsidP="002733FB">
            <w:pPr>
              <w:spacing w:after="0"/>
              <w:jc w:val="center"/>
              <w:rPr>
                <w:rFonts w:cs="Arial"/>
                <w:sz w:val="28"/>
                <w:szCs w:val="28"/>
                <w:lang w:val="it-IT"/>
              </w:rPr>
            </w:pPr>
            <w:r w:rsidRPr="00432A4D">
              <w:rPr>
                <w:rFonts w:cs="Arial"/>
                <w:sz w:val="28"/>
                <w:szCs w:val="28"/>
              </w:rPr>
              <w:t>02-JUN-2026</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r>
    </w:tbl>
    <w:p w14:paraId="7143B286" w14:textId="77777777" w:rsidR="00911A23" w:rsidRPr="00432A4D" w:rsidRDefault="00911A23" w:rsidP="00911A23">
      <w:pPr>
        <w:pStyle w:val="BodyText1"/>
        <w:spacing w:before="60" w:after="60" w:line="276" w:lineRule="auto"/>
        <w:jc w:val="both"/>
        <w:rPr>
          <w:lang w:val="en-GB"/>
        </w:rPr>
      </w:pPr>
    </w:p>
    <w:p w14:paraId="3E4CB940" w14:textId="7E99E719" w:rsidR="00911A23" w:rsidRPr="00432A4D" w:rsidRDefault="00911A23" w:rsidP="00911A23">
      <w:pPr>
        <w:pStyle w:val="BodyText1"/>
        <w:spacing w:before="60" w:after="60" w:line="276" w:lineRule="auto"/>
        <w:jc w:val="both"/>
        <w:rPr>
          <w:rFonts w:cs="Arial"/>
          <w:sz w:val="28"/>
          <w:szCs w:val="28"/>
        </w:rPr>
      </w:pPr>
      <w:r w:rsidRPr="00432A4D">
        <w:rPr>
          <w:lang w:val="en-GB"/>
        </w:rPr>
        <w:t>[</w:t>
      </w:r>
      <w:r w:rsidRPr="00432A4D">
        <w:rPr>
          <w:rStyle w:val="BodyText1Carattere"/>
        </w:rPr>
        <w:t xml:space="preserve">Please </w:t>
      </w:r>
      <w:r w:rsidRPr="00432A4D">
        <w:t>tailor the following table which refers to S&amp;T]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EE07DE" w:rsidRPr="00432A4D" w14:paraId="56913A9B" w14:textId="77777777" w:rsidTr="00D31F0F">
        <w:trPr>
          <w:trHeight w:val="510"/>
        </w:trPr>
        <w:tc>
          <w:tcPr>
            <w:tcW w:w="2263" w:type="dxa"/>
            <w:vAlign w:val="center"/>
          </w:tcPr>
          <w:p w14:paraId="0C18125C" w14:textId="77777777" w:rsidR="002733FB" w:rsidRPr="00432A4D" w:rsidRDefault="002733FB" w:rsidP="00D31F0F">
            <w:pPr>
              <w:spacing w:after="0"/>
              <w:jc w:val="center"/>
              <w:rPr>
                <w:rFonts w:cs="Arial"/>
                <w:b/>
                <w:sz w:val="28"/>
                <w:szCs w:val="28"/>
              </w:rPr>
            </w:pPr>
          </w:p>
        </w:tc>
        <w:tc>
          <w:tcPr>
            <w:tcW w:w="2552" w:type="dxa"/>
            <w:vAlign w:val="center"/>
          </w:tcPr>
          <w:p w14:paraId="1284F9CA" w14:textId="77777777" w:rsidR="002733FB" w:rsidRPr="00432A4D" w:rsidRDefault="002733FB" w:rsidP="00D31F0F">
            <w:pPr>
              <w:spacing w:after="0"/>
              <w:jc w:val="center"/>
              <w:rPr>
                <w:rFonts w:cs="Arial"/>
                <w:b/>
                <w:sz w:val="28"/>
                <w:szCs w:val="28"/>
              </w:rPr>
            </w:pPr>
            <w:r w:rsidRPr="00432A4D">
              <w:rPr>
                <w:rFonts w:cs="Arial"/>
                <w:b/>
                <w:sz w:val="28"/>
                <w:szCs w:val="28"/>
              </w:rPr>
              <w:t>Name and Surname</w:t>
            </w:r>
          </w:p>
        </w:tc>
        <w:tc>
          <w:tcPr>
            <w:tcW w:w="2835" w:type="dxa"/>
            <w:vAlign w:val="center"/>
          </w:tcPr>
          <w:p w14:paraId="126F6DDD" w14:textId="77777777" w:rsidR="002733FB" w:rsidRPr="00432A4D" w:rsidRDefault="002733FB" w:rsidP="00D31F0F">
            <w:pPr>
              <w:spacing w:after="0"/>
              <w:jc w:val="center"/>
              <w:rPr>
                <w:rFonts w:cs="Arial"/>
                <w:b/>
                <w:sz w:val="28"/>
                <w:szCs w:val="28"/>
              </w:rPr>
            </w:pPr>
            <w:r w:rsidRPr="00432A4D">
              <w:rPr>
                <w:rFonts w:cs="Arial"/>
                <w:b/>
                <w:sz w:val="28"/>
                <w:szCs w:val="28"/>
              </w:rPr>
              <w:t>Designation</w:t>
            </w:r>
          </w:p>
        </w:tc>
        <w:tc>
          <w:tcPr>
            <w:tcW w:w="2087" w:type="dxa"/>
            <w:vAlign w:val="center"/>
          </w:tcPr>
          <w:p w14:paraId="57D66298" w14:textId="77777777" w:rsidR="002733FB" w:rsidRPr="00432A4D" w:rsidRDefault="002733FB" w:rsidP="00D31F0F">
            <w:pPr>
              <w:spacing w:after="0"/>
              <w:jc w:val="center"/>
              <w:rPr>
                <w:rFonts w:cs="Arial"/>
                <w:b/>
                <w:sz w:val="28"/>
                <w:szCs w:val="28"/>
              </w:rPr>
            </w:pPr>
            <w:r w:rsidRPr="00432A4D">
              <w:rPr>
                <w:rFonts w:cs="Arial"/>
                <w:b/>
                <w:sz w:val="28"/>
                <w:szCs w:val="28"/>
              </w:rPr>
              <w:t>Signature</w:t>
            </w:r>
          </w:p>
        </w:tc>
      </w:tr>
      <w:tr w:rsidR="00EE07DE" w:rsidRPr="00432A4D" w14:paraId="69FB1473" w14:textId="77777777" w:rsidTr="00D31F0F">
        <w:trPr>
          <w:trHeight w:val="850"/>
        </w:trPr>
        <w:tc>
          <w:tcPr>
            <w:tcW w:w="2263" w:type="dxa"/>
            <w:vAlign w:val="center"/>
          </w:tcPr>
          <w:p w14:paraId="1C8240E6" w14:textId="77777777" w:rsidR="002733FB" w:rsidRPr="00432A4D" w:rsidRDefault="002733FB" w:rsidP="00D31F0F">
            <w:pPr>
              <w:jc w:val="center"/>
              <w:rPr>
                <w:rFonts w:cs="Arial"/>
                <w:b/>
                <w:sz w:val="28"/>
                <w:szCs w:val="28"/>
              </w:rPr>
            </w:pPr>
            <w:r w:rsidRPr="00432A4D">
              <w:rPr>
                <w:rFonts w:cs="Arial"/>
                <w:b/>
                <w:sz w:val="28"/>
                <w:szCs w:val="28"/>
              </w:rPr>
              <w:t>Author/Owner</w:t>
            </w:r>
          </w:p>
        </w:tc>
        <w:tc>
          <w:tcPr>
            <w:tcW w:w="2552" w:type="dxa"/>
            <w:vAlign w:val="center"/>
          </w:tcPr>
          <w:p w14:paraId="4C00834F" w14:textId="2741326C" w:rsidR="002733FB" w:rsidRPr="00432A4D" w:rsidRDefault="00836287" w:rsidP="00D31F0F">
            <w:pPr>
              <w:jc w:val="center"/>
              <w:rPr>
                <w:rFonts w:cs="Arial"/>
                <w:sz w:val="28"/>
                <w:szCs w:val="28"/>
                <w:lang w:val="it-IT"/>
              </w:rPr>
            </w:pPr>
            <w:r w:rsidRPr="00432A4D">
              <w:rPr>
                <w:rFonts w:cs="Arial"/>
                <w:sz w:val="28"/>
                <w:szCs w:val="28"/>
              </w:rPr>
              <w:t>Verdict (auto-generated)</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4ABA39AD" w14:textId="024C1CC6" w:rsidR="002733FB" w:rsidRPr="00432A4D" w:rsidRDefault="00F32A16" w:rsidP="00D31F0F">
            <w:pPr>
              <w:jc w:val="center"/>
              <w:rPr>
                <w:rFonts w:cs="Arial"/>
                <w:sz w:val="28"/>
                <w:szCs w:val="28"/>
                <w:lang w:val="it-IT"/>
              </w:rPr>
            </w:pPr>
            <w:r w:rsidRPr="00432A4D">
              <w:rPr>
                <w:rFonts w:cs="Arial"/>
                <w:sz w:val="28"/>
                <w:szCs w:val="28"/>
              </w:rPr>
              <w:t>AI Release Assistant</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54382BA" w14:textId="77777777" w:rsidR="002733FB" w:rsidRPr="00432A4D" w:rsidRDefault="002733FB" w:rsidP="00D31F0F">
            <w:pPr>
              <w:pStyle w:val="bodytest"/>
              <w:jc w:val="center"/>
              <w:rPr>
                <w:rFonts w:eastAsia="Cambria" w:cs="Arial"/>
                <w:b/>
                <w:sz w:val="28"/>
                <w:szCs w:val="28"/>
                <w:lang w:val="it-IT"/>
              </w:rPr>
            </w:pPr>
          </w:p>
        </w:tc>
      </w:tr>
      <w:tr w:rsidR="00EE07DE" w:rsidRPr="00432A4D" w14:paraId="17FA8AD3" w14:textId="77777777" w:rsidTr="00D31F0F">
        <w:trPr>
          <w:trHeight w:val="850"/>
        </w:trPr>
        <w:tc>
          <w:tcPr>
            <w:tcW w:w="2263" w:type="dxa"/>
            <w:vAlign w:val="center"/>
          </w:tcPr>
          <w:p w14:paraId="604C7BC8" w14:textId="77777777" w:rsidR="002733FB" w:rsidRPr="00432A4D" w:rsidRDefault="002733FB" w:rsidP="00D31F0F">
            <w:pPr>
              <w:jc w:val="center"/>
              <w:rPr>
                <w:rFonts w:cs="Arial"/>
                <w:b/>
                <w:sz w:val="28"/>
                <w:szCs w:val="28"/>
              </w:rPr>
            </w:pPr>
            <w:r w:rsidRPr="00432A4D">
              <w:rPr>
                <w:rFonts w:cs="Arial"/>
                <w:b/>
                <w:sz w:val="28"/>
                <w:szCs w:val="28"/>
              </w:rPr>
              <w:t>Verifier</w:t>
            </w:r>
          </w:p>
        </w:tc>
        <w:tc>
          <w:tcPr>
            <w:tcW w:w="2552" w:type="dxa"/>
            <w:vAlign w:val="center"/>
          </w:tcPr>
          <w:p w14:paraId="71359918" w14:textId="25456F40"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303F2E12" w14:textId="1DD65F2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02D7483A" w14:textId="77777777" w:rsidR="002733FB" w:rsidRPr="00432A4D" w:rsidRDefault="002733FB" w:rsidP="00D31F0F">
            <w:pPr>
              <w:pStyle w:val="bodytest"/>
              <w:jc w:val="center"/>
              <w:rPr>
                <w:rFonts w:eastAsia="Cambria" w:cs="Arial"/>
                <w:b/>
                <w:sz w:val="28"/>
                <w:szCs w:val="28"/>
                <w:lang w:val="it-IT"/>
              </w:rPr>
            </w:pPr>
          </w:p>
        </w:tc>
      </w:tr>
      <w:tr w:rsidR="00EE07DE" w:rsidRPr="00432A4D" w14:paraId="19758651" w14:textId="77777777" w:rsidTr="00D31F0F">
        <w:trPr>
          <w:trHeight w:val="850"/>
        </w:trPr>
        <w:tc>
          <w:tcPr>
            <w:tcW w:w="2263" w:type="dxa"/>
            <w:vAlign w:val="center"/>
          </w:tcPr>
          <w:p w14:paraId="01AC8B83" w14:textId="77777777" w:rsidR="002733FB" w:rsidRPr="00432A4D" w:rsidRDefault="002733FB" w:rsidP="00D31F0F">
            <w:pPr>
              <w:jc w:val="center"/>
              <w:rPr>
                <w:rFonts w:cs="Arial"/>
                <w:b/>
                <w:sz w:val="28"/>
                <w:szCs w:val="28"/>
              </w:rPr>
            </w:pPr>
            <w:r w:rsidRPr="00432A4D">
              <w:rPr>
                <w:rFonts w:cs="Arial"/>
                <w:b/>
                <w:sz w:val="28"/>
                <w:szCs w:val="28"/>
              </w:rPr>
              <w:t>Approver</w:t>
            </w:r>
          </w:p>
        </w:tc>
        <w:tc>
          <w:tcPr>
            <w:tcW w:w="2552" w:type="dxa"/>
            <w:vAlign w:val="center"/>
          </w:tcPr>
          <w:p w14:paraId="5370D650" w14:textId="37E2ACC5"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2ADA9DF9" w14:textId="4F1D52A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1FEB1AF2" w14:textId="77777777" w:rsidR="002733FB" w:rsidRPr="00432A4D" w:rsidRDefault="002733FB" w:rsidP="00D31F0F">
            <w:pPr>
              <w:pStyle w:val="bodytest"/>
              <w:jc w:val="center"/>
              <w:rPr>
                <w:rFonts w:eastAsia="Cambria" w:cs="Arial"/>
                <w:b/>
                <w:sz w:val="28"/>
                <w:szCs w:val="28"/>
                <w:lang w:val="it-IT"/>
              </w:rPr>
            </w:pPr>
          </w:p>
        </w:tc>
      </w:tr>
      <w:tr w:rsidR="00EE07DE" w:rsidRPr="00432A4D" w14:paraId="589CD878" w14:textId="77777777" w:rsidTr="00D31F0F">
        <w:trPr>
          <w:trHeight w:val="850"/>
        </w:trPr>
        <w:tc>
          <w:tcPr>
            <w:tcW w:w="2263" w:type="dxa"/>
            <w:vAlign w:val="center"/>
          </w:tcPr>
          <w:p w14:paraId="4CAE8114" w14:textId="77777777" w:rsidR="002733FB" w:rsidRPr="00432A4D" w:rsidRDefault="002733FB" w:rsidP="00D31F0F">
            <w:pPr>
              <w:jc w:val="center"/>
              <w:rPr>
                <w:rFonts w:cs="Arial"/>
                <w:b/>
                <w:sz w:val="28"/>
                <w:szCs w:val="28"/>
              </w:rPr>
            </w:pPr>
            <w:r w:rsidRPr="00432A4D">
              <w:rPr>
                <w:rFonts w:cs="Arial"/>
                <w:b/>
                <w:sz w:val="28"/>
                <w:szCs w:val="28"/>
              </w:rPr>
              <w:t>Authorizer</w:t>
            </w:r>
          </w:p>
        </w:tc>
        <w:tc>
          <w:tcPr>
            <w:tcW w:w="2552" w:type="dxa"/>
            <w:vAlign w:val="center"/>
          </w:tcPr>
          <w:p w14:paraId="5D9ACA2F" w14:textId="7F88786D"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164B58D3" w14:textId="38247AC2"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39B51C5" w14:textId="77777777" w:rsidR="002733FB" w:rsidRPr="00432A4D" w:rsidRDefault="002733FB" w:rsidP="00D31F0F">
            <w:pPr>
              <w:pStyle w:val="bodytest"/>
              <w:jc w:val="center"/>
              <w:rPr>
                <w:rFonts w:eastAsia="Cambria" w:cs="Arial"/>
                <w:b/>
                <w:sz w:val="28"/>
                <w:szCs w:val="28"/>
                <w:lang w:val="it-IT"/>
              </w:rPr>
            </w:pPr>
          </w:p>
        </w:tc>
      </w:tr>
    </w:tbl>
    <w:p w14:paraId="14294EA2" w14:textId="77777777" w:rsidR="007B1607" w:rsidRPr="00432A4D" w:rsidRDefault="007B1607" w:rsidP="002733FB">
      <w:pPr>
        <w:pStyle w:val="BodyText1"/>
        <w:jc w:val="both"/>
        <w:rPr>
          <w:lang w:val="it-IT"/>
        </w:rPr>
      </w:pPr>
    </w:p>
    <w:p w14:paraId="0FBA6AEE" w14:textId="77777777" w:rsidR="007B1607" w:rsidRPr="00432A4D" w:rsidRDefault="007B1607" w:rsidP="007B1607">
      <w:pPr>
        <w:pStyle w:val="BodyText1"/>
        <w:ind w:right="-34"/>
        <w:jc w:val="both"/>
        <w:rPr>
          <w:lang w:val="en-GB"/>
        </w:rPr>
      </w:pPr>
      <w:r w:rsidRPr="00432A4D">
        <w:rPr>
          <w:lang w:val="en-GB"/>
        </w:rPr>
        <w:t>[</w:t>
      </w:r>
    </w:p>
    <w:p w14:paraId="7DA4EA46" w14:textId="4FB41E9E" w:rsidR="007B1607" w:rsidRPr="00432A4D" w:rsidRDefault="007B1607" w:rsidP="000A0AB8">
      <w:pPr>
        <w:pStyle w:val="BodyText1"/>
        <w:numPr>
          <w:ilvl w:val="0"/>
          <w:numId w:val="11"/>
        </w:numPr>
        <w:ind w:right="-34"/>
        <w:jc w:val="both"/>
        <w:rPr>
          <w:lang w:val="en-GB"/>
        </w:rPr>
      </w:pPr>
      <w:r w:rsidRPr="00432A4D">
        <w:rPr>
          <w:b/>
          <w:lang w:val="en-GB"/>
        </w:rPr>
        <w:t>Date</w:t>
      </w:r>
      <w:r w:rsidRPr="00432A4D">
        <w:rPr>
          <w:lang w:val="en-GB"/>
        </w:rPr>
        <w:t xml:space="preserve">: </w:t>
      </w:r>
      <w:r w:rsidR="008B7BC4" w:rsidRPr="00432A4D">
        <w:rPr>
          <w:lang w:val="en-GB"/>
        </w:rPr>
        <w:t>Please use the format dd-MMM-yyyy (e.g., 01-JAN-1970)</w:t>
      </w:r>
      <w:r w:rsidR="00CA57A4" w:rsidRPr="00432A4D">
        <w:rPr>
          <w:lang w:val="en-GB"/>
        </w:rPr>
        <w:t>.</w:t>
      </w:r>
    </w:p>
    <w:p w14:paraId="3ABC7A03" w14:textId="77777777" w:rsidR="007B1607" w:rsidRPr="00432A4D" w:rsidRDefault="007B1607" w:rsidP="007B1607">
      <w:pPr>
        <w:pStyle w:val="BodyText1"/>
        <w:ind w:left="720" w:right="-34"/>
        <w:jc w:val="both"/>
        <w:rPr>
          <w:lang w:val="en-GB"/>
        </w:rPr>
      </w:pPr>
    </w:p>
    <w:p w14:paraId="6BA1A538" w14:textId="77777777" w:rsidR="005D4A4E" w:rsidRPr="00432A4D" w:rsidRDefault="007B1607" w:rsidP="000A0AB8">
      <w:pPr>
        <w:pStyle w:val="BodyText1"/>
        <w:numPr>
          <w:ilvl w:val="0"/>
          <w:numId w:val="10"/>
        </w:numPr>
        <w:ind w:right="-34"/>
        <w:jc w:val="both"/>
        <w:rPr>
          <w:lang w:val="en-GB"/>
        </w:rPr>
      </w:pPr>
      <w:r w:rsidRPr="00432A4D">
        <w:rPr>
          <w:b/>
          <w:lang w:val="en-GB"/>
        </w:rPr>
        <w:t>Author, Approver</w:t>
      </w:r>
      <w:r w:rsidRPr="00432A4D">
        <w:rPr>
          <w:lang w:val="en-GB"/>
        </w:rPr>
        <w:t xml:space="preserve"> and </w:t>
      </w:r>
      <w:r w:rsidRPr="00432A4D">
        <w:rPr>
          <w:b/>
          <w:lang w:val="en-GB"/>
        </w:rPr>
        <w:t>Authoriser</w:t>
      </w:r>
      <w:r w:rsidR="005D4A4E" w:rsidRPr="00432A4D">
        <w:rPr>
          <w:b/>
          <w:lang w:val="en-GB"/>
        </w:rPr>
        <w:t>:</w:t>
      </w:r>
    </w:p>
    <w:p w14:paraId="334C5745" w14:textId="77777777" w:rsidR="005D4A4E" w:rsidRPr="00432A4D" w:rsidRDefault="00924B82" w:rsidP="000A0AB8">
      <w:pPr>
        <w:pStyle w:val="BodyText1"/>
        <w:numPr>
          <w:ilvl w:val="1"/>
          <w:numId w:val="10"/>
        </w:numPr>
        <w:ind w:right="-34"/>
        <w:jc w:val="both"/>
        <w:rPr>
          <w:lang w:val="en-GB"/>
        </w:rPr>
      </w:pPr>
      <w:r w:rsidRPr="00432A4D">
        <w:rPr>
          <w:lang w:val="en-GB"/>
        </w:rPr>
        <w:t>Mandatory for ALL documents</w:t>
      </w:r>
      <w:r w:rsidR="006075AD" w:rsidRPr="00432A4D">
        <w:rPr>
          <w:lang w:val="en-GB"/>
        </w:rPr>
        <w:t>;</w:t>
      </w:r>
      <w:r w:rsidRPr="00432A4D">
        <w:rPr>
          <w:lang w:val="en-GB"/>
        </w:rPr>
        <w:t xml:space="preserve"> </w:t>
      </w:r>
    </w:p>
    <w:p w14:paraId="12BCCAB6" w14:textId="6AF505D6" w:rsidR="007B1607" w:rsidRPr="00432A4D" w:rsidRDefault="00924B82" w:rsidP="000A0AB8">
      <w:pPr>
        <w:pStyle w:val="BodyText1"/>
        <w:numPr>
          <w:ilvl w:val="1"/>
          <w:numId w:val="10"/>
        </w:numPr>
        <w:ind w:right="-34"/>
        <w:jc w:val="both"/>
        <w:rPr>
          <w:lang w:val="en-GB"/>
        </w:rPr>
      </w:pPr>
      <w:r w:rsidRPr="00432A4D">
        <w:rPr>
          <w:lang w:val="en-GB"/>
        </w:rPr>
        <w:t xml:space="preserve">Field values </w:t>
      </w:r>
      <w:r w:rsidR="007B1607" w:rsidRPr="00432A4D">
        <w:rPr>
          <w:lang w:val="en-GB"/>
        </w:rPr>
        <w:t xml:space="preserve">shall be consistent with </w:t>
      </w:r>
      <w:r w:rsidR="00E167C1" w:rsidRPr="00432A4D">
        <w:rPr>
          <w:lang w:val="en-GB"/>
        </w:rPr>
        <w:t xml:space="preserve">the related </w:t>
      </w:r>
      <w:r w:rsidR="007B1607" w:rsidRPr="00432A4D">
        <w:rPr>
          <w:lang w:val="en-GB"/>
        </w:rPr>
        <w:t xml:space="preserve">Teamcenter </w:t>
      </w:r>
      <w:r w:rsidR="00E167C1" w:rsidRPr="00432A4D">
        <w:rPr>
          <w:lang w:val="en-GB"/>
        </w:rPr>
        <w:t>record</w:t>
      </w:r>
      <w:r w:rsidR="007B1607" w:rsidRPr="00432A4D">
        <w:rPr>
          <w:lang w:val="en-GB"/>
        </w:rPr>
        <w:t>.</w:t>
      </w:r>
    </w:p>
    <w:p w14:paraId="6FB95705" w14:textId="77777777" w:rsidR="007B1607" w:rsidRPr="00432A4D" w:rsidRDefault="007B1607" w:rsidP="007B1607">
      <w:pPr>
        <w:pStyle w:val="BodyText1"/>
        <w:ind w:left="720" w:right="-34"/>
        <w:jc w:val="both"/>
        <w:rPr>
          <w:lang w:val="en-GB"/>
        </w:rPr>
      </w:pPr>
    </w:p>
    <w:p w14:paraId="344C4FC8" w14:textId="77777777" w:rsidR="007B1607" w:rsidRPr="00432A4D" w:rsidRDefault="007B1607" w:rsidP="000A0AB8">
      <w:pPr>
        <w:pStyle w:val="BodyText1"/>
        <w:numPr>
          <w:ilvl w:val="0"/>
          <w:numId w:val="10"/>
        </w:numPr>
        <w:ind w:right="-34"/>
        <w:rPr>
          <w:lang w:val="en-GB"/>
        </w:rPr>
      </w:pPr>
      <w:r w:rsidRPr="00432A4D">
        <w:rPr>
          <w:b/>
          <w:lang w:val="en-GB"/>
        </w:rPr>
        <w:t xml:space="preserve">Owner: </w:t>
      </w:r>
    </w:p>
    <w:p w14:paraId="6E9D73F6" w14:textId="562943D4" w:rsidR="007B1607" w:rsidRPr="00432A4D" w:rsidRDefault="007B1607" w:rsidP="000A0AB8">
      <w:pPr>
        <w:pStyle w:val="BodyText1"/>
        <w:numPr>
          <w:ilvl w:val="1"/>
          <w:numId w:val="10"/>
        </w:numPr>
        <w:ind w:right="-34"/>
        <w:jc w:val="both"/>
        <w:rPr>
          <w:lang w:val="en-GB"/>
        </w:rPr>
      </w:pPr>
      <w:r w:rsidRPr="00432A4D">
        <w:rPr>
          <w:lang w:val="en-GB"/>
        </w:rPr>
        <w:t>If the document is issued under the responsibility of a supplier, the individual responsible for the document will be the Owner and “Author” shall be removed.</w:t>
      </w:r>
    </w:p>
    <w:p w14:paraId="29768913" w14:textId="77777777" w:rsidR="00924B82" w:rsidRPr="00432A4D" w:rsidRDefault="007B1607" w:rsidP="000A0AB8">
      <w:pPr>
        <w:pStyle w:val="BodyText1"/>
        <w:numPr>
          <w:ilvl w:val="1"/>
          <w:numId w:val="10"/>
        </w:numPr>
        <w:ind w:right="-34"/>
        <w:jc w:val="both"/>
        <w:rPr>
          <w:lang w:val="en-GB"/>
        </w:rPr>
      </w:pPr>
      <w:r w:rsidRPr="00432A4D">
        <w:rPr>
          <w:lang w:val="en-GB"/>
        </w:rPr>
        <w:t>If there is no supplier, please remove “Owner”.</w:t>
      </w:r>
    </w:p>
    <w:p w14:paraId="4375562C" w14:textId="77777777" w:rsidR="00924B82" w:rsidRPr="00432A4D" w:rsidRDefault="00924B82" w:rsidP="00924B82">
      <w:pPr>
        <w:pStyle w:val="BodyText1"/>
        <w:ind w:left="1440" w:right="-34"/>
        <w:jc w:val="both"/>
        <w:rPr>
          <w:lang w:val="en-GB"/>
        </w:rPr>
      </w:pPr>
    </w:p>
    <w:p w14:paraId="0777BFA3" w14:textId="77777777" w:rsidR="00924B82" w:rsidRPr="00432A4D" w:rsidRDefault="00924B82" w:rsidP="000A0AB8">
      <w:pPr>
        <w:pStyle w:val="BodyText1"/>
        <w:numPr>
          <w:ilvl w:val="0"/>
          <w:numId w:val="10"/>
        </w:numPr>
        <w:ind w:right="-34"/>
        <w:jc w:val="both"/>
        <w:rPr>
          <w:lang w:val="en-GB"/>
        </w:rPr>
      </w:pPr>
      <w:r w:rsidRPr="00432A4D">
        <w:rPr>
          <w:b/>
          <w:lang w:val="en-GB"/>
        </w:rPr>
        <w:t xml:space="preserve">Verifier: </w:t>
      </w:r>
    </w:p>
    <w:p w14:paraId="17FF880A" w14:textId="54EDE245" w:rsidR="007B1607" w:rsidRPr="00432A4D" w:rsidRDefault="00924B82" w:rsidP="000A0AB8">
      <w:pPr>
        <w:pStyle w:val="BodyText1"/>
        <w:numPr>
          <w:ilvl w:val="1"/>
          <w:numId w:val="10"/>
        </w:numPr>
        <w:ind w:right="-34"/>
        <w:jc w:val="both"/>
        <w:rPr>
          <w:lang w:val="en-GB"/>
        </w:rPr>
      </w:pPr>
      <w:r w:rsidRPr="00432A4D">
        <w:rPr>
          <w:lang w:val="en-GB"/>
        </w:rPr>
        <w:t xml:space="preserve">Mandatory for documents which require verification. </w:t>
      </w:r>
      <w:r w:rsidR="00CB575D" w:rsidRPr="00432A4D">
        <w:rPr>
          <w:lang w:val="en-GB"/>
        </w:rPr>
        <w:t xml:space="preserve">Please refer to </w:t>
      </w:r>
      <w:r w:rsidRPr="00432A4D">
        <w:rPr>
          <w:lang w:val="en-GB"/>
        </w:rPr>
        <w:t xml:space="preserve">the Project Documentation Plan </w:t>
      </w:r>
      <w:r w:rsidR="00CB575D" w:rsidRPr="00432A4D">
        <w:rPr>
          <w:lang w:val="en-GB"/>
        </w:rPr>
        <w:t xml:space="preserve">and the related record of the </w:t>
      </w:r>
      <w:r w:rsidRPr="00432A4D">
        <w:rPr>
          <w:lang w:val="en-GB"/>
        </w:rPr>
        <w:t>PDM System</w:t>
      </w:r>
      <w:r w:rsidR="00CB575D" w:rsidRPr="00432A4D">
        <w:rPr>
          <w:lang w:val="en-GB"/>
        </w:rPr>
        <w:t xml:space="preserve"> to check if your document requires Verification.</w:t>
      </w:r>
    </w:p>
    <w:p w14:paraId="4112A779" w14:textId="77777777" w:rsidR="007B1607" w:rsidRPr="00432A4D" w:rsidRDefault="007B1607" w:rsidP="002733FB">
      <w:pPr>
        <w:pStyle w:val="BodyText1"/>
        <w:jc w:val="both"/>
        <w:rPr>
          <w:lang w:val="en-GB"/>
        </w:rPr>
      </w:pPr>
    </w:p>
    <w:p w14:paraId="338D5D6D" w14:textId="054C6A1F" w:rsidR="00911A23" w:rsidRPr="00432A4D" w:rsidRDefault="00CB575D" w:rsidP="000A0AB8">
      <w:pPr>
        <w:pStyle w:val="BodyText1"/>
        <w:numPr>
          <w:ilvl w:val="0"/>
          <w:numId w:val="10"/>
        </w:numPr>
        <w:jc w:val="both"/>
        <w:rPr>
          <w:lang w:val="en-GB"/>
        </w:rPr>
      </w:pPr>
      <w:r w:rsidRPr="00432A4D">
        <w:rPr>
          <w:b/>
          <w:lang w:val="en-GB"/>
        </w:rPr>
        <w:t xml:space="preserve">Authorizer </w:t>
      </w:r>
      <w:r w:rsidRPr="00432A4D">
        <w:rPr>
          <w:lang w:val="en-GB"/>
        </w:rPr>
        <w:t>authorises to release document to the Customer</w:t>
      </w:r>
      <w:r w:rsidR="00E167C1" w:rsidRPr="00432A4D">
        <w:rPr>
          <w:lang w:val="en-GB"/>
        </w:rPr>
        <w:t xml:space="preserve"> or to an internal client</w:t>
      </w:r>
      <w:r w:rsidRPr="00432A4D">
        <w:rPr>
          <w:lang w:val="en-GB"/>
        </w:rPr>
        <w:t>.</w:t>
      </w:r>
    </w:p>
    <w:p w14:paraId="5F8FD125" w14:textId="77777777" w:rsidR="00911A23" w:rsidRPr="00432A4D" w:rsidRDefault="00911A23" w:rsidP="00911A23">
      <w:pPr>
        <w:pStyle w:val="BodyText1"/>
        <w:ind w:left="720"/>
        <w:jc w:val="both"/>
        <w:rPr>
          <w:lang w:val="en-GB"/>
        </w:rPr>
      </w:pPr>
    </w:p>
    <w:p w14:paraId="03AF9D82" w14:textId="6489E3CE" w:rsidR="00CB575D" w:rsidRPr="00432A4D" w:rsidRDefault="00911A23" w:rsidP="000A0AB8">
      <w:pPr>
        <w:pStyle w:val="BodyText1"/>
        <w:numPr>
          <w:ilvl w:val="0"/>
          <w:numId w:val="10"/>
        </w:numPr>
        <w:jc w:val="both"/>
        <w:rPr>
          <w:lang w:val="en-GB"/>
        </w:rPr>
      </w:pPr>
      <w:r w:rsidRPr="00432A4D">
        <w:rPr>
          <w:b/>
          <w:lang w:val="en-GB"/>
        </w:rPr>
        <w:t xml:space="preserve">Signature: </w:t>
      </w:r>
      <w:r w:rsidRPr="00432A4D">
        <w:rPr>
          <w:lang w:val="en-GB"/>
        </w:rPr>
        <w:t>Unless otherwise required by contract, wet signatures are not needed in the case that PDM or other tool is used to store the document. When wet signatures are required, the (*) placeholder shall be replaced with the relevant wet signature.</w:t>
      </w:r>
      <w:r w:rsidR="002F1684" w:rsidRPr="00432A4D">
        <w:rPr>
          <w:lang w:val="en-GB"/>
        </w:rPr>
        <w:t>]</w:t>
      </w:r>
    </w:p>
    <w:p w14:paraId="786F5490" w14:textId="77777777" w:rsidR="002733FB" w:rsidRPr="00432A4D" w:rsidRDefault="002733FB" w:rsidP="002733FB">
      <w:pPr>
        <w:pStyle w:val="BodyText1"/>
        <w:jc w:val="both"/>
        <w:rPr>
          <w:lang w:val="en-GB"/>
        </w:rPr>
      </w:pPr>
    </w:p>
    <w:p w14:paraId="620C1FA2" w14:textId="77777777" w:rsidR="00542374" w:rsidRPr="00432A4D" w:rsidRDefault="00542374">
      <w:pPr>
        <w:spacing w:after="0" w:line="240" w:lineRule="auto"/>
        <w:jc w:val="left"/>
        <w:rPr>
          <w:rFonts w:eastAsia="Times New Roman"/>
          <w:i/>
          <w:color w:val="0070C0"/>
          <w:sz w:val="24"/>
          <w:szCs w:val="10"/>
        </w:rPr>
      </w:pPr>
      <w:r w:rsidRPr="00432A4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9"/>
        <w:gridCol w:w="3360"/>
      </w:tblGrid>
      <w:tr w:rsidR="00542374" w:rsidRPr="00432A4D" w14:paraId="38D9FAED" w14:textId="77777777" w:rsidTr="008B7BC4">
        <w:trPr>
          <w:trHeight w:val="284"/>
        </w:trPr>
        <w:tc>
          <w:tcPr>
            <w:tcW w:w="5103" w:type="dxa"/>
            <w:tcBorders>
              <w:top w:val="nil"/>
              <w:left w:val="nil"/>
              <w:bottom w:val="nil"/>
            </w:tcBorders>
          </w:tcPr>
          <w:p w14:paraId="0626657E" w14:textId="77777777" w:rsidR="00542374" w:rsidRPr="00432A4D" w:rsidRDefault="008078E3" w:rsidP="008078E3">
            <w:pPr>
              <w:spacing w:after="0"/>
              <w:jc w:val="left"/>
              <w:rPr>
                <w:rFonts w:cs="Arial"/>
                <w:sz w:val="28"/>
                <w:szCs w:val="28"/>
              </w:rPr>
            </w:pPr>
            <w:r w:rsidRPr="00432A4D">
              <w:rPr>
                <w:rFonts w:cs="Arial"/>
                <w:sz w:val="28"/>
                <w:szCs w:val="28"/>
              </w:rPr>
              <w:lastRenderedPageBreak/>
              <w:t xml:space="preserve">Supplier </w:t>
            </w:r>
            <w:r w:rsidR="00542374" w:rsidRPr="00432A4D">
              <w:rPr>
                <w:rFonts w:cs="Arial"/>
                <w:sz w:val="28"/>
                <w:szCs w:val="28"/>
              </w:rPr>
              <w:t>DOCUMENT ISSUE</w:t>
            </w:r>
          </w:p>
        </w:tc>
        <w:tc>
          <w:tcPr>
            <w:tcW w:w="1279" w:type="dxa"/>
            <w:tcBorders>
              <w:bottom w:val="single" w:sz="4" w:space="0" w:color="auto"/>
            </w:tcBorders>
            <w:vAlign w:val="center"/>
          </w:tcPr>
          <w:p w14:paraId="0A104BDF" w14:textId="77777777" w:rsidR="00542374" w:rsidRPr="00432A4D" w:rsidRDefault="00542374" w:rsidP="00744F28">
            <w:pPr>
              <w:spacing w:after="0"/>
              <w:jc w:val="center"/>
              <w:rPr>
                <w:rFonts w:cs="Arial"/>
                <w:sz w:val="28"/>
                <w:szCs w:val="28"/>
              </w:rPr>
            </w:pPr>
            <w:r w:rsidRPr="00432A4D">
              <w:rPr>
                <w:rFonts w:cs="Arial"/>
                <w:sz w:val="28"/>
                <w:szCs w:val="28"/>
              </w:rPr>
              <w:t>Date</w:t>
            </w:r>
          </w:p>
        </w:tc>
        <w:tc>
          <w:tcPr>
            <w:tcW w:w="3360" w:type="dxa"/>
            <w:tcBorders>
              <w:bottom w:val="single" w:sz="4" w:space="0" w:color="auto"/>
            </w:tcBorders>
            <w:vAlign w:val="center"/>
          </w:tcPr>
          <w:p w14:paraId="2E3B6D39" w14:textId="39766D98" w:rsidR="00542374" w:rsidRPr="00432A4D" w:rsidRDefault="009613C8" w:rsidP="00744F28">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SUPPLIER_ISSUE_DATE  \* MERGEFORMAT </w:instrText>
            </w:r>
            <w:r w:rsidRPr="00432A4D">
              <w:rPr>
                <w:rFonts w:cs="Arial"/>
                <w:sz w:val="28"/>
                <w:szCs w:val="28"/>
              </w:rPr>
              <w:fldChar w:fldCharType="separate"/>
            </w:r>
            <w:r w:rsidR="00014483" w:rsidRPr="00432A4D">
              <w:rPr>
                <w:rFonts w:cs="Arial"/>
                <w:sz w:val="28"/>
                <w:szCs w:val="28"/>
              </w:rPr>
              <w:t>&lt;Supplier_Issue_Date&gt;</w:t>
            </w:r>
            <w:r w:rsidRPr="00432A4D">
              <w:rPr>
                <w:rFonts w:cs="Arial"/>
                <w:sz w:val="28"/>
                <w:szCs w:val="28"/>
              </w:rPr>
              <w:fldChar w:fldCharType="end"/>
            </w:r>
          </w:p>
        </w:tc>
      </w:tr>
      <w:tr w:rsidR="008078E3" w:rsidRPr="00432A4D" w14:paraId="3D00819F" w14:textId="77777777" w:rsidTr="008B7BC4">
        <w:trPr>
          <w:trHeight w:val="284"/>
        </w:trPr>
        <w:tc>
          <w:tcPr>
            <w:tcW w:w="9742" w:type="dxa"/>
            <w:gridSpan w:val="3"/>
            <w:tcBorders>
              <w:top w:val="nil"/>
              <w:left w:val="nil"/>
              <w:bottom w:val="nil"/>
              <w:right w:val="nil"/>
            </w:tcBorders>
          </w:tcPr>
          <w:p w14:paraId="1D7C1A0F" w14:textId="1C9DEE30" w:rsidR="008078E3" w:rsidRPr="00432A4D" w:rsidRDefault="008078E3" w:rsidP="009613C8">
            <w:pPr>
              <w:spacing w:after="0"/>
              <w:jc w:val="left"/>
              <w:rPr>
                <w:rFonts w:cs="Arial"/>
                <w:sz w:val="28"/>
                <w:szCs w:val="28"/>
                <w:lang w:val="it-IT"/>
              </w:rPr>
            </w:pPr>
            <w:r w:rsidRPr="00432A4D">
              <w:rPr>
                <w:rFonts w:cs="Arial"/>
                <w:sz w:val="28"/>
                <w:szCs w:val="28"/>
                <w:lang w:val="it-IT"/>
              </w:rPr>
              <w:t>(</w:t>
            </w:r>
            <w:r w:rsidR="009613C8" w:rsidRPr="00432A4D">
              <w:rPr>
                <w:rFonts w:cs="Arial"/>
                <w:szCs w:val="24"/>
              </w:rPr>
              <w:fldChar w:fldCharType="begin"/>
            </w:r>
            <w:r w:rsidR="009613C8" w:rsidRPr="00432A4D">
              <w:rPr>
                <w:rFonts w:cs="Arial"/>
                <w:szCs w:val="24"/>
              </w:rPr>
              <w:instrText xml:space="preserve"> DOCPROPERTY  SUPPLIER_NAME  \* MERGEFORMAT </w:instrText>
            </w:r>
            <w:r w:rsidR="009613C8" w:rsidRPr="00432A4D">
              <w:rPr>
                <w:rFonts w:cs="Arial"/>
                <w:szCs w:val="24"/>
              </w:rPr>
              <w:fldChar w:fldCharType="separate"/>
            </w:r>
            <w:r w:rsidR="00014483" w:rsidRPr="00432A4D">
              <w:rPr>
                <w:rFonts w:cs="Arial"/>
                <w:szCs w:val="24"/>
              </w:rPr>
              <w:t>&lt;Supplier Name&gt;</w:t>
            </w:r>
            <w:r w:rsidR="009613C8" w:rsidRPr="00432A4D">
              <w:rPr>
                <w:rFonts w:cs="Arial"/>
                <w:szCs w:val="24"/>
              </w:rPr>
              <w:fldChar w:fldCharType="end"/>
            </w:r>
            <w:r w:rsidRPr="00432A4D">
              <w:rPr>
                <w:rFonts w:cs="Arial"/>
                <w:sz w:val="28"/>
                <w:szCs w:val="28"/>
                <w:lang w:val="it-IT"/>
              </w:rPr>
              <w:t>)</w:t>
            </w:r>
          </w:p>
        </w:tc>
      </w:tr>
    </w:tbl>
    <w:p w14:paraId="5779983D" w14:textId="77777777" w:rsidR="00542374" w:rsidRPr="00432A4D" w:rsidRDefault="00542374" w:rsidP="00542374">
      <w:pPr>
        <w:jc w:val="left"/>
        <w:rPr>
          <w:rFonts w:cs="Arial"/>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542374" w:rsidRPr="00432A4D" w14:paraId="50505870" w14:textId="77777777" w:rsidTr="009D04EF">
        <w:tc>
          <w:tcPr>
            <w:tcW w:w="2263" w:type="dxa"/>
            <w:vAlign w:val="center"/>
          </w:tcPr>
          <w:p w14:paraId="6ED23014" w14:textId="77777777" w:rsidR="00542374" w:rsidRPr="00432A4D" w:rsidRDefault="00542374" w:rsidP="00744F28">
            <w:pPr>
              <w:jc w:val="center"/>
              <w:rPr>
                <w:rFonts w:cs="Arial"/>
                <w:b/>
                <w:sz w:val="28"/>
                <w:szCs w:val="28"/>
                <w:lang w:val="it-IT"/>
              </w:rPr>
            </w:pPr>
          </w:p>
        </w:tc>
        <w:tc>
          <w:tcPr>
            <w:tcW w:w="2552" w:type="dxa"/>
            <w:vAlign w:val="center"/>
          </w:tcPr>
          <w:p w14:paraId="108B59E4" w14:textId="77777777" w:rsidR="00542374" w:rsidRPr="00432A4D" w:rsidRDefault="00542374" w:rsidP="00744F28">
            <w:pPr>
              <w:jc w:val="center"/>
              <w:rPr>
                <w:rFonts w:cs="Arial"/>
                <w:b/>
                <w:sz w:val="28"/>
                <w:szCs w:val="28"/>
              </w:rPr>
            </w:pPr>
            <w:r w:rsidRPr="00432A4D">
              <w:rPr>
                <w:rFonts w:cs="Arial"/>
                <w:b/>
                <w:sz w:val="28"/>
                <w:szCs w:val="28"/>
              </w:rPr>
              <w:t>Name and Surname</w:t>
            </w:r>
          </w:p>
        </w:tc>
        <w:tc>
          <w:tcPr>
            <w:tcW w:w="2835" w:type="dxa"/>
            <w:vAlign w:val="center"/>
          </w:tcPr>
          <w:p w14:paraId="4D044596" w14:textId="77777777" w:rsidR="00542374" w:rsidRPr="00432A4D" w:rsidRDefault="00542374" w:rsidP="00744F28">
            <w:pPr>
              <w:jc w:val="center"/>
              <w:rPr>
                <w:rFonts w:cs="Arial"/>
                <w:b/>
                <w:sz w:val="28"/>
                <w:szCs w:val="28"/>
              </w:rPr>
            </w:pPr>
            <w:r w:rsidRPr="00432A4D">
              <w:rPr>
                <w:rFonts w:cs="Arial"/>
                <w:b/>
                <w:sz w:val="28"/>
                <w:szCs w:val="28"/>
              </w:rPr>
              <w:t>Designation</w:t>
            </w:r>
          </w:p>
        </w:tc>
        <w:tc>
          <w:tcPr>
            <w:tcW w:w="2087" w:type="dxa"/>
            <w:vAlign w:val="center"/>
          </w:tcPr>
          <w:p w14:paraId="37EE6974" w14:textId="77777777" w:rsidR="00542374" w:rsidRPr="00432A4D" w:rsidRDefault="00542374" w:rsidP="00744F28">
            <w:pPr>
              <w:jc w:val="center"/>
              <w:rPr>
                <w:rFonts w:cs="Arial"/>
                <w:b/>
                <w:sz w:val="28"/>
                <w:szCs w:val="28"/>
              </w:rPr>
            </w:pPr>
            <w:r w:rsidRPr="00432A4D">
              <w:rPr>
                <w:rFonts w:cs="Arial"/>
                <w:b/>
                <w:sz w:val="28"/>
                <w:szCs w:val="28"/>
              </w:rPr>
              <w:t>Signature</w:t>
            </w:r>
          </w:p>
        </w:tc>
      </w:tr>
      <w:tr w:rsidR="008078E3" w:rsidRPr="00432A4D" w14:paraId="270E461E" w14:textId="77777777" w:rsidTr="009D04EF">
        <w:trPr>
          <w:trHeight w:val="850"/>
        </w:trPr>
        <w:tc>
          <w:tcPr>
            <w:tcW w:w="2263" w:type="dxa"/>
            <w:vAlign w:val="center"/>
          </w:tcPr>
          <w:p w14:paraId="355D9D99" w14:textId="77777777" w:rsidR="008078E3" w:rsidRPr="00432A4D" w:rsidRDefault="008078E3" w:rsidP="00295EAD">
            <w:pPr>
              <w:jc w:val="center"/>
              <w:rPr>
                <w:rFonts w:cs="Arial"/>
                <w:b/>
                <w:sz w:val="28"/>
                <w:szCs w:val="28"/>
              </w:rPr>
            </w:pPr>
            <w:r w:rsidRPr="00432A4D">
              <w:rPr>
                <w:rFonts w:cs="Arial"/>
                <w:b/>
                <w:sz w:val="28"/>
                <w:szCs w:val="28"/>
              </w:rPr>
              <w:t>Author</w:t>
            </w:r>
          </w:p>
        </w:tc>
        <w:tc>
          <w:tcPr>
            <w:tcW w:w="2552" w:type="dxa"/>
            <w:vAlign w:val="center"/>
          </w:tcPr>
          <w:p w14:paraId="6373D969" w14:textId="0C55C26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  \* MERGEFORMAT </w:instrText>
            </w:r>
            <w:r w:rsidRPr="00432A4D">
              <w:rPr>
                <w:rFonts w:cs="Arial"/>
                <w:sz w:val="28"/>
                <w:szCs w:val="28"/>
              </w:rPr>
              <w:fldChar w:fldCharType="separate"/>
            </w:r>
            <w:r w:rsidR="00014483" w:rsidRPr="00432A4D">
              <w:rPr>
                <w:rFonts w:cs="Arial"/>
                <w:sz w:val="28"/>
                <w:szCs w:val="28"/>
              </w:rPr>
              <w:t>&lt;Supplier Author&gt;</w:t>
            </w:r>
            <w:r w:rsidRPr="00432A4D">
              <w:rPr>
                <w:rFonts w:cs="Arial"/>
                <w:sz w:val="28"/>
                <w:szCs w:val="28"/>
              </w:rPr>
              <w:fldChar w:fldCharType="end"/>
            </w:r>
          </w:p>
        </w:tc>
        <w:tc>
          <w:tcPr>
            <w:tcW w:w="2835" w:type="dxa"/>
            <w:vAlign w:val="center"/>
          </w:tcPr>
          <w:p w14:paraId="6E688162" w14:textId="37EF90EB"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SUPPLIER_AUTHOR_DESIGNATION  \* MERGEFORMAT </w:instrText>
            </w:r>
            <w:r w:rsidRPr="00432A4D">
              <w:rPr>
                <w:rFonts w:cs="Arial"/>
                <w:sz w:val="28"/>
                <w:szCs w:val="28"/>
              </w:rPr>
              <w:fldChar w:fldCharType="separate"/>
            </w:r>
            <w:r w:rsidR="00014483" w:rsidRPr="00432A4D">
              <w:rPr>
                <w:rFonts w:cs="Arial"/>
                <w:sz w:val="28"/>
                <w:szCs w:val="28"/>
              </w:rPr>
              <w:t>&lt;Supplier Author Designation&gt;</w:t>
            </w:r>
            <w:r w:rsidRPr="00432A4D">
              <w:rPr>
                <w:rFonts w:cs="Arial"/>
                <w:sz w:val="28"/>
                <w:szCs w:val="28"/>
              </w:rPr>
              <w:fldChar w:fldCharType="end"/>
            </w:r>
          </w:p>
        </w:tc>
        <w:tc>
          <w:tcPr>
            <w:tcW w:w="2087" w:type="dxa"/>
            <w:vAlign w:val="center"/>
          </w:tcPr>
          <w:p w14:paraId="3A38908D" w14:textId="77777777" w:rsidR="008078E3" w:rsidRPr="00432A4D" w:rsidRDefault="008078E3" w:rsidP="00295EAD">
            <w:pPr>
              <w:pStyle w:val="bodytest"/>
              <w:jc w:val="center"/>
              <w:rPr>
                <w:rFonts w:cs="Arial"/>
                <w:szCs w:val="24"/>
                <w:lang w:val="it-IT"/>
              </w:rPr>
            </w:pPr>
          </w:p>
        </w:tc>
      </w:tr>
      <w:tr w:rsidR="008078E3" w:rsidRPr="00432A4D" w14:paraId="6F3FB2BB" w14:textId="77777777" w:rsidTr="009D04EF">
        <w:trPr>
          <w:trHeight w:val="850"/>
        </w:trPr>
        <w:tc>
          <w:tcPr>
            <w:tcW w:w="2263" w:type="dxa"/>
            <w:vAlign w:val="center"/>
          </w:tcPr>
          <w:p w14:paraId="69A4BF05" w14:textId="77777777" w:rsidR="008078E3" w:rsidRPr="00432A4D" w:rsidRDefault="008078E3" w:rsidP="00295EAD">
            <w:pPr>
              <w:jc w:val="center"/>
              <w:rPr>
                <w:rFonts w:cs="Arial"/>
                <w:b/>
                <w:sz w:val="28"/>
                <w:szCs w:val="28"/>
              </w:rPr>
            </w:pPr>
            <w:r w:rsidRPr="00432A4D">
              <w:rPr>
                <w:rFonts w:cs="Arial"/>
                <w:b/>
                <w:sz w:val="28"/>
                <w:szCs w:val="28"/>
              </w:rPr>
              <w:t>Verifier</w:t>
            </w:r>
          </w:p>
        </w:tc>
        <w:tc>
          <w:tcPr>
            <w:tcW w:w="2552" w:type="dxa"/>
            <w:vAlign w:val="center"/>
          </w:tcPr>
          <w:p w14:paraId="7040FFA6" w14:textId="556AF272"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  \* MERGEFORMAT </w:instrText>
            </w:r>
            <w:r w:rsidRPr="00432A4D">
              <w:rPr>
                <w:rFonts w:cs="Arial"/>
                <w:sz w:val="28"/>
                <w:szCs w:val="28"/>
              </w:rPr>
              <w:fldChar w:fldCharType="separate"/>
            </w:r>
            <w:r w:rsidR="00014483" w:rsidRPr="00432A4D">
              <w:rPr>
                <w:rFonts w:cs="Arial"/>
                <w:sz w:val="28"/>
                <w:szCs w:val="28"/>
              </w:rPr>
              <w:t>&lt;Supplier Verifier&gt;</w:t>
            </w:r>
            <w:r w:rsidRPr="00432A4D">
              <w:rPr>
                <w:rFonts w:cs="Arial"/>
                <w:sz w:val="28"/>
                <w:szCs w:val="28"/>
              </w:rPr>
              <w:fldChar w:fldCharType="end"/>
            </w:r>
          </w:p>
        </w:tc>
        <w:tc>
          <w:tcPr>
            <w:tcW w:w="2835" w:type="dxa"/>
            <w:vAlign w:val="center"/>
          </w:tcPr>
          <w:p w14:paraId="089C8589" w14:textId="7A90DE97"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SUPPLIER_VERIFIER_DESIGNATION  \* MERGEFORMAT </w:instrText>
            </w:r>
            <w:r w:rsidRPr="00432A4D">
              <w:rPr>
                <w:rFonts w:cs="Arial"/>
                <w:sz w:val="28"/>
                <w:szCs w:val="28"/>
              </w:rPr>
              <w:fldChar w:fldCharType="separate"/>
            </w:r>
            <w:r w:rsidR="00014483" w:rsidRPr="00432A4D">
              <w:rPr>
                <w:rFonts w:cs="Arial"/>
                <w:sz w:val="28"/>
                <w:szCs w:val="28"/>
              </w:rPr>
              <w:t>&lt;Supplier_Verifier_Designation&gt;</w:t>
            </w:r>
            <w:r w:rsidRPr="00432A4D">
              <w:rPr>
                <w:rFonts w:cs="Arial"/>
                <w:sz w:val="28"/>
                <w:szCs w:val="28"/>
              </w:rPr>
              <w:fldChar w:fldCharType="end"/>
            </w:r>
          </w:p>
        </w:tc>
        <w:tc>
          <w:tcPr>
            <w:tcW w:w="2087" w:type="dxa"/>
            <w:vAlign w:val="center"/>
          </w:tcPr>
          <w:p w14:paraId="77BB808E" w14:textId="77777777" w:rsidR="008078E3" w:rsidRPr="00432A4D" w:rsidRDefault="008078E3" w:rsidP="00295EAD">
            <w:pPr>
              <w:pStyle w:val="bodytest"/>
              <w:jc w:val="center"/>
              <w:rPr>
                <w:rFonts w:cs="Arial"/>
                <w:szCs w:val="24"/>
                <w:lang w:val="it-IT"/>
              </w:rPr>
            </w:pPr>
          </w:p>
        </w:tc>
      </w:tr>
      <w:tr w:rsidR="008078E3" w:rsidRPr="00432A4D" w14:paraId="4E013B22" w14:textId="77777777" w:rsidTr="009D04EF">
        <w:trPr>
          <w:trHeight w:val="850"/>
        </w:trPr>
        <w:tc>
          <w:tcPr>
            <w:tcW w:w="2263" w:type="dxa"/>
            <w:vAlign w:val="center"/>
          </w:tcPr>
          <w:p w14:paraId="79B8A68B" w14:textId="77777777" w:rsidR="008078E3" w:rsidRPr="00432A4D" w:rsidRDefault="008078E3" w:rsidP="00295EAD">
            <w:pPr>
              <w:jc w:val="center"/>
              <w:rPr>
                <w:rFonts w:cs="Arial"/>
                <w:b/>
                <w:sz w:val="28"/>
                <w:szCs w:val="28"/>
              </w:rPr>
            </w:pPr>
            <w:r w:rsidRPr="00432A4D">
              <w:rPr>
                <w:rFonts w:cs="Arial"/>
                <w:b/>
                <w:sz w:val="28"/>
                <w:szCs w:val="28"/>
              </w:rPr>
              <w:t>Approver</w:t>
            </w:r>
          </w:p>
        </w:tc>
        <w:tc>
          <w:tcPr>
            <w:tcW w:w="2552" w:type="dxa"/>
            <w:vAlign w:val="center"/>
          </w:tcPr>
          <w:p w14:paraId="3BDA1104" w14:textId="140C21CC"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  \* MERGEFORMAT </w:instrText>
            </w:r>
            <w:r w:rsidRPr="00432A4D">
              <w:rPr>
                <w:rFonts w:cs="Arial"/>
                <w:sz w:val="28"/>
                <w:szCs w:val="28"/>
              </w:rPr>
              <w:fldChar w:fldCharType="separate"/>
            </w:r>
            <w:r w:rsidR="00014483" w:rsidRPr="00432A4D">
              <w:rPr>
                <w:rFonts w:cs="Arial"/>
                <w:sz w:val="28"/>
                <w:szCs w:val="28"/>
              </w:rPr>
              <w:t>&lt;Supplier Approver&gt;</w:t>
            </w:r>
            <w:r w:rsidRPr="00432A4D">
              <w:rPr>
                <w:rFonts w:cs="Arial"/>
                <w:sz w:val="28"/>
                <w:szCs w:val="28"/>
              </w:rPr>
              <w:fldChar w:fldCharType="end"/>
            </w:r>
          </w:p>
        </w:tc>
        <w:tc>
          <w:tcPr>
            <w:tcW w:w="2835" w:type="dxa"/>
            <w:vAlign w:val="center"/>
          </w:tcPr>
          <w:p w14:paraId="37CB9D4C" w14:textId="390A4E8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SUPPLIER_APPROVER_DESIGNATION  \* MERGEFORMAT </w:instrText>
            </w:r>
            <w:r w:rsidRPr="00432A4D">
              <w:rPr>
                <w:rFonts w:cs="Arial"/>
                <w:sz w:val="28"/>
                <w:szCs w:val="28"/>
              </w:rPr>
              <w:fldChar w:fldCharType="separate"/>
            </w:r>
            <w:r w:rsidR="00014483" w:rsidRPr="00432A4D">
              <w:rPr>
                <w:rFonts w:cs="Arial"/>
                <w:sz w:val="28"/>
                <w:szCs w:val="28"/>
              </w:rPr>
              <w:t>&lt;Supplier Approver Designation&gt;</w:t>
            </w:r>
            <w:r w:rsidRPr="00432A4D">
              <w:rPr>
                <w:rFonts w:cs="Arial"/>
                <w:sz w:val="28"/>
                <w:szCs w:val="28"/>
              </w:rPr>
              <w:fldChar w:fldCharType="end"/>
            </w:r>
          </w:p>
        </w:tc>
        <w:tc>
          <w:tcPr>
            <w:tcW w:w="2087" w:type="dxa"/>
            <w:vAlign w:val="center"/>
          </w:tcPr>
          <w:p w14:paraId="195E3418" w14:textId="77777777" w:rsidR="008078E3" w:rsidRPr="00432A4D" w:rsidRDefault="008078E3" w:rsidP="00295EAD">
            <w:pPr>
              <w:pStyle w:val="bodytest"/>
              <w:jc w:val="center"/>
              <w:rPr>
                <w:rFonts w:cs="Arial"/>
                <w:szCs w:val="24"/>
                <w:lang w:val="it-IT"/>
              </w:rPr>
            </w:pPr>
          </w:p>
        </w:tc>
      </w:tr>
    </w:tbl>
    <w:p w14:paraId="20466CF5" w14:textId="77777777" w:rsidR="002733FB" w:rsidRPr="00432A4D" w:rsidRDefault="002733FB" w:rsidP="002733FB">
      <w:pPr>
        <w:pStyle w:val="BodyText1"/>
        <w:jc w:val="both"/>
        <w:rPr>
          <w:lang w:val="it-IT"/>
        </w:rPr>
      </w:pPr>
    </w:p>
    <w:p w14:paraId="48CEB22B" w14:textId="77777777" w:rsidR="00255663" w:rsidRPr="00432A4D" w:rsidRDefault="00255663" w:rsidP="002733FB">
      <w:pPr>
        <w:pStyle w:val="BodyText1"/>
        <w:jc w:val="both"/>
        <w:rPr>
          <w:lang w:val="it-IT"/>
        </w:rPr>
      </w:pPr>
    </w:p>
    <w:p w14:paraId="3C95FA2E" w14:textId="77777777" w:rsidR="00D0017E" w:rsidRPr="00432A4D" w:rsidRDefault="00295EAD" w:rsidP="00295EAD">
      <w:pPr>
        <w:pStyle w:val="BodyText1"/>
        <w:jc w:val="both"/>
        <w:rPr>
          <w:lang w:val="en-GB"/>
        </w:rPr>
      </w:pPr>
      <w:r w:rsidRPr="00432A4D">
        <w:rPr>
          <w:lang w:val="en-GB"/>
        </w:rPr>
        <w:t>[</w:t>
      </w:r>
    </w:p>
    <w:p w14:paraId="0A5F1C3A" w14:textId="294B88F9" w:rsidR="008B7BC4" w:rsidRPr="00432A4D" w:rsidRDefault="008B7BC4" w:rsidP="00D0017E">
      <w:pPr>
        <w:pStyle w:val="BodyText1"/>
        <w:numPr>
          <w:ilvl w:val="0"/>
          <w:numId w:val="13"/>
        </w:numPr>
        <w:jc w:val="both"/>
        <w:rPr>
          <w:lang w:val="en-GB"/>
        </w:rPr>
      </w:pPr>
      <w:r w:rsidRPr="00432A4D">
        <w:rPr>
          <w:b/>
          <w:lang w:val="en-GB"/>
        </w:rPr>
        <w:t>ALL FIELDS:</w:t>
      </w:r>
      <w:r w:rsidRPr="00432A4D">
        <w:rPr>
          <w:lang w:val="en-GB"/>
        </w:rPr>
        <w:t xml:space="preserve"> If the document is issued under </w:t>
      </w:r>
      <w:r w:rsidR="007B4C0B" w:rsidRPr="00432A4D">
        <w:rPr>
          <w:lang w:val="en-GB"/>
        </w:rPr>
        <w:t>Hitachi Rail</w:t>
      </w:r>
      <w:r w:rsidRPr="00432A4D">
        <w:rPr>
          <w:lang w:val="en-GB"/>
        </w:rPr>
        <w:t xml:space="preserve"> responsibility, the supplier relevant MS Word fields shall left be blank</w:t>
      </w:r>
      <w:r w:rsidRPr="00432A4D">
        <w:rPr>
          <w:b/>
          <w:lang w:val="en-GB"/>
        </w:rPr>
        <w:t xml:space="preserve"> </w:t>
      </w:r>
    </w:p>
    <w:p w14:paraId="1E26CD1E" w14:textId="77777777" w:rsidR="008B7BC4" w:rsidRPr="00432A4D" w:rsidRDefault="008B7BC4" w:rsidP="009D04EF">
      <w:pPr>
        <w:pStyle w:val="BodyText1"/>
        <w:ind w:left="720"/>
        <w:jc w:val="both"/>
        <w:rPr>
          <w:lang w:val="en-GB"/>
        </w:rPr>
      </w:pPr>
    </w:p>
    <w:p w14:paraId="60AB9964" w14:textId="088C7A3F" w:rsidR="00295EAD" w:rsidRPr="00432A4D" w:rsidRDefault="00295EAD" w:rsidP="00D0017E">
      <w:pPr>
        <w:pStyle w:val="BodyText1"/>
        <w:numPr>
          <w:ilvl w:val="0"/>
          <w:numId w:val="13"/>
        </w:numPr>
        <w:jc w:val="both"/>
        <w:rPr>
          <w:lang w:val="en-GB"/>
        </w:rPr>
      </w:pPr>
      <w:r w:rsidRPr="00432A4D">
        <w:rPr>
          <w:lang w:val="en-GB"/>
        </w:rPr>
        <w:t>If the document is issued under the responsibility of a supplier, supplier name, date, author</w:t>
      </w:r>
      <w:r w:rsidR="00D20EC4" w:rsidRPr="00432A4D">
        <w:rPr>
          <w:lang w:val="en-GB"/>
        </w:rPr>
        <w:t>, verifier (when required)</w:t>
      </w:r>
      <w:r w:rsidRPr="00432A4D">
        <w:rPr>
          <w:lang w:val="en-GB"/>
        </w:rPr>
        <w:t xml:space="preserve"> and approver shall be inserted in the relevant MS Word fields</w:t>
      </w:r>
      <w:r w:rsidR="002F1684" w:rsidRPr="00432A4D">
        <w:rPr>
          <w:lang w:val="en-GB"/>
        </w:rPr>
        <w:t>.</w:t>
      </w:r>
    </w:p>
    <w:p w14:paraId="322873A3" w14:textId="77777777" w:rsidR="002F1684" w:rsidRPr="00432A4D" w:rsidRDefault="002F1684" w:rsidP="00D31F0F">
      <w:pPr>
        <w:pStyle w:val="BodyText1"/>
        <w:ind w:left="720"/>
        <w:jc w:val="both"/>
        <w:rPr>
          <w:lang w:val="en-GB"/>
        </w:rPr>
      </w:pPr>
    </w:p>
    <w:p w14:paraId="07D92E49" w14:textId="214601E8" w:rsidR="00D20EC4" w:rsidRPr="00432A4D" w:rsidRDefault="008B7BC4">
      <w:pPr>
        <w:pStyle w:val="BodyText1"/>
        <w:numPr>
          <w:ilvl w:val="0"/>
          <w:numId w:val="13"/>
        </w:numPr>
        <w:jc w:val="both"/>
        <w:rPr>
          <w:lang w:val="en-GB"/>
        </w:rPr>
      </w:pPr>
      <w:r w:rsidRPr="00432A4D">
        <w:rPr>
          <w:b/>
          <w:lang w:val="en-GB"/>
        </w:rPr>
        <w:t>Date</w:t>
      </w:r>
      <w:r w:rsidRPr="00432A4D">
        <w:rPr>
          <w:lang w:val="en-GB"/>
        </w:rPr>
        <w:t>: Please use the format dd-MMM-yyyy (e.g., 01-JAN-1970)</w:t>
      </w:r>
      <w:r w:rsidR="00D0017E" w:rsidRPr="00432A4D">
        <w:rPr>
          <w:lang w:val="en-GB"/>
        </w:rPr>
        <w:t>.</w:t>
      </w:r>
      <w:r w:rsidR="00D20EC4" w:rsidRPr="00432A4D" w:rsidDel="00D20EC4">
        <w:rPr>
          <w:lang w:val="en-GB"/>
        </w:rPr>
        <w:t xml:space="preserve"> </w:t>
      </w:r>
    </w:p>
    <w:p w14:paraId="6B493FE0" w14:textId="77777777" w:rsidR="00D07302" w:rsidRPr="00432A4D" w:rsidRDefault="00D07302" w:rsidP="00D31F0F">
      <w:pPr>
        <w:pStyle w:val="BodyText1"/>
        <w:jc w:val="both"/>
        <w:rPr>
          <w:lang w:val="en-GB"/>
        </w:rPr>
      </w:pPr>
    </w:p>
    <w:p w14:paraId="31D1525B" w14:textId="28554BCA" w:rsidR="00D20EC4" w:rsidRPr="00432A4D" w:rsidRDefault="00D20EC4" w:rsidP="00D31F0F">
      <w:pPr>
        <w:pStyle w:val="BodyText1"/>
        <w:jc w:val="both"/>
        <w:rPr>
          <w:lang w:val="en-GB"/>
        </w:rPr>
      </w:pPr>
      <w:r w:rsidRPr="00432A4D">
        <w:rPr>
          <w:lang w:val="en-GB"/>
        </w:rPr>
        <w:t>]</w:t>
      </w:r>
    </w:p>
    <w:p w14:paraId="46512A80" w14:textId="7A155F69" w:rsidR="002F1684" w:rsidRPr="00432A4D" w:rsidRDefault="002F1684" w:rsidP="00D31F0F">
      <w:pPr>
        <w:pStyle w:val="BodyText1"/>
        <w:ind w:left="720"/>
        <w:jc w:val="both"/>
        <w:rPr>
          <w:lang w:val="en-GB"/>
        </w:rPr>
        <w:sectPr w:rsidR="002F1684" w:rsidRPr="00432A4D" w:rsidSect="002733FB">
          <w:pgSz w:w="11907" w:h="16839" w:code="9"/>
          <w:pgMar w:top="1440" w:right="1080" w:bottom="1080" w:left="1080" w:header="708" w:footer="708" w:gutter="0"/>
          <w:cols w:space="708"/>
          <w:docGrid w:linePitch="360"/>
        </w:sectPr>
      </w:pPr>
    </w:p>
    <w:p w14:paraId="68E31CB3" w14:textId="77777777" w:rsidR="00D07302" w:rsidRPr="00432A4D" w:rsidRDefault="00D07302" w:rsidP="00D07302">
      <w:pPr>
        <w:pStyle w:val="BodyText1"/>
        <w:spacing w:before="60" w:after="60" w:line="276" w:lineRule="auto"/>
        <w:jc w:val="both"/>
        <w:rPr>
          <w:rStyle w:val="BodyText1Carattere"/>
          <w:i/>
        </w:rPr>
      </w:pPr>
      <w:r w:rsidRPr="00432A4D">
        <w:rPr>
          <w:lang w:val="en-GB"/>
        </w:rPr>
        <w:lastRenderedPageBreak/>
        <w:t>[</w:t>
      </w:r>
      <w:r w:rsidRPr="00432A4D">
        <w:rPr>
          <w:rStyle w:val="BodyText1Carattere"/>
        </w:rPr>
        <w:t>D</w:t>
      </w:r>
      <w:r w:rsidRPr="00432A4D">
        <w:t>epending on the specific PDM tool, tailor the following table which refers to Teamcenter</w:t>
      </w:r>
      <w:r w:rsidRPr="00432A4D">
        <w:rPr>
          <w:rStyle w:val="BodyText1Carattere"/>
        </w:rPr>
        <w:t>:</w:t>
      </w:r>
    </w:p>
    <w:p w14:paraId="32D8483E" w14:textId="52D77C7C" w:rsidR="00750A23" w:rsidRPr="00432A4D" w:rsidRDefault="00750A23" w:rsidP="00750A23">
      <w:pPr>
        <w:jc w:val="center"/>
        <w:rPr>
          <w:rFonts w:cs="Arial"/>
          <w:sz w:val="28"/>
          <w:szCs w:val="28"/>
        </w:rPr>
      </w:pPr>
      <w:r w:rsidRPr="00432A4D">
        <w:rPr>
          <w:b/>
          <w:color w:val="FF0000"/>
          <w:sz w:val="28"/>
          <w:szCs w:val="28"/>
        </w:rPr>
        <w:t>TRACEABILITY OF THE REVISIONS</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878"/>
        <w:gridCol w:w="1333"/>
        <w:gridCol w:w="1075"/>
        <w:gridCol w:w="1359"/>
        <w:gridCol w:w="995"/>
        <w:gridCol w:w="1200"/>
        <w:gridCol w:w="1231"/>
        <w:gridCol w:w="1343"/>
        <w:gridCol w:w="2834"/>
      </w:tblGrid>
      <w:tr w:rsidR="00750A23" w:rsidRPr="00432A4D" w14:paraId="604DA377" w14:textId="77777777" w:rsidTr="00744F28">
        <w:trPr>
          <w:cantSplit/>
          <w:trHeight w:val="567"/>
          <w:tblHeader/>
          <w:jc w:val="center"/>
        </w:trPr>
        <w:tc>
          <w:tcPr>
            <w:tcW w:w="285" w:type="pct"/>
            <w:vAlign w:val="center"/>
          </w:tcPr>
          <w:p w14:paraId="2E5840E6"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w:t>
            </w:r>
          </w:p>
        </w:tc>
        <w:tc>
          <w:tcPr>
            <w:tcW w:w="338" w:type="pct"/>
            <w:vAlign w:val="center"/>
          </w:tcPr>
          <w:p w14:paraId="0ABE913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Ext.</w:t>
            </w:r>
          </w:p>
          <w:p w14:paraId="4BD6E19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Rev.</w:t>
            </w:r>
          </w:p>
        </w:tc>
        <w:tc>
          <w:tcPr>
            <w:tcW w:w="513" w:type="pct"/>
          </w:tcPr>
          <w:p w14:paraId="0D9A7266" w14:textId="77777777" w:rsidR="00750A23" w:rsidRPr="00432A4D" w:rsidRDefault="00750A23" w:rsidP="00170709">
            <w:pPr>
              <w:spacing w:after="0" w:line="240" w:lineRule="auto"/>
              <w:ind w:left="-102"/>
              <w:jc w:val="center"/>
              <w:rPr>
                <w:rFonts w:eastAsia="Calibri" w:cs="Arial"/>
                <w:b/>
                <w:sz w:val="20"/>
                <w:szCs w:val="20"/>
              </w:rPr>
            </w:pPr>
          </w:p>
          <w:p w14:paraId="79235A2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Date</w:t>
            </w:r>
          </w:p>
        </w:tc>
        <w:tc>
          <w:tcPr>
            <w:tcW w:w="414" w:type="pct"/>
            <w:vAlign w:val="center"/>
          </w:tcPr>
          <w:p w14:paraId="5C46F66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CO</w:t>
            </w:r>
          </w:p>
        </w:tc>
        <w:tc>
          <w:tcPr>
            <w:tcW w:w="523" w:type="pct"/>
            <w:vAlign w:val="center"/>
          </w:tcPr>
          <w:p w14:paraId="296835C6"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CO Date</w:t>
            </w:r>
          </w:p>
        </w:tc>
        <w:tc>
          <w:tcPr>
            <w:tcW w:w="383" w:type="pct"/>
            <w:vAlign w:val="center"/>
          </w:tcPr>
          <w:p w14:paraId="1DE3AAA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w:t>
            </w:r>
          </w:p>
        </w:tc>
        <w:tc>
          <w:tcPr>
            <w:tcW w:w="462" w:type="pct"/>
            <w:vAlign w:val="center"/>
          </w:tcPr>
          <w:p w14:paraId="421755B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Verifier</w:t>
            </w:r>
          </w:p>
        </w:tc>
        <w:tc>
          <w:tcPr>
            <w:tcW w:w="474" w:type="pct"/>
            <w:vAlign w:val="center"/>
          </w:tcPr>
          <w:p w14:paraId="1440F18E"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Approver</w:t>
            </w:r>
          </w:p>
        </w:tc>
        <w:tc>
          <w:tcPr>
            <w:tcW w:w="517" w:type="pct"/>
            <w:vAlign w:val="center"/>
          </w:tcPr>
          <w:p w14:paraId="1A7F896A"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Authorizer</w:t>
            </w:r>
          </w:p>
        </w:tc>
        <w:tc>
          <w:tcPr>
            <w:tcW w:w="1091" w:type="pct"/>
            <w:vAlign w:val="center"/>
          </w:tcPr>
          <w:p w14:paraId="29C75D28"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Revision Description</w:t>
            </w:r>
          </w:p>
        </w:tc>
      </w:tr>
      <w:tr w:rsidR="00750A23" w:rsidRPr="00432A4D" w14:paraId="1AADADC8" w14:textId="77777777" w:rsidTr="00D31F0F">
        <w:trPr>
          <w:cantSplit/>
          <w:trHeight w:val="567"/>
          <w:jc w:val="center"/>
        </w:trPr>
        <w:tc>
          <w:tcPr>
            <w:tcW w:w="285" w:type="pct"/>
            <w:vAlign w:val="center"/>
          </w:tcPr>
          <w:p w14:paraId="1D850791"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00.00</w:t>
            </w:r>
          </w:p>
        </w:tc>
        <w:tc>
          <w:tcPr>
            <w:tcW w:w="338" w:type="pct"/>
            <w:vAlign w:val="center"/>
          </w:tcPr>
          <w:p w14:paraId="137FF86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w:t>
            </w:r>
          </w:p>
        </w:tc>
        <w:tc>
          <w:tcPr>
            <w:tcW w:w="513" w:type="pct"/>
            <w:vAlign w:val="center"/>
          </w:tcPr>
          <w:p w14:paraId="2F69602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02-JUN-2026</w:t>
            </w:r>
          </w:p>
        </w:tc>
        <w:tc>
          <w:tcPr>
            <w:tcW w:w="414" w:type="pct"/>
            <w:vAlign w:val="center"/>
          </w:tcPr>
          <w:p w14:paraId="7899D49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523" w:type="pct"/>
            <w:vAlign w:val="center"/>
          </w:tcPr>
          <w:p w14:paraId="407D6F5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383" w:type="pct"/>
            <w:vAlign w:val="center"/>
          </w:tcPr>
          <w:p w14:paraId="2724FF00"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515764C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0C25F4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5BCE85C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1CEF12B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First Issue</w:t>
            </w:r>
          </w:p>
        </w:tc>
      </w:tr>
      <w:tr w:rsidR="00750A23" w:rsidRPr="00432A4D" w14:paraId="315C8625" w14:textId="77777777" w:rsidTr="00D31F0F">
        <w:trPr>
          <w:cantSplit/>
          <w:trHeight w:val="567"/>
          <w:jc w:val="center"/>
        </w:trPr>
        <w:tc>
          <w:tcPr>
            <w:tcW w:w="285" w:type="pct"/>
            <w:vAlign w:val="center"/>
          </w:tcPr>
          <w:p w14:paraId="13F0871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{01.0x}</w:t>
            </w:r>
          </w:p>
        </w:tc>
        <w:tc>
          <w:tcPr>
            <w:tcW w:w="338" w:type="pct"/>
            <w:vAlign w:val="center"/>
          </w:tcPr>
          <w:p w14:paraId="0D7AF7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{B}</w:t>
            </w:r>
          </w:p>
        </w:tc>
        <w:tc>
          <w:tcPr>
            <w:tcW w:w="513" w:type="pct"/>
            <w:vAlign w:val="center"/>
          </w:tcPr>
          <w:p w14:paraId="417BEFB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02-JUN-2026</w:t>
            </w:r>
          </w:p>
        </w:tc>
        <w:tc>
          <w:tcPr>
            <w:tcW w:w="414" w:type="pct"/>
            <w:vAlign w:val="center"/>
          </w:tcPr>
          <w:p w14:paraId="4AA88A8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3ED78D0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02-JUN-2026</w:t>
            </w:r>
          </w:p>
        </w:tc>
        <w:tc>
          <w:tcPr>
            <w:tcW w:w="383" w:type="pct"/>
            <w:vAlign w:val="center"/>
          </w:tcPr>
          <w:p w14:paraId="6E4AF90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4D412C9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5858274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48E7656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702AB48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3C4517F8" w14:textId="77777777" w:rsidTr="00D31F0F">
        <w:trPr>
          <w:cantSplit/>
          <w:trHeight w:val="567"/>
          <w:jc w:val="center"/>
        </w:trPr>
        <w:tc>
          <w:tcPr>
            <w:tcW w:w="285" w:type="pct"/>
            <w:vAlign w:val="center"/>
          </w:tcPr>
          <w:p w14:paraId="459310E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{02.0x}</w:t>
            </w:r>
          </w:p>
        </w:tc>
        <w:tc>
          <w:tcPr>
            <w:tcW w:w="338" w:type="pct"/>
            <w:vAlign w:val="center"/>
          </w:tcPr>
          <w:p w14:paraId="35FB86F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w:t>
            </w:r>
          </w:p>
        </w:tc>
        <w:tc>
          <w:tcPr>
            <w:tcW w:w="513" w:type="pct"/>
            <w:vAlign w:val="center"/>
          </w:tcPr>
          <w:p w14:paraId="0D759BE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02-JUN-2026</w:t>
            </w:r>
          </w:p>
        </w:tc>
        <w:tc>
          <w:tcPr>
            <w:tcW w:w="414" w:type="pct"/>
            <w:vAlign w:val="center"/>
          </w:tcPr>
          <w:p w14:paraId="73EAD58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130E18A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02-JUN-2026</w:t>
            </w:r>
          </w:p>
        </w:tc>
        <w:tc>
          <w:tcPr>
            <w:tcW w:w="383" w:type="pct"/>
            <w:vAlign w:val="center"/>
          </w:tcPr>
          <w:p w14:paraId="1ED551B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78AD453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A44C6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2B863B7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57A3A6D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0D824A91" w14:textId="77777777" w:rsidTr="00D31F0F">
        <w:trPr>
          <w:cantSplit/>
          <w:trHeight w:val="567"/>
          <w:jc w:val="center"/>
        </w:trPr>
        <w:tc>
          <w:tcPr>
            <w:tcW w:w="285" w:type="pct"/>
            <w:vAlign w:val="center"/>
          </w:tcPr>
          <w:p w14:paraId="41B55AF6"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656F6F59"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7F0F9D51"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15133386"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1CAC6257"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1C456219"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2CD11F4B"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6DAA3B4A"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36B164D1"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4E758529" w14:textId="77777777" w:rsidR="00750A23" w:rsidRPr="00432A4D" w:rsidRDefault="00750A23">
            <w:pPr>
              <w:spacing w:after="0" w:line="240" w:lineRule="auto"/>
              <w:ind w:left="-102"/>
              <w:jc w:val="center"/>
              <w:rPr>
                <w:rFonts w:eastAsia="Calibri" w:cs="Arial"/>
                <w:sz w:val="20"/>
                <w:szCs w:val="20"/>
              </w:rPr>
            </w:pPr>
          </w:p>
        </w:tc>
      </w:tr>
      <w:tr w:rsidR="00750A23" w:rsidRPr="00432A4D" w14:paraId="3CD21CBA" w14:textId="77777777" w:rsidTr="00D31F0F">
        <w:trPr>
          <w:cantSplit/>
          <w:trHeight w:val="567"/>
          <w:jc w:val="center"/>
        </w:trPr>
        <w:tc>
          <w:tcPr>
            <w:tcW w:w="285" w:type="pct"/>
            <w:vAlign w:val="center"/>
          </w:tcPr>
          <w:p w14:paraId="5A7359E4"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164C6908"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0C660C49"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41F1FEB9"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7BC5CD81"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6E69C6F2"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6B022022"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4B9799AF"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11EFA69E"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31D7BF49" w14:textId="77777777" w:rsidR="00750A23" w:rsidRPr="00432A4D" w:rsidRDefault="00750A23">
            <w:pPr>
              <w:spacing w:after="0" w:line="240" w:lineRule="auto"/>
              <w:ind w:left="-102"/>
              <w:jc w:val="center"/>
              <w:rPr>
                <w:rFonts w:eastAsia="Calibri" w:cs="Arial"/>
                <w:sz w:val="20"/>
                <w:szCs w:val="20"/>
              </w:rPr>
            </w:pPr>
          </w:p>
        </w:tc>
      </w:tr>
    </w:tbl>
    <w:p w14:paraId="63A4D0CD" w14:textId="77777777" w:rsidR="00750A23" w:rsidRPr="00432A4D" w:rsidRDefault="00750A23" w:rsidP="00750A23">
      <w:pPr>
        <w:pStyle w:val="BodyText1"/>
        <w:ind w:right="2"/>
        <w:rPr>
          <w:lang w:val="en-GB"/>
        </w:rPr>
      </w:pPr>
    </w:p>
    <w:p w14:paraId="44EB4262" w14:textId="77777777" w:rsidR="00750A23" w:rsidRPr="00432A4D" w:rsidRDefault="00750A23" w:rsidP="00750A23">
      <w:pPr>
        <w:pStyle w:val="BodyText1"/>
        <w:ind w:right="2"/>
        <w:rPr>
          <w:lang w:val="en-GB"/>
        </w:rPr>
      </w:pPr>
    </w:p>
    <w:p w14:paraId="105E7163" w14:textId="77777777" w:rsidR="0054573A" w:rsidRPr="00432A4D" w:rsidRDefault="00750A23" w:rsidP="00750A23">
      <w:pPr>
        <w:pStyle w:val="BodyText1"/>
        <w:ind w:right="2"/>
        <w:rPr>
          <w:lang w:val="en-GB"/>
        </w:rPr>
      </w:pPr>
      <w:r w:rsidRPr="00432A4D">
        <w:rPr>
          <w:lang w:val="en-GB"/>
        </w:rPr>
        <w:t>[</w:t>
      </w:r>
    </w:p>
    <w:p w14:paraId="123096E5" w14:textId="77777777" w:rsidR="0054573A" w:rsidRPr="00432A4D" w:rsidRDefault="0054573A" w:rsidP="000A0AB8">
      <w:pPr>
        <w:pStyle w:val="BodyText1"/>
        <w:numPr>
          <w:ilvl w:val="0"/>
          <w:numId w:val="12"/>
        </w:numPr>
        <w:ind w:right="2"/>
        <w:rPr>
          <w:lang w:val="en-GB"/>
        </w:rPr>
      </w:pPr>
      <w:r w:rsidRPr="00432A4D">
        <w:rPr>
          <w:lang w:val="en-GB"/>
        </w:rPr>
        <w:t>T</w:t>
      </w:r>
      <w:r w:rsidR="00750A23" w:rsidRPr="00432A4D">
        <w:rPr>
          <w:lang w:val="en-GB"/>
        </w:rPr>
        <w:t>raceability data shall be manually inserted in the table replacing the text enclosed in curly brackets. All the released revisions since the first one shall be shown</w:t>
      </w:r>
      <w:r w:rsidRPr="00432A4D">
        <w:rPr>
          <w:lang w:val="en-GB"/>
        </w:rPr>
        <w:t>.</w:t>
      </w:r>
    </w:p>
    <w:p w14:paraId="6D197DF2" w14:textId="72C951C6" w:rsidR="0054573A" w:rsidRPr="00432A4D" w:rsidRDefault="00750A23" w:rsidP="000A0AB8">
      <w:pPr>
        <w:pStyle w:val="BodyText1"/>
        <w:numPr>
          <w:ilvl w:val="0"/>
          <w:numId w:val="12"/>
        </w:numPr>
        <w:ind w:right="2"/>
        <w:rPr>
          <w:lang w:val="en-GB"/>
        </w:rPr>
      </w:pPr>
      <w:r w:rsidRPr="00432A4D">
        <w:rPr>
          <w:lang w:val="en-GB"/>
        </w:rPr>
        <w:t xml:space="preserve">The CO is the Change Order number given by </w:t>
      </w:r>
      <w:r w:rsidR="00D07302" w:rsidRPr="00432A4D">
        <w:rPr>
          <w:lang w:val="en-GB"/>
        </w:rPr>
        <w:t>the PDM tool</w:t>
      </w:r>
      <w:r w:rsidR="0054573A" w:rsidRPr="00432A4D">
        <w:rPr>
          <w:b/>
          <w:lang w:val="en-GB"/>
        </w:rPr>
        <w:t>.</w:t>
      </w:r>
    </w:p>
    <w:p w14:paraId="060193F2" w14:textId="77777777" w:rsidR="0054573A" w:rsidRPr="00432A4D" w:rsidRDefault="00750A23" w:rsidP="000A0AB8">
      <w:pPr>
        <w:pStyle w:val="BodyText1"/>
        <w:numPr>
          <w:ilvl w:val="0"/>
          <w:numId w:val="12"/>
        </w:numPr>
        <w:ind w:right="2"/>
        <w:rPr>
          <w:lang w:val="en-GB"/>
        </w:rPr>
      </w:pPr>
      <w:r w:rsidRPr="00432A4D">
        <w:rPr>
          <w:lang w:val="en-GB"/>
        </w:rPr>
        <w:t>In the Revision Description write the reasons that led to the revision; writing “second issue” is not sufficient</w:t>
      </w:r>
      <w:r w:rsidR="0054573A" w:rsidRPr="00432A4D">
        <w:rPr>
          <w:lang w:val="en-GB"/>
        </w:rPr>
        <w:t>.</w:t>
      </w:r>
    </w:p>
    <w:p w14:paraId="0595551A" w14:textId="77777777" w:rsidR="003F0649" w:rsidRPr="00432A4D" w:rsidRDefault="00750A23" w:rsidP="0054573A">
      <w:pPr>
        <w:pStyle w:val="BodyText1"/>
        <w:ind w:right="2"/>
        <w:rPr>
          <w:lang w:val="en-GB"/>
        </w:rPr>
      </w:pPr>
      <w:r w:rsidRPr="00432A4D">
        <w:rPr>
          <w:lang w:val="en-GB"/>
        </w:rPr>
        <w:t>]</w:t>
      </w:r>
    </w:p>
    <w:p w14:paraId="4CEE8409" w14:textId="77777777" w:rsidR="003F0649" w:rsidRPr="00432A4D" w:rsidRDefault="003F0649" w:rsidP="003F0649">
      <w:pPr>
        <w:tabs>
          <w:tab w:val="left" w:pos="5673"/>
        </w:tabs>
      </w:pPr>
    </w:p>
    <w:p w14:paraId="754C32F2" w14:textId="77777777" w:rsidR="003F0649" w:rsidRPr="00432A4D" w:rsidRDefault="003F0649" w:rsidP="003F0649">
      <w:pPr>
        <w:tabs>
          <w:tab w:val="left" w:pos="5673"/>
        </w:tabs>
        <w:sectPr w:rsidR="003F0649" w:rsidRPr="00432A4D" w:rsidSect="002B2432">
          <w:headerReference w:type="default" r:id="rId23"/>
          <w:footerReference w:type="default" r:id="rId24"/>
          <w:pgSz w:w="16839" w:h="11907" w:orient="landscape" w:code="9"/>
          <w:pgMar w:top="1418" w:right="1077" w:bottom="1418" w:left="1418" w:header="709" w:footer="709" w:gutter="0"/>
          <w:cols w:space="708"/>
          <w:docGrid w:linePitch="360"/>
        </w:sectPr>
      </w:pPr>
      <w:r w:rsidRPr="00432A4D">
        <w:tab/>
      </w:r>
    </w:p>
    <w:p w14:paraId="074B5A6A" w14:textId="77777777" w:rsidR="00A31BF6" w:rsidRPr="00432A4D" w:rsidRDefault="00A31BF6" w:rsidP="00A31BF6">
      <w:pPr>
        <w:jc w:val="center"/>
        <w:rPr>
          <w:rFonts w:cs="Arial"/>
        </w:rPr>
      </w:pPr>
      <w:r w:rsidRPr="00432A4D">
        <w:rPr>
          <w:rFonts w:cs="Arial"/>
          <w:sz w:val="28"/>
          <w:szCs w:val="28"/>
        </w:rPr>
        <w:lastRenderedPageBreak/>
        <w:t xml:space="preserve">TABLE OF CONTENTS </w:t>
      </w:r>
      <w:r w:rsidRPr="00432A4D">
        <w:rPr>
          <w:rStyle w:val="BodyText1Carattere"/>
          <w:rFonts w:eastAsia="Calibri"/>
        </w:rPr>
        <w:t>[Refresh when complete]</w:t>
      </w:r>
    </w:p>
    <w:p w14:paraId="70D84895" w14:textId="77777777" w:rsidR="00A31BF6" w:rsidRPr="00432A4D" w:rsidRDefault="00A31BF6" w:rsidP="00A31BF6">
      <w:pPr>
        <w:rPr>
          <w:rFonts w:cs="Arial"/>
        </w:rPr>
      </w:pPr>
    </w:p>
    <w:p w14:paraId="7CCEF2EB" w14:textId="13D0A505" w:rsidR="00014483" w:rsidRPr="00432A4D" w:rsidRDefault="00A31BF6">
      <w:pPr>
        <w:pStyle w:val="Sommario1"/>
        <w:rPr>
          <w:rFonts w:asciiTheme="minorHAnsi" w:eastAsiaTheme="minorEastAsia" w:hAnsiTheme="minorHAnsi" w:cstheme="minorBidi"/>
          <w:b w:val="0"/>
          <w:caps w:val="0"/>
          <w:noProof/>
          <w:kern w:val="2"/>
          <w:sz w:val="24"/>
          <w:szCs w:val="24"/>
          <w:lang w:val="it-IT" w:eastAsia="ja-JP"/>
          <w14:ligatures w14:val="standardContextual"/>
        </w:rPr>
      </w:pPr>
      <w:r w:rsidRPr="00432A4D">
        <w:rPr>
          <w:rFonts w:cs="Arial"/>
          <w:noProof/>
          <w:sz w:val="28"/>
        </w:rPr>
        <w:fldChar w:fldCharType="begin"/>
      </w:r>
      <w:r w:rsidRPr="00432A4D">
        <w:rPr>
          <w:rFonts w:cs="Arial"/>
        </w:rPr>
        <w:instrText xml:space="preserve"> TOC \o "1-3" \h \z \u </w:instrText>
      </w:r>
      <w:r w:rsidRPr="00432A4D">
        <w:rPr>
          <w:rFonts w:cs="Arial"/>
          <w:noProof/>
          <w:sz w:val="28"/>
        </w:rPr>
        <w:fldChar w:fldCharType="separate"/>
      </w:r>
      <w:hyperlink w:anchor="_Toc194502303" w:history="1">
        <w:r w:rsidR="00014483" w:rsidRPr="00432A4D">
          <w:rPr>
            <w:rStyle w:val="Collegamentoipertestuale"/>
            <w:noProof/>
          </w:rPr>
          <w:t>1</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Introduction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_Toc194502303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A4A1BF5" w14:textId="3B189A7B"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4" w:history="1">
        <w:r w:rsidR="00014483" w:rsidRPr="00432A4D">
          <w:rPr>
            <w:rStyle w:val="Collegamentoipertestuale"/>
            <w:noProof/>
          </w:rPr>
          <w:t>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Purpose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_Toc194502304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781F3FC5" w14:textId="424FFF9F"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5" w:history="1">
        <w:r w:rsidR="00014483" w:rsidRPr="00432A4D">
          <w:rPr>
            <w:rStyle w:val="Collegamentoipertestuale"/>
            <w:noProof/>
          </w:rPr>
          <w:t>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Applicability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_Toc194502305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61DE6A7E" w14:textId="1E5C9A78"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6" w:history="1">
        <w:r w:rsidR="00014483" w:rsidRPr="00432A4D">
          <w:rPr>
            <w:rStyle w:val="Collegamentoipertestuale"/>
            <w:noProof/>
          </w:rPr>
          <w:t>1.3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 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_Toc194502306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CA83C6A" w14:textId="7901E66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7" w:history="1">
        <w:r w:rsidR="00014483" w:rsidRPr="00432A4D">
          <w:rPr>
            <w:rStyle w:val="Collegamentoipertestuale"/>
            <w:rFonts w:eastAsia="Times New Roman"/>
            <w:noProof/>
          </w:rPr>
          <w:t>1.3.1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_Toc194502307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4D2283C7" w14:textId="500F3E7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8" w:history="1">
        <w:r w:rsidR="00014483" w:rsidRPr="00432A4D">
          <w:rPr>
            <w:rStyle w:val="Collegamentoipertestuale"/>
            <w:rFonts w:eastAsia="Times New Roman"/>
            <w:noProof/>
          </w:rPr>
          <w:t>1.3.2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_Toc194502308 \h </w:instrText>
        </w:r>
        <w:r w:rsidR="00014483" w:rsidRPr="00432A4D">
          <w:rPr>
            <w:noProof/>
            <w:webHidden/>
          </w:rPr>
        </w:r>
        <w:r w:rsidR="00014483" w:rsidRPr="00432A4D">
          <w:rPr>
            <w:noProof/>
            <w:webHidden/>
          </w:rPr>
          <w:fldChar w:fldCharType="separate"/>
        </w:r>
        <w:r w:rsidR="00014483" w:rsidRPr="00432A4D">
          <w:rPr>
            <w:noProof/>
            <w:webHidden/>
          </w:rPr>
          <w:t>11</w:t>
        </w:r>
        <w:r w:rsidR="00014483" w:rsidRPr="00432A4D">
          <w:rPr>
            <w:noProof/>
            <w:webHidden/>
          </w:rPr>
          <w:fldChar w:fldCharType="end"/>
        </w:r>
      </w:hyperlink>
    </w:p>
    <w:p w14:paraId="402637E5" w14:textId="31049DB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9" w:history="1">
        <w:r w:rsidR="00014483" w:rsidRPr="00432A4D">
          <w:rPr>
            <w:rStyle w:val="Collegamentoipertestuale"/>
            <w:noProof/>
          </w:rPr>
          <w:t>1.4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Reference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_Toc194502309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53B146D" w14:textId="49166C40"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0" w:history="1">
        <w:r w:rsidR="00014483" w:rsidRPr="00432A4D">
          <w:rPr>
            <w:rStyle w:val="Collegamentoipertestuale"/>
            <w:noProof/>
          </w:rPr>
          <w:t>1.4.1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Contractual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_Toc194502310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68B50F9" w14:textId="082D91C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1" w:history="1">
        <w:r w:rsidR="00014483" w:rsidRPr="00432A4D">
          <w:rPr>
            <w:rStyle w:val="Collegamentoipertestuale"/>
            <w:noProof/>
          </w:rPr>
          <w:t>1.4.2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Project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_Toc194502311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79AE1CD9" w14:textId="23A233C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2" w:history="1">
        <w:r w:rsidR="00014483" w:rsidRPr="00432A4D">
          <w:rPr>
            <w:rStyle w:val="Collegamentoipertestuale"/>
            <w:noProof/>
          </w:rPr>
          <w:t>1.4.3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Tender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_Toc194502312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27959A1C" w14:textId="081B7D65"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3" w:history="1">
        <w:r w:rsidR="00014483" w:rsidRPr="00432A4D">
          <w:rPr>
            <w:rStyle w:val="Collegamentoipertestuale"/>
            <w:noProof/>
          </w:rPr>
          <w:t>1.4.4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Standards and Regulations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_Toc194502313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3145DF97" w14:textId="3358ABA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4" w:history="1">
        <w:r w:rsidR="00014483" w:rsidRPr="00432A4D">
          <w:rPr>
            <w:rStyle w:val="Collegamentoipertestuale"/>
            <w:noProof/>
          </w:rPr>
          <w:t>1.4.5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GBMS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_Toc194502314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09F7F44" w14:textId="4F122622"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5" w:history="1">
        <w:r w:rsidR="00014483" w:rsidRPr="00432A4D">
          <w:rPr>
            <w:rStyle w:val="Collegamentoipertestuale"/>
            <w:noProof/>
          </w:rPr>
          <w:t>1.5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Description of Changes from the Previous Revision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_Toc194502315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1E2449E" w14:textId="6FC03FC4"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16" w:history="1">
        <w:r w:rsidR="00014483" w:rsidRPr="00432A4D">
          <w:rPr>
            <w:rStyle w:val="Collegamentoipertestuale"/>
            <w:noProof/>
            <w:lang w:val="it-IT"/>
          </w:rPr>
          <w:t>2</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Version Description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_Toc194502316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406F5756" w14:textId="319A5875"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7" w:history="1">
        <w:r w:rsidR="00014483" w:rsidRPr="00432A4D">
          <w:rPr>
            <w:rStyle w:val="Collegamentoipertestuale"/>
            <w:noProof/>
          </w:rPr>
          <w:t>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materials released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_Toc194502317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A765457" w14:textId="6598FB0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8" w:history="1">
        <w:r w:rsidR="00014483" w:rsidRPr="00432A4D">
          <w:rPr>
            <w:rStyle w:val="Collegamentoipertestuale"/>
            <w:noProof/>
          </w:rPr>
          <w:t>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software configuration items contents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_Toc194502318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788E35C4" w14:textId="205DCB42"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9" w:history="1">
        <w:r w:rsidR="00014483" w:rsidRPr="00432A4D">
          <w:rPr>
            <w:rStyle w:val="Collegamentoipertestuale"/>
            <w:noProof/>
          </w:rPr>
          <w:t>2.2.1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Identification of the software configuration items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_Toc194502319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B187D5" w14:textId="79AE0887"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0" w:history="1">
        <w:r w:rsidR="00014483" w:rsidRPr="00432A4D">
          <w:rPr>
            <w:rStyle w:val="Collegamentoipertestuale"/>
            <w:noProof/>
          </w:rPr>
          <w:t>2.2.2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Configuration Items related checksums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_Toc194502320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6FB4B1F2" w14:textId="054799DF"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1" w:history="1">
        <w:r w:rsidR="00014483" w:rsidRPr="00432A4D">
          <w:rPr>
            <w:rStyle w:val="Collegamentoipertestuale"/>
            <w:noProof/>
            <w:lang w:val="en-US"/>
          </w:rPr>
          <w:t>2.2.3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lang w:val="en-US"/>
          </w:rPr>
          <w:t>Reference of software components used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_Toc194502321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1B7A45" w14:textId="04BEDA46"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2" w:history="1">
        <w:r w:rsidR="00014483" w:rsidRPr="00432A4D">
          <w:rPr>
            <w:rStyle w:val="Collegamentoipertestuale"/>
            <w:noProof/>
          </w:rPr>
          <w:t>3</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Documentation Related to the Baseline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_Toc194502322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732E5C17" w14:textId="16F13E23"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3" w:history="1">
        <w:r w:rsidR="00014483" w:rsidRPr="00432A4D">
          <w:rPr>
            <w:rStyle w:val="Collegamentoipertestuale"/>
            <w:noProof/>
          </w:rPr>
          <w:t>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Requirements specification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_Toc194502323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548FD2F2" w14:textId="7B7630C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4" w:history="1">
        <w:r w:rsidR="00014483" w:rsidRPr="00432A4D">
          <w:rPr>
            <w:rStyle w:val="Collegamentoipertestuale"/>
            <w:noProof/>
          </w:rPr>
          <w:t>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Software conception, design, programming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_Toc194502324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2C9C70BF" w14:textId="0B746A79"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5" w:history="1">
        <w:r w:rsidR="00014483" w:rsidRPr="00432A4D">
          <w:rPr>
            <w:rStyle w:val="Collegamentoipertestuale"/>
            <w:noProof/>
          </w:rPr>
          <w:t>3.3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Testing Documentation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_Toc194502325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089E1945" w14:textId="6B43BD4E"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6" w:history="1">
        <w:r w:rsidR="00014483" w:rsidRPr="00432A4D">
          <w:rPr>
            <w:rStyle w:val="Collegamentoipertestuale"/>
            <w:noProof/>
          </w:rPr>
          <w:t>3.4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Other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_Toc194502326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343C234A" w14:textId="289F5351"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7" w:history="1">
        <w:r w:rsidR="00014483" w:rsidRPr="00432A4D">
          <w:rPr>
            <w:rStyle w:val="Collegamentoipertestuale"/>
            <w:noProof/>
          </w:rPr>
          <w:t>4</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Build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_Toc194502327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222A2B5" w14:textId="1C422A0A"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8" w:history="1">
        <w:r w:rsidR="00014483" w:rsidRPr="00432A4D">
          <w:rPr>
            <w:rStyle w:val="Collegamentoipertestuale"/>
            <w:noProof/>
          </w:rPr>
          <w:t>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SW Configuration items list</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_Toc194502328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5C89E8C" w14:textId="28AE122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9" w:history="1">
        <w:r w:rsidR="00014483" w:rsidRPr="00432A4D">
          <w:rPr>
            <w:rStyle w:val="Collegamentoipertestuale"/>
            <w:noProof/>
          </w:rPr>
          <w:t>4.1.1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Source files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_Toc194502329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7C771B74" w14:textId="2BE798B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30" w:history="1">
        <w:r w:rsidR="00014483" w:rsidRPr="00432A4D">
          <w:rPr>
            <w:rStyle w:val="Collegamentoipertestuale"/>
            <w:noProof/>
          </w:rPr>
          <w:t>4.1.2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Build Environment for Reproducibility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_Toc194502330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06523A0" w14:textId="09288583"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1" w:history="1">
        <w:r w:rsidR="00014483" w:rsidRPr="00432A4D">
          <w:rPr>
            <w:rStyle w:val="Collegamentoipertestuale"/>
            <w:noProof/>
            <w:lang w:val="en-US"/>
          </w:rPr>
          <w:t>5</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Changes  Incorporated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_Toc194502331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43146A72" w14:textId="6DD2911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2" w:history="1">
        <w:r w:rsidR="00014483" w:rsidRPr="00432A4D">
          <w:rPr>
            <w:rStyle w:val="Collegamentoipertestuale"/>
            <w:noProof/>
          </w:rPr>
          <w:t>5.1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_Toc194502332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01446F89" w14:textId="4B76A4E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3" w:history="1">
        <w:r w:rsidR="00014483" w:rsidRPr="00432A4D">
          <w:rPr>
            <w:rStyle w:val="Collegamentoipertestuale"/>
            <w:noProof/>
          </w:rPr>
          <w:t>5.2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not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_Toc194502333 \h </w:instrText>
        </w:r>
        <w:r w:rsidR="00014483" w:rsidRPr="00432A4D">
          <w:rPr>
            <w:noProof/>
            <w:webHidden/>
          </w:rPr>
        </w:r>
        <w:r w:rsidR="00014483" w:rsidRPr="00432A4D">
          <w:rPr>
            <w:noProof/>
            <w:webHidden/>
          </w:rPr>
          <w:fldChar w:fldCharType="separate"/>
        </w:r>
        <w:r w:rsidR="00014483" w:rsidRPr="00432A4D">
          <w:rPr>
            <w:noProof/>
            <w:webHidden/>
          </w:rPr>
          <w:t>19</w:t>
        </w:r>
        <w:r w:rsidR="00014483" w:rsidRPr="00432A4D">
          <w:rPr>
            <w:noProof/>
            <w:webHidden/>
          </w:rPr>
          <w:fldChar w:fldCharType="end"/>
        </w:r>
      </w:hyperlink>
    </w:p>
    <w:p w14:paraId="39778DA6" w14:textId="55A9B9FC"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4" w:history="1">
        <w:r w:rsidR="00014483" w:rsidRPr="00432A4D">
          <w:rPr>
            <w:rStyle w:val="Collegamentoipertestuale"/>
            <w:noProof/>
          </w:rPr>
          <w:t>6</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Limitation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_Toc194502334 \h </w:instrText>
        </w:r>
        <w:r w:rsidR="00014483" w:rsidRPr="00432A4D">
          <w:rPr>
            <w:noProof/>
            <w:webHidden/>
          </w:rPr>
        </w:r>
        <w:r w:rsidR="00014483" w:rsidRPr="00432A4D">
          <w:rPr>
            <w:noProof/>
            <w:webHidden/>
          </w:rPr>
          <w:fldChar w:fldCharType="separate"/>
        </w:r>
        <w:r w:rsidR="00014483" w:rsidRPr="00432A4D">
          <w:rPr>
            <w:noProof/>
            <w:webHidden/>
          </w:rPr>
          <w:t>20</w:t>
        </w:r>
        <w:r w:rsidR="00014483" w:rsidRPr="00432A4D">
          <w:rPr>
            <w:noProof/>
            <w:webHidden/>
          </w:rPr>
          <w:fldChar w:fldCharType="end"/>
        </w:r>
      </w:hyperlink>
    </w:p>
    <w:p w14:paraId="3A81D998" w14:textId="7B01BD8A"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5" w:history="1">
        <w:r w:rsidR="00014483" w:rsidRPr="00432A4D">
          <w:rPr>
            <w:rStyle w:val="Collegamentoipertestuale"/>
            <w:noProof/>
          </w:rPr>
          <w:t>7</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Installation Instructions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_Toc194502335 \h </w:instrText>
        </w:r>
        <w:r w:rsidR="00014483" w:rsidRPr="00432A4D">
          <w:rPr>
            <w:noProof/>
            <w:webHidden/>
          </w:rPr>
        </w:r>
        <w:r w:rsidR="00014483" w:rsidRPr="00432A4D">
          <w:rPr>
            <w:noProof/>
            <w:webHidden/>
          </w:rPr>
          <w:fldChar w:fldCharType="separate"/>
        </w:r>
        <w:r w:rsidR="00014483" w:rsidRPr="00432A4D">
          <w:rPr>
            <w:noProof/>
            <w:webHidden/>
          </w:rPr>
          <w:t>21</w:t>
        </w:r>
        <w:r w:rsidR="00014483" w:rsidRPr="00432A4D">
          <w:rPr>
            <w:noProof/>
            <w:webHidden/>
          </w:rPr>
          <w:fldChar w:fldCharType="end"/>
        </w:r>
      </w:hyperlink>
    </w:p>
    <w:p w14:paraId="77CB00A0" w14:textId="22857BAE" w:rsidR="00A31BF6" w:rsidRPr="00432A4D" w:rsidRDefault="00A31BF6" w:rsidP="00A31BF6">
      <w:pPr>
        <w:jc w:val="left"/>
        <w:rPr>
          <w:rFonts w:cs="Arial"/>
        </w:rPr>
      </w:pPr>
      <w:r w:rsidRPr="00432A4D">
        <w:rPr>
          <w:rFonts w:cs="Arial"/>
        </w:rPr>
        <w:fldChar w:fldCharType="end"/>
      </w:r>
    </w:p>
    <w:p w14:paraId="41E3FFA6" w14:textId="77777777" w:rsidR="00A31BF6" w:rsidRPr="00432A4D" w:rsidRDefault="00A31BF6">
      <w:pPr>
        <w:spacing w:after="0" w:line="240" w:lineRule="auto"/>
        <w:jc w:val="left"/>
        <w:rPr>
          <w:rFonts w:cs="Arial"/>
        </w:rPr>
      </w:pPr>
      <w:r w:rsidRPr="00432A4D">
        <w:rPr>
          <w:rFonts w:cs="Arial"/>
        </w:rPr>
        <w:br w:type="page"/>
      </w:r>
    </w:p>
    <w:p w14:paraId="62D35127" w14:textId="77777777" w:rsidR="00A31BF6" w:rsidRPr="00432A4D" w:rsidRDefault="00A31BF6" w:rsidP="00A31BF6">
      <w:pPr>
        <w:pStyle w:val="titolotabelle"/>
      </w:pPr>
    </w:p>
    <w:p w14:paraId="5FDD3ACE" w14:textId="77777777" w:rsidR="00A31BF6" w:rsidRPr="00432A4D" w:rsidRDefault="00A31BF6" w:rsidP="00A31BF6">
      <w:pPr>
        <w:pStyle w:val="titolotabelle"/>
      </w:pPr>
      <w:r w:rsidRPr="00432A4D">
        <w:t xml:space="preserve">TABLE OF FIGURES </w:t>
      </w:r>
      <w:r w:rsidRPr="00432A4D">
        <w:rPr>
          <w:rStyle w:val="BodyText1Carattere"/>
        </w:rPr>
        <w:t>[Refresh when complete]</w:t>
      </w:r>
    </w:p>
    <w:p w14:paraId="4525D16B" w14:textId="77777777" w:rsidR="00A31BF6" w:rsidRPr="00432A4D" w:rsidRDefault="00A31BF6" w:rsidP="00A31BF6">
      <w:pPr>
        <w:rPr>
          <w:rFonts w:cs="Arial"/>
        </w:rPr>
      </w:pPr>
    </w:p>
    <w:p w14:paraId="73E13FA6" w14:textId="31C45AF4" w:rsidR="00014483" w:rsidRPr="00432A4D" w:rsidRDefault="00A31BF6">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"Figure" </w:instrText>
      </w:r>
      <w:r w:rsidRPr="00432A4D">
        <w:rPr>
          <w:rFonts w:cs="Arial"/>
        </w:rPr>
        <w:fldChar w:fldCharType="separate"/>
      </w:r>
      <w:hyperlink w:anchor="_Toc194502336" w:history="1">
        <w:r w:rsidR="00014483" w:rsidRPr="00432A4D">
          <w:rPr>
            <w:rStyle w:val="Collegamentoipertestuale"/>
            <w:noProof/>
          </w:rPr>
          <w:t>Figure 1 Document hierarchy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_Toc194502336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63F6A1DD" w14:textId="2353B4AC" w:rsidR="00A31BF6" w:rsidRPr="00432A4D" w:rsidRDefault="00A31BF6" w:rsidP="00A31BF6">
      <w:pPr>
        <w:rPr>
          <w:rFonts w:cs="Arial"/>
        </w:rPr>
      </w:pPr>
      <w:r w:rsidRPr="00432A4D">
        <w:rPr>
          <w:rFonts w:cs="Arial"/>
        </w:rPr>
        <w:fldChar w:fldCharType="end"/>
      </w:r>
    </w:p>
    <w:p w14:paraId="07AC8B3B" w14:textId="77777777" w:rsidR="00A31BF6" w:rsidRPr="00432A4D" w:rsidRDefault="00A31BF6" w:rsidP="00A31BF6">
      <w:pPr>
        <w:rPr>
          <w:rFonts w:cs="Arial"/>
        </w:rPr>
      </w:pPr>
    </w:p>
    <w:p w14:paraId="01661826" w14:textId="77777777" w:rsidR="00A31BF6" w:rsidRPr="00432A4D" w:rsidRDefault="00A31BF6" w:rsidP="00A31BF6">
      <w:pPr>
        <w:rPr>
          <w:rFonts w:cs="Arial"/>
        </w:rPr>
      </w:pPr>
    </w:p>
    <w:p w14:paraId="44B928BF" w14:textId="77777777" w:rsidR="00A31BF6" w:rsidRPr="00432A4D" w:rsidRDefault="00A31BF6" w:rsidP="00A31BF6">
      <w:pPr>
        <w:rPr>
          <w:rFonts w:cs="Arial"/>
        </w:rPr>
      </w:pPr>
    </w:p>
    <w:p w14:paraId="0E5CF10C" w14:textId="77777777" w:rsidR="00A31BF6" w:rsidRPr="00432A4D" w:rsidRDefault="00A31BF6" w:rsidP="00A31BF6">
      <w:pPr>
        <w:rPr>
          <w:rFonts w:cs="Arial"/>
        </w:rPr>
      </w:pPr>
    </w:p>
    <w:p w14:paraId="1E980725" w14:textId="77777777" w:rsidR="00A31BF6" w:rsidRPr="00432A4D" w:rsidRDefault="00A31BF6" w:rsidP="00A31BF6">
      <w:pPr>
        <w:pStyle w:val="titolotabelle"/>
        <w:rPr>
          <w:rStyle w:val="BodyText1Carattere"/>
        </w:rPr>
      </w:pPr>
      <w:r w:rsidRPr="00432A4D">
        <w:rPr>
          <w:rStyle w:val="titolotabelleCarattere"/>
        </w:rPr>
        <w:t>TABLE OF TABLES</w:t>
      </w:r>
      <w:r w:rsidRPr="00432A4D">
        <w:t xml:space="preserve"> </w:t>
      </w:r>
      <w:r w:rsidRPr="00432A4D">
        <w:rPr>
          <w:rStyle w:val="BodyText1Carattere"/>
        </w:rPr>
        <w:t>[Refresh when complete]</w:t>
      </w:r>
    </w:p>
    <w:p w14:paraId="0D5F1961" w14:textId="77777777" w:rsidR="00E10FDF" w:rsidRPr="00432A4D" w:rsidRDefault="00E10FDF" w:rsidP="00E10FDF">
      <w:pPr>
        <w:rPr>
          <w:rFonts w:cs="Arial"/>
        </w:rPr>
      </w:pPr>
    </w:p>
    <w:p w14:paraId="145D4940" w14:textId="77777777" w:rsidR="00E10FDF" w:rsidRPr="00432A4D" w:rsidRDefault="00E10FDF" w:rsidP="00E10FDF">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"Table" </w:instrText>
      </w:r>
      <w:r w:rsidRPr="00432A4D">
        <w:rPr>
          <w:rFonts w:cs="Arial"/>
        </w:rPr>
        <w:fldChar w:fldCharType="separate"/>
      </w:r>
      <w:hyperlink w:anchor="_Toc181186272" w:history="1">
        <w:r w:rsidRPr="00432A4D">
          <w:rPr>
            <w:rStyle w:val="Collegamentoipertestuale"/>
            <w:rFonts w:cs="Arial"/>
            <w:noProof/>
          </w:rPr>
          <w:t>Table 1 –</w:t>
        </w:r>
        <w:r w:rsidRPr="00432A4D">
          <w:rPr>
            <w:rStyle w:val="Collegamentoipertestuale"/>
            <w:noProof/>
          </w:rPr>
          <w:t xml:space="preserve"> Configuration Item Examples </w:t>
        </w:r>
        <w:r w:rsidRPr="00432A4D">
          <w:rPr>
            <w:rStyle w:val="Collegamentoipertestuale"/>
            <w:i/>
            <w:noProof/>
          </w:rPr>
          <w:t>[Tailor as needed.]</w:t>
        </w:r>
        <w:r w:rsidRPr="00432A4D">
          <w:rPr>
            <w:noProof/>
            <w:webHidden/>
          </w:rPr>
          <w:tab/>
        </w:r>
        <w:r w:rsidRPr="00432A4D">
          <w:rPr>
            <w:noProof/>
            <w:webHidden/>
          </w:rPr>
          <w:fldChar w:fldCharType="begin"/>
        </w:r>
        <w:r w:rsidRPr="00432A4D">
          <w:rPr>
            <w:noProof/>
            <w:webHidden/>
          </w:rPr>
          <w:instrText xml:space="preserve"> PAGEREF _Toc181186272 \h </w:instrText>
        </w:r>
        <w:r w:rsidRPr="00432A4D">
          <w:rPr>
            <w:noProof/>
            <w:webHidden/>
          </w:rPr>
        </w:r>
        <w:r w:rsidRPr="00432A4D">
          <w:rPr>
            <w:noProof/>
            <w:webHidden/>
          </w:rPr>
          <w:fldChar w:fldCharType="separate"/>
        </w:r>
        <w:r w:rsidRPr="00432A4D">
          <w:rPr>
            <w:noProof/>
            <w:webHidden/>
          </w:rPr>
          <w:t>21</w:t>
        </w:r>
        <w:r w:rsidRPr="00432A4D">
          <w:rPr>
            <w:noProof/>
            <w:webHidden/>
          </w:rPr>
          <w:fldChar w:fldCharType="end"/>
        </w:r>
      </w:hyperlink>
    </w:p>
    <w:p w14:paraId="1F514F62" w14:textId="58F7E219" w:rsidR="00E10FDF" w:rsidRPr="00432A4D" w:rsidRDefault="00E10FDF" w:rsidP="00E10FDF">
      <w:pPr>
        <w:jc w:val="left"/>
        <w:rPr>
          <w:rFonts w:cs="Arial"/>
        </w:rPr>
      </w:pPr>
      <w:r w:rsidRPr="00432A4D">
        <w:rPr>
          <w:rFonts w:cs="Arial"/>
        </w:rPr>
        <w:fldChar w:fldCharType="end"/>
      </w:r>
    </w:p>
    <w:p w14:paraId="38A9CBF3" w14:textId="77777777" w:rsidR="00E10FDF" w:rsidRPr="00432A4D" w:rsidRDefault="00E10FDF">
      <w:pPr>
        <w:spacing w:after="0" w:line="240" w:lineRule="auto"/>
        <w:jc w:val="left"/>
        <w:rPr>
          <w:rFonts w:cs="Arial"/>
        </w:rPr>
      </w:pPr>
      <w:r w:rsidRPr="00432A4D">
        <w:rPr>
          <w:rFonts w:cs="Arial"/>
        </w:rPr>
        <w:br w:type="page"/>
      </w:r>
    </w:p>
    <w:p w14:paraId="5C1F1D67" w14:textId="77777777" w:rsidR="00744F28" w:rsidRPr="00432A4D" w:rsidRDefault="00744F28" w:rsidP="00744F28">
      <w:pPr>
        <w:pStyle w:val="Titolo1"/>
      </w:pPr>
      <w:bookmarkStart w:id="0" w:name="_Toc194502303"/>
      <w:r w:rsidRPr="00432A4D">
        <w:lastRenderedPageBreak/>
        <w:t>Introduction</w:t>
      </w:r>
      <w:bookmarkEnd w:id="0"/>
    </w:p>
    <w:p w14:paraId="1B512E61" w14:textId="16944730" w:rsidR="00744F28" w:rsidRPr="00432A4D" w:rsidRDefault="00744F28" w:rsidP="002E54DB">
      <w:pPr>
        <w:pStyle w:val="Titolo2"/>
      </w:pPr>
      <w:bookmarkStart w:id="1" w:name="_Toc194502304"/>
      <w:r w:rsidRPr="00432A4D">
        <w:t>Purpose</w:t>
      </w:r>
      <w:bookmarkEnd w:id="1"/>
    </w:p>
    <w:p>
      <w:r>
        <w:t xml:space="preserve">This document provides the formal version description for the Wayside Monitor System (WMS) release v0.4, detailing the software configuration, changes, and validation evidence required for promotion from DEV to TEST.</w:t>
      </w:r>
    </w:p>
    <w:p w14:paraId="515B5BF6" w14:textId="62D62392" w:rsidR="00F37208" w:rsidRPr="00432A4D" w:rsidRDefault="00F37208" w:rsidP="00F37208">
      <w:r w:rsidRPr="00432A4D">
        <w:rPr>
          <w:lang w:val="en-US"/>
        </w:rPr>
        <w:t>This document identifies and describes the versions of the released software relevant to wayside-monitor v0.4 . When applicable it also  provides the identification of the host executable binaries or target, the checksum related, scenarios and test results with related documentation, methods generation tools (build) supporting its reproducibility and download of executables.</w:t>
      </w:r>
      <w:r w:rsidRPr="00432A4D"/>
      <w:r w:rsidRPr="00432A4D">
        <w:rPr>
          <w:lang w:val="en-US"/>
        </w:rPr>
      </w:r>
      <w:r w:rsidRPr="00432A4D">
        <w:rPr>
          <w:rFonts w:cs="Arial"/>
          <w:i/>
          <w:iCs/>
          <w:color w:val="0070C0"/>
          <w:szCs w:val="24"/>
        </w:rPr>
      </w:r>
      <w:r w:rsidRPr="00432A4D">
        <w:rPr>
          <w:lang w:val="en-US"/>
        </w:rPr>
      </w:r>
    </w:p>
    <w:p w14:paraId="33014425" w14:textId="77777777" w:rsidR="00744F28" w:rsidRPr="00432A4D" w:rsidRDefault="00744F28" w:rsidP="002E54DB">
      <w:pPr>
        <w:pStyle w:val="Titolo2"/>
      </w:pPr>
      <w:bookmarkStart w:id="2" w:name="_Toc194502305"/>
      <w:r w:rsidRPr="00432A4D">
        <w:t>Applicability</w:t>
      </w:r>
      <w:bookmarkEnd w:id="2"/>
    </w:p>
    <w:p>
      <w:r>
        <w:t xml:space="preserve">This release applies to the trackside anomaly detection pipeline, specifically the `anomaly_engine`, `alert_dispatcher`, and `sensor_collector` modules, and the associated deployment configuration.</w:t>
      </w:r>
    </w:p>
    <w:p w14:paraId="59E117E2" w14:textId="013997BD" w:rsidR="00F37208" w:rsidRPr="00432A4D" w:rsidRDefault="00F37208" w:rsidP="00F37208">
      <w:pPr>
        <w:pStyle w:val="BodyText1"/>
      </w:pPr>
      <w:r w:rsidRPr="00432A4D">
        <w:t xml:space="preserve">[Describe here the part of the system or the subsystem which this VDD applies]. </w:t>
      </w:r>
    </w:p>
    <w:p w14:paraId="197ED2D4" w14:textId="77777777" w:rsidR="00F37208" w:rsidRPr="00432A4D" w:rsidRDefault="00F37208" w:rsidP="00F37208">
      <w:pPr>
        <w:pStyle w:val="BodyText1"/>
        <w:rPr>
          <w:lang w:val="en-US"/>
        </w:rPr>
      </w:pPr>
    </w:p>
    <w:p w14:paraId="52A00C2B" w14:textId="660E3A8F" w:rsidR="00590B73" w:rsidRPr="00432A4D" w:rsidRDefault="00F37208" w:rsidP="00F37208">
      <w:r w:rsidRPr="00432A4D">
        <w:rPr>
          <w:lang w:val="en-US"/>
        </w:rPr>
        <w:t>Versions described in this document define the baseline wayside-monitor-v0.4.</w:t>
      </w:r>
      <w:r w:rsidRPr="00432A4D"/>
      <w:r w:rsidRPr="00432A4D">
        <w:rPr>
          <w:rStyle w:val="BodyText1Carattere"/>
        </w:rPr>
      </w:r>
      <w:r w:rsidRPr="00432A4D"/>
    </w:p>
    <w:p w14:paraId="60FFA775" w14:textId="77777777" w:rsidR="005E7E0B" w:rsidRPr="00432A4D" w:rsidRDefault="005E7E0B" w:rsidP="002E54DB">
      <w:pPr>
        <w:pStyle w:val="Titolo2"/>
      </w:pPr>
      <w:bookmarkStart w:id="3" w:name="_Toc194502306"/>
      <w:r w:rsidRPr="00432A4D">
        <w:t>Terms, Acronyms and Abbreviations</w:t>
      </w:r>
      <w:bookmarkEnd w:id="3"/>
    </w:p>
    <w:p w14:paraId="4AC82B8A" w14:textId="77777777" w:rsidR="005E7E0B" w:rsidRPr="00432A4D" w:rsidRDefault="005E7E0B" w:rsidP="005E7E0B">
      <w:pPr>
        <w:pStyle w:val="Corpsdetexte1"/>
        <w:rPr>
          <w:rFonts w:cs="Arial"/>
          <w:i/>
          <w:iCs/>
          <w:color w:val="0070C0"/>
          <w:szCs w:val="24"/>
        </w:rPr>
      </w:pPr>
      <w:r w:rsidRPr="00432A4D">
        <w:t>The following tables provide definitions for acronyms and abbreviations and for terms used in this document.</w:t>
      </w:r>
      <w:r w:rsidRPr="00432A4D">
        <w:rPr>
          <w:rFonts w:cs="Arial"/>
          <w:i/>
          <w:iCs/>
          <w:color w:val="0070C0"/>
          <w:szCs w:val="24"/>
        </w:rPr>
        <w:t xml:space="preserve"> </w:t>
      </w:r>
    </w:p>
    <w:p w14:paraId="7C3B2685" w14:textId="77777777" w:rsidR="005E7E0B" w:rsidRPr="00432A4D" w:rsidRDefault="005E7E0B" w:rsidP="005E7E0B">
      <w:pPr>
        <w:pStyle w:val="Titolo3"/>
        <w:rPr>
          <w:rFonts w:eastAsia="Times New Roman"/>
          <w:sz w:val="24"/>
          <w:szCs w:val="24"/>
        </w:rPr>
      </w:pPr>
      <w:bookmarkStart w:id="4" w:name="_Toc50971939"/>
      <w:bookmarkStart w:id="5" w:name="_Toc194502307"/>
      <w:r w:rsidRPr="00432A4D">
        <w:t>Acronyms and Abbreviations</w:t>
      </w:r>
      <w:bookmarkEnd w:id="4"/>
      <w:bookmarkEnd w:id="5"/>
      <w:r w:rsidRPr="00432A4D">
        <w:t xml:space="preserve"> </w:t>
      </w:r>
    </w:p>
    <w:p w14:paraId="0441B0E9" w14:textId="77777777" w:rsidR="005E7E0B" w:rsidRPr="00432A4D" w:rsidRDefault="005E7E0B" w:rsidP="005E7E0B">
      <w:pPr>
        <w:pStyle w:val="Text"/>
        <w:ind w:left="0"/>
        <w:rPr>
          <w:i/>
        </w:rPr>
      </w:pPr>
      <w:r w:rsidRPr="00432A4D">
        <w:rPr>
          <w:color w:val="4F81BD" w:themeColor="accent1"/>
          <w:szCs w:val="22"/>
        </w:rPr>
        <w:t>&lt; Alphabetical list of acronyms and abbreviations enclosed within the text. &gt;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9"/>
        <w:gridCol w:w="7905"/>
      </w:tblGrid>
      <w:tr w:rsidR="00F2629B" w:rsidRPr="00432A4D" w14:paraId="2F2301B4" w14:textId="77777777" w:rsidTr="00014483">
        <w:tc>
          <w:tcPr>
            <w:tcW w:w="1559" w:type="dxa"/>
            <w:vAlign w:val="center"/>
          </w:tcPr>
          <w:p w14:paraId="4D33A5F5" w14:textId="77777777" w:rsidR="00F2629B" w:rsidRPr="00432A4D" w:rsidRDefault="00F2629B" w:rsidP="00F37208">
            <w:pPr>
              <w:spacing w:before="60" w:after="80"/>
            </w:pPr>
            <w:r w:rsidRPr="00432A4D">
              <w:rPr>
                <w:rFonts w:cs="Arial"/>
                <w:b/>
                <w:bCs/>
                <w:szCs w:val="24"/>
              </w:rPr>
              <w:t>STS</w:t>
            </w:r>
          </w:p>
        </w:tc>
        <w:tc>
          <w:tcPr>
            <w:tcW w:w="7905" w:type="dxa"/>
            <w:vAlign w:val="center"/>
          </w:tcPr>
          <w:p w14:paraId="517275EE" w14:textId="77777777" w:rsidR="00F2629B" w:rsidRPr="00432A4D" w:rsidRDefault="00F2629B" w:rsidP="00F37208">
            <w:pPr>
              <w:spacing w:before="60" w:after="80"/>
              <w:ind w:left="34" w:right="180"/>
            </w:pPr>
            <w:r w:rsidRPr="00432A4D">
              <w:rPr>
                <w:rFonts w:cs="Arial"/>
                <w:bCs/>
                <w:szCs w:val="24"/>
              </w:rPr>
              <w:t>Hitachi Rail STS</w:t>
            </w:r>
          </w:p>
        </w:tc>
      </w:tr>
      <w:tr w:rsidR="00F2629B" w:rsidRPr="00432A4D" w14:paraId="7D081BCB" w14:textId="77777777" w:rsidTr="00014483">
        <w:tc>
          <w:tcPr>
            <w:tcW w:w="1559" w:type="dxa"/>
            <w:vAlign w:val="center"/>
          </w:tcPr>
          <w:p w14:paraId="6D0532DA" w14:textId="77777777" w:rsidR="00F2629B" w:rsidRPr="00432A4D" w:rsidRDefault="00F2629B" w:rsidP="00F37208">
            <w:pPr>
              <w:spacing w:before="60" w:after="80"/>
            </w:pPr>
            <w:r w:rsidRPr="00432A4D">
              <w:rPr>
                <w:rFonts w:cs="Arial"/>
                <w:b/>
                <w:bCs/>
                <w:szCs w:val="24"/>
              </w:rPr>
              <w:t>Build</w:t>
            </w:r>
          </w:p>
        </w:tc>
        <w:tc>
          <w:tcPr>
            <w:tcW w:w="7905" w:type="dxa"/>
            <w:vAlign w:val="center"/>
          </w:tcPr>
          <w:p w14:paraId="7B7CB493" w14:textId="77777777" w:rsidR="00F2629B" w:rsidRPr="00432A4D" w:rsidRDefault="00F2629B" w:rsidP="00854428">
            <w:pPr>
              <w:spacing w:before="60" w:after="80"/>
              <w:rPr>
                <w:rFonts w:cs="Arial"/>
                <w:bCs/>
                <w:szCs w:val="24"/>
              </w:rPr>
            </w:pPr>
            <w:r w:rsidRPr="00432A4D">
              <w:rPr>
                <w:rFonts w:cs="Arial"/>
                <w:bCs/>
                <w:szCs w:val="24"/>
              </w:rPr>
              <w:t>An operational version of a system or component that incorporates a specified subset of the capabilities that the final product will provide (ISO/IEC 24765) to perform the steps required to produce an instance of the product.</w:t>
            </w:r>
          </w:p>
          <w:p w14:paraId="7A287471" w14:textId="77777777" w:rsidR="00F2629B" w:rsidRPr="00432A4D" w:rsidRDefault="00F2629B" w:rsidP="00F37208">
            <w:pPr>
              <w:spacing w:before="60" w:after="80"/>
            </w:pPr>
            <w:r w:rsidRPr="00432A4D">
              <w:rPr>
                <w:rFonts w:eastAsia="SimSun" w:cs="Arial"/>
                <w:bCs/>
                <w:szCs w:val="24"/>
              </w:rPr>
              <w:t xml:space="preserve">Note - In software, this means processing source files to derive </w:t>
            </w:r>
            <w:r w:rsidRPr="00432A4D">
              <w:rPr>
                <w:rFonts w:cs="Arial"/>
                <w:bCs/>
                <w:szCs w:val="24"/>
              </w:rPr>
              <w:t>target</w:t>
            </w:r>
            <w:r w:rsidRPr="00432A4D">
              <w:rPr>
                <w:rFonts w:eastAsia="SimSun" w:cs="Arial"/>
                <w:bCs/>
                <w:szCs w:val="24"/>
              </w:rPr>
              <w:t xml:space="preserve"> files. In hardware, this means assembling a physical object.</w:t>
            </w:r>
          </w:p>
        </w:tc>
      </w:tr>
      <w:tr w:rsidR="00F2629B" w:rsidRPr="00432A4D" w14:paraId="673864BF" w14:textId="77777777" w:rsidTr="00014483">
        <w:tc>
          <w:tcPr>
            <w:tcW w:w="1559" w:type="dxa"/>
            <w:vAlign w:val="center"/>
          </w:tcPr>
          <w:p w14:paraId="3B1F279E" w14:textId="77777777" w:rsidR="00F2629B" w:rsidRPr="00432A4D" w:rsidRDefault="00F2629B" w:rsidP="00F37208">
            <w:pPr>
              <w:spacing w:before="60" w:after="80"/>
            </w:pPr>
            <w:r w:rsidRPr="00432A4D">
              <w:rPr>
                <w:rFonts w:cs="Arial"/>
                <w:b/>
                <w:bCs/>
                <w:szCs w:val="24"/>
              </w:rPr>
              <w:t>CI</w:t>
            </w:r>
          </w:p>
        </w:tc>
        <w:tc>
          <w:tcPr>
            <w:tcW w:w="7905" w:type="dxa"/>
            <w:vAlign w:val="center"/>
          </w:tcPr>
          <w:p w14:paraId="353FAF64" w14:textId="77777777" w:rsidR="00F2629B" w:rsidRPr="00432A4D" w:rsidRDefault="00F2629B" w:rsidP="00F37208">
            <w:pPr>
              <w:spacing w:before="60" w:after="80"/>
            </w:pPr>
            <w:r w:rsidRPr="00432A4D">
              <w:rPr>
                <w:rFonts w:cs="Arial"/>
                <w:bCs/>
                <w:szCs w:val="24"/>
              </w:rPr>
              <w:t>Configuration Item</w:t>
            </w:r>
          </w:p>
        </w:tc>
      </w:tr>
      <w:tr w:rsidR="00F2629B" w:rsidRPr="00432A4D" w14:paraId="5C4B65A0" w14:textId="77777777" w:rsidTr="00014483">
        <w:tc>
          <w:tcPr>
            <w:tcW w:w="1559" w:type="dxa"/>
            <w:vAlign w:val="center"/>
          </w:tcPr>
          <w:p w14:paraId="797DCFEC" w14:textId="77777777" w:rsidR="00F2629B" w:rsidRPr="00432A4D" w:rsidRDefault="00F2629B" w:rsidP="00F37208">
            <w:pPr>
              <w:spacing w:before="60" w:after="80"/>
            </w:pPr>
            <w:r w:rsidRPr="00432A4D">
              <w:rPr>
                <w:rFonts w:cs="Arial"/>
                <w:b/>
                <w:bCs/>
                <w:szCs w:val="24"/>
              </w:rPr>
              <w:t>CM</w:t>
            </w:r>
          </w:p>
        </w:tc>
        <w:tc>
          <w:tcPr>
            <w:tcW w:w="7905" w:type="dxa"/>
            <w:vAlign w:val="center"/>
          </w:tcPr>
          <w:p w14:paraId="6A9E7716" w14:textId="77777777" w:rsidR="00F2629B" w:rsidRPr="00432A4D" w:rsidRDefault="00F2629B" w:rsidP="00F37208">
            <w:pPr>
              <w:spacing w:before="60" w:after="80"/>
            </w:pPr>
            <w:r w:rsidRPr="00432A4D">
              <w:rPr>
                <w:rFonts w:cs="Arial"/>
                <w:bCs/>
                <w:szCs w:val="24"/>
              </w:rPr>
              <w:t>Configuration Management</w:t>
            </w:r>
          </w:p>
        </w:tc>
      </w:tr>
      <w:tr w:rsidR="00F2629B" w:rsidRPr="00432A4D" w14:paraId="25EF94BD" w14:textId="77777777" w:rsidTr="00014483">
        <w:tc>
          <w:tcPr>
            <w:tcW w:w="1559" w:type="dxa"/>
            <w:vAlign w:val="center"/>
          </w:tcPr>
          <w:p w14:paraId="538694C6" w14:textId="77777777" w:rsidR="00F2629B" w:rsidRPr="00432A4D" w:rsidRDefault="00F2629B" w:rsidP="00F37208">
            <w:pPr>
              <w:spacing w:before="60" w:after="80"/>
            </w:pPr>
            <w:r w:rsidRPr="00432A4D">
              <w:rPr>
                <w:rFonts w:cs="Arial"/>
                <w:b/>
                <w:bCs/>
                <w:szCs w:val="24"/>
              </w:rPr>
              <w:t xml:space="preserve">EWM </w:t>
            </w:r>
          </w:p>
        </w:tc>
        <w:tc>
          <w:tcPr>
            <w:tcW w:w="7905" w:type="dxa"/>
            <w:vAlign w:val="center"/>
          </w:tcPr>
          <w:p w14:paraId="6D064E1D" w14:textId="77777777" w:rsidR="00F2629B" w:rsidRPr="00432A4D" w:rsidRDefault="00F2629B" w:rsidP="00F37208">
            <w:pPr>
              <w:spacing w:before="60" w:after="80"/>
            </w:pPr>
            <w:r w:rsidRPr="00432A4D">
              <w:rPr>
                <w:bCs/>
                <w:szCs w:val="24"/>
              </w:rPr>
              <w:t>IBM Engineering Workflow Management</w:t>
            </w:r>
          </w:p>
        </w:tc>
      </w:tr>
      <w:tr w:rsidR="00F2629B" w:rsidRPr="00432A4D" w14:paraId="3DB59715" w14:textId="77777777" w:rsidTr="00014483">
        <w:tc>
          <w:tcPr>
            <w:tcW w:w="1559" w:type="dxa"/>
            <w:vAlign w:val="center"/>
          </w:tcPr>
          <w:p w14:paraId="7329E735" w14:textId="77777777" w:rsidR="00F2629B" w:rsidRPr="00432A4D" w:rsidRDefault="00F2629B" w:rsidP="00F37208">
            <w:pPr>
              <w:spacing w:before="60" w:after="80"/>
            </w:pPr>
            <w:r w:rsidRPr="00432A4D">
              <w:rPr>
                <w:rFonts w:cs="Arial"/>
                <w:b/>
                <w:bCs/>
                <w:szCs w:val="24"/>
              </w:rPr>
              <w:t>EWM Component</w:t>
            </w:r>
          </w:p>
        </w:tc>
        <w:tc>
          <w:tcPr>
            <w:tcW w:w="7905" w:type="dxa"/>
            <w:vAlign w:val="center"/>
          </w:tcPr>
          <w:p w14:paraId="2997C036" w14:textId="77777777" w:rsidR="00F2629B" w:rsidRPr="00432A4D" w:rsidRDefault="00F2629B" w:rsidP="00F37208">
            <w:pPr>
              <w:spacing w:before="60" w:after="80"/>
            </w:pPr>
            <w:r w:rsidRPr="00432A4D">
              <w:rPr>
                <w:rFonts w:cs="Arial"/>
                <w:bCs/>
                <w:szCs w:val="24"/>
              </w:rPr>
              <w:t>A component is a collection of related Configuration Items, such as the code for a plug-in, or the group of documents that are used on a web site. Configuration Items under source control are grouped into components, which can be included in zero or more streams. Any group of files and folders that share a common root can be a component.</w:t>
            </w:r>
          </w:p>
        </w:tc>
      </w:tr>
      <w:tr w:rsidR="00F2629B" w:rsidRPr="00432A4D" w14:paraId="33DDD396" w14:textId="77777777" w:rsidTr="00014483">
        <w:tc>
          <w:tcPr>
            <w:tcW w:w="1559" w:type="dxa"/>
            <w:vAlign w:val="center"/>
          </w:tcPr>
          <w:p w14:paraId="7A71D4B2" w14:textId="77777777" w:rsidR="00F2629B" w:rsidRPr="00432A4D" w:rsidRDefault="00F2629B" w:rsidP="00F37208">
            <w:pPr>
              <w:spacing w:before="60" w:after="80"/>
            </w:pPr>
            <w:r w:rsidRPr="00432A4D">
              <w:rPr>
                <w:rFonts w:cs="Arial"/>
                <w:b/>
                <w:bCs/>
                <w:szCs w:val="24"/>
              </w:rPr>
              <w:t xml:space="preserve">ISA </w:t>
            </w:r>
          </w:p>
        </w:tc>
        <w:tc>
          <w:tcPr>
            <w:tcW w:w="7905" w:type="dxa"/>
            <w:vAlign w:val="center"/>
          </w:tcPr>
          <w:p w14:paraId="7BF9A938" w14:textId="77777777" w:rsidR="00F2629B" w:rsidRPr="00432A4D" w:rsidRDefault="00F2629B" w:rsidP="00F37208">
            <w:pPr>
              <w:spacing w:before="60" w:after="80"/>
            </w:pPr>
            <w:r w:rsidRPr="00432A4D">
              <w:rPr>
                <w:rFonts w:cs="Arial"/>
                <w:bCs/>
                <w:szCs w:val="24"/>
              </w:rPr>
              <w:t>Independent Safety Assessor</w:t>
            </w:r>
          </w:p>
        </w:tc>
      </w:tr>
      <w:tr w:rsidR="00F2629B" w:rsidRPr="00432A4D" w14:paraId="7593F065" w14:textId="77777777" w:rsidTr="00014483">
        <w:tc>
          <w:tcPr>
            <w:tcW w:w="1559" w:type="dxa"/>
            <w:vAlign w:val="center"/>
          </w:tcPr>
          <w:p w14:paraId="600B0046" w14:textId="77777777" w:rsidR="00F2629B" w:rsidRPr="00432A4D" w:rsidRDefault="00F2629B" w:rsidP="00F37208">
            <w:pPr>
              <w:spacing w:before="60" w:after="80"/>
            </w:pPr>
            <w:r w:rsidRPr="00432A4D">
              <w:rPr>
                <w:rFonts w:cs="Arial"/>
                <w:b/>
                <w:bCs/>
                <w:szCs w:val="24"/>
              </w:rPr>
              <w:t>SCR</w:t>
            </w:r>
          </w:p>
        </w:tc>
        <w:tc>
          <w:tcPr>
            <w:tcW w:w="7905" w:type="dxa"/>
            <w:vAlign w:val="center"/>
          </w:tcPr>
          <w:p w14:paraId="21167504" w14:textId="77777777" w:rsidR="00F2629B" w:rsidRPr="00432A4D" w:rsidRDefault="00F2629B" w:rsidP="00F37208">
            <w:pPr>
              <w:spacing w:before="60" w:after="80"/>
            </w:pPr>
            <w:r w:rsidRPr="00432A4D">
              <w:rPr>
                <w:rFonts w:cs="Arial"/>
                <w:bCs/>
                <w:szCs w:val="24"/>
              </w:rPr>
              <w:t>Software Change Request</w:t>
            </w:r>
          </w:p>
        </w:tc>
      </w:tr>
      <w:tr w:rsidR="00F2629B" w:rsidRPr="00432A4D" w14:paraId="6B420E43" w14:textId="77777777" w:rsidTr="00014483">
        <w:tc>
          <w:tcPr>
            <w:tcW w:w="1559" w:type="dxa"/>
            <w:vAlign w:val="center"/>
          </w:tcPr>
          <w:p w14:paraId="477A39A5" w14:textId="77777777" w:rsidR="00F2629B" w:rsidRPr="00432A4D" w:rsidRDefault="00F2629B" w:rsidP="00F37208">
            <w:pPr>
              <w:spacing w:before="60" w:after="80"/>
            </w:pPr>
            <w:r w:rsidRPr="00432A4D">
              <w:rPr>
                <w:rFonts w:cs="Arial"/>
                <w:b/>
                <w:bCs/>
                <w:szCs w:val="24"/>
              </w:rPr>
              <w:t>SW</w:t>
            </w:r>
          </w:p>
        </w:tc>
        <w:tc>
          <w:tcPr>
            <w:tcW w:w="7905" w:type="dxa"/>
            <w:vAlign w:val="center"/>
          </w:tcPr>
          <w:p w14:paraId="37023899" w14:textId="77777777" w:rsidR="00F2629B" w:rsidRPr="00432A4D" w:rsidRDefault="00F2629B" w:rsidP="00F37208">
            <w:pPr>
              <w:spacing w:before="60" w:after="80"/>
            </w:pPr>
            <w:r w:rsidRPr="00432A4D">
              <w:rPr>
                <w:rFonts w:cs="Arial"/>
                <w:bCs/>
                <w:szCs w:val="24"/>
              </w:rPr>
              <w:t>Software</w:t>
            </w:r>
          </w:p>
        </w:tc>
      </w:tr>
      <w:tr w:rsidR="00F2629B" w:rsidRPr="00432A4D" w14:paraId="19C75A26" w14:textId="77777777" w:rsidTr="00014483">
        <w:tc>
          <w:tcPr>
            <w:tcW w:w="1559" w:type="dxa"/>
            <w:vAlign w:val="center"/>
          </w:tcPr>
          <w:p w14:paraId="602A0185" w14:textId="77777777" w:rsidR="00F2629B" w:rsidRPr="00432A4D" w:rsidRDefault="00F2629B" w:rsidP="00F37208">
            <w:pPr>
              <w:spacing w:before="60" w:after="80"/>
            </w:pPr>
            <w:r w:rsidRPr="00432A4D">
              <w:rPr>
                <w:rFonts w:cs="Arial"/>
                <w:b/>
                <w:bCs/>
                <w:szCs w:val="24"/>
              </w:rPr>
              <w:lastRenderedPageBreak/>
              <w:t>TC</w:t>
            </w:r>
          </w:p>
        </w:tc>
        <w:tc>
          <w:tcPr>
            <w:tcW w:w="7905" w:type="dxa"/>
            <w:vAlign w:val="center"/>
          </w:tcPr>
          <w:p w14:paraId="46893BC9" w14:textId="77777777" w:rsidR="00F2629B" w:rsidRPr="00432A4D" w:rsidRDefault="00F2629B" w:rsidP="00854428">
            <w:pPr>
              <w:spacing w:before="60" w:after="80"/>
            </w:pPr>
            <w:r w:rsidRPr="00432A4D">
              <w:rPr>
                <w:rFonts w:eastAsia="SimSun" w:cs="Arial"/>
                <w:bCs/>
                <w:szCs w:val="24"/>
              </w:rPr>
              <w:t>TeamCenter</w:t>
            </w:r>
          </w:p>
        </w:tc>
      </w:tr>
      <w:tr w:rsidR="00F2629B" w:rsidRPr="00432A4D" w14:paraId="2EFCCDCB" w14:textId="77777777" w:rsidTr="00014483">
        <w:tc>
          <w:tcPr>
            <w:tcW w:w="1559" w:type="dxa"/>
            <w:vAlign w:val="center"/>
          </w:tcPr>
          <w:p w14:paraId="0FDA2C43" w14:textId="77777777" w:rsidR="00F2629B" w:rsidRPr="00432A4D" w:rsidRDefault="00F2629B" w:rsidP="00F37208">
            <w:pPr>
              <w:spacing w:before="60" w:after="80"/>
            </w:pPr>
            <w:r w:rsidRPr="00432A4D">
              <w:rPr>
                <w:rFonts w:cs="Arial"/>
                <w:b/>
                <w:bCs/>
                <w:szCs w:val="24"/>
              </w:rPr>
              <w:t>UUID</w:t>
            </w:r>
          </w:p>
        </w:tc>
        <w:tc>
          <w:tcPr>
            <w:tcW w:w="7905" w:type="dxa"/>
            <w:vAlign w:val="center"/>
          </w:tcPr>
          <w:p w14:paraId="3FE0D29E" w14:textId="77777777" w:rsidR="00F2629B" w:rsidRPr="00432A4D" w:rsidRDefault="00F2629B" w:rsidP="00F37208">
            <w:pPr>
              <w:spacing w:before="60" w:after="80"/>
            </w:pPr>
            <w:r w:rsidRPr="00432A4D">
              <w:rPr>
                <w:rFonts w:eastAsia="SimSun"/>
                <w:bCs/>
                <w:szCs w:val="24"/>
              </w:rPr>
              <w:t>Universal Unique IDentifier</w:t>
            </w:r>
          </w:p>
        </w:tc>
      </w:tr>
      <w:tr w:rsidR="00F2629B" w:rsidRPr="00432A4D" w14:paraId="7E259076" w14:textId="77777777" w:rsidTr="00014483">
        <w:tc>
          <w:tcPr>
            <w:tcW w:w="1559" w:type="dxa"/>
            <w:vAlign w:val="center"/>
          </w:tcPr>
          <w:p w14:paraId="336FA8C8" w14:textId="77777777" w:rsidR="00F2629B" w:rsidRPr="00432A4D" w:rsidRDefault="00F2629B" w:rsidP="00F37208">
            <w:pPr>
              <w:spacing w:before="60" w:after="80"/>
            </w:pPr>
            <w:r w:rsidRPr="00432A4D">
              <w:rPr>
                <w:rFonts w:cs="Arial"/>
                <w:b/>
                <w:bCs/>
                <w:szCs w:val="24"/>
              </w:rPr>
              <w:t>VDD</w:t>
            </w:r>
          </w:p>
        </w:tc>
        <w:tc>
          <w:tcPr>
            <w:tcW w:w="7905" w:type="dxa"/>
            <w:vAlign w:val="center"/>
          </w:tcPr>
          <w:p w14:paraId="5DAAD7CC" w14:textId="77777777" w:rsidR="00F2629B" w:rsidRPr="00432A4D" w:rsidRDefault="00F2629B" w:rsidP="00F37208">
            <w:pPr>
              <w:spacing w:before="60" w:after="80"/>
            </w:pPr>
            <w:r w:rsidRPr="00432A4D">
              <w:rPr>
                <w:rFonts w:eastAsia="SimSun" w:cs="Arial"/>
                <w:bCs/>
                <w:szCs w:val="24"/>
              </w:rPr>
              <w:t>Version Description Document</w:t>
            </w:r>
          </w:p>
        </w:tc>
      </w:tr>
      <w:tr w:rsidR="00F2629B" w:rsidRPr="00432A4D" w14:paraId="5F7E5FF8" w14:textId="77777777" w:rsidTr="00014483">
        <w:tc>
          <w:tcPr>
            <w:tcW w:w="1559" w:type="dxa"/>
            <w:vAlign w:val="center"/>
          </w:tcPr>
          <w:p w14:paraId="0223F987" w14:textId="77777777" w:rsidR="00F2629B" w:rsidRPr="00432A4D" w:rsidRDefault="00F2629B" w:rsidP="00F37208">
            <w:pPr>
              <w:spacing w:before="60" w:after="80"/>
            </w:pPr>
            <w:r w:rsidRPr="00432A4D">
              <w:rPr>
                <w:rFonts w:cs="Arial"/>
                <w:b/>
                <w:bCs/>
                <w:szCs w:val="24"/>
              </w:rPr>
              <w:t>WI</w:t>
            </w:r>
          </w:p>
        </w:tc>
        <w:tc>
          <w:tcPr>
            <w:tcW w:w="7905" w:type="dxa"/>
            <w:vAlign w:val="center"/>
          </w:tcPr>
          <w:p w14:paraId="392870DB" w14:textId="77777777" w:rsidR="00F2629B" w:rsidRPr="00432A4D" w:rsidRDefault="00F2629B" w:rsidP="00F37208">
            <w:pPr>
              <w:spacing w:before="60" w:after="80"/>
            </w:pPr>
            <w:r w:rsidRPr="00432A4D">
              <w:rPr>
                <w:rFonts w:eastAsia="SimSun" w:cs="Arial"/>
                <w:bCs/>
                <w:szCs w:val="24"/>
              </w:rPr>
              <w:t>Work Item</w:t>
            </w:r>
          </w:p>
        </w:tc>
      </w:tr>
      <w:tr w:rsidR="00F2629B" w:rsidRPr="00432A4D" w14:paraId="0FBECD66" w14:textId="77777777" w:rsidTr="00014483">
        <w:tc>
          <w:tcPr>
            <w:tcW w:w="1559" w:type="dxa"/>
            <w:vAlign w:val="center"/>
          </w:tcPr>
          <w:p w14:paraId="0E3498D8" w14:textId="77777777" w:rsidR="00F2629B" w:rsidRPr="00432A4D" w:rsidRDefault="00F2629B" w:rsidP="00F37208">
            <w:pPr>
              <w:spacing w:before="60" w:after="80"/>
              <w:rPr>
                <w:b/>
              </w:rPr>
            </w:pPr>
            <w:r w:rsidRPr="00432A4D">
              <w:rPr>
                <w:b/>
              </w:rPr>
              <w:t>WPR Problem Report</w:t>
            </w:r>
          </w:p>
        </w:tc>
        <w:tc>
          <w:tcPr>
            <w:tcW w:w="7905" w:type="dxa"/>
            <w:vAlign w:val="center"/>
          </w:tcPr>
          <w:p w14:paraId="12D85197" w14:textId="77777777" w:rsidR="00F2629B" w:rsidRPr="00432A4D" w:rsidRDefault="00F2629B" w:rsidP="00F37208">
            <w:pPr>
              <w:spacing w:before="60" w:after="80"/>
            </w:pPr>
            <w:r w:rsidRPr="00432A4D">
              <w:t>WPR Problem Report is raised when a non-compliance regarding the requirements is found.</w:t>
            </w:r>
          </w:p>
        </w:tc>
      </w:tr>
    </w:tbl>
    <w:p w14:paraId="5F6C56E7" w14:textId="77777777" w:rsidR="005E7E0B" w:rsidRPr="00432A4D" w:rsidRDefault="005E7E0B" w:rsidP="005E7E0B">
      <w:pPr>
        <w:pStyle w:val="BodyText1"/>
        <w:rPr>
          <w:lang w:val="en-GB"/>
        </w:rPr>
      </w:pPr>
    </w:p>
    <w:p w14:paraId="5A4ED66D" w14:textId="77777777" w:rsidR="005E7E0B" w:rsidRPr="00432A4D" w:rsidRDefault="005E7E0B" w:rsidP="005E7E0B">
      <w:pPr>
        <w:pStyle w:val="Titolo3"/>
        <w:rPr>
          <w:rFonts w:eastAsia="Times New Roman"/>
          <w:sz w:val="24"/>
          <w:szCs w:val="24"/>
        </w:rPr>
      </w:pPr>
      <w:bookmarkStart w:id="6" w:name="_Toc194502308"/>
      <w:r w:rsidRPr="00432A4D">
        <w:t>Terms</w:t>
      </w:r>
      <w:bookmarkEnd w:id="6"/>
    </w:p>
    <w:p w14:paraId="1D84ECC4" w14:textId="77777777" w:rsidR="005E7E0B" w:rsidRPr="00432A4D" w:rsidRDefault="005E7E0B" w:rsidP="005E7E0B">
      <w:pPr>
        <w:pStyle w:val="Text"/>
        <w:ind w:left="0"/>
        <w:rPr>
          <w:i/>
        </w:rPr>
      </w:pPr>
      <w:r w:rsidRPr="00432A4D">
        <w:rPr>
          <w:color w:val="4F81BD" w:themeColor="accent1"/>
          <w:szCs w:val="22"/>
        </w:rPr>
        <w:t>&lt; Alphabetical list of definitions related to the text.&gt;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9"/>
        <w:gridCol w:w="7905"/>
      </w:tblGrid>
      <w:tr w:rsidR="005E7E0B" w:rsidRPr="00432A4D" w14:paraId="18E68CF7" w14:textId="77777777" w:rsidTr="005E7E0B">
        <w:tc>
          <w:tcPr>
            <w:tcW w:w="1559" w:type="dxa"/>
            <w:tcBorders>
              <w:top w:val="nil"/>
              <w:left w:val="nil"/>
              <w:bottom w:val="single" w:sz="4" w:space="0" w:color="auto"/>
              <w:right w:val="single" w:sz="4" w:space="0" w:color="auto"/>
            </w:tcBorders>
          </w:tcPr>
          <w:p w14:paraId="0F7BD487" w14:textId="77777777" w:rsidR="005E7E0B" w:rsidRPr="00432A4D" w:rsidRDefault="005E7E0B">
            <w:pPr>
              <w:spacing w:before="60" w:after="80"/>
            </w:pPr>
          </w:p>
        </w:tc>
        <w:tc>
          <w:tcPr>
            <w:tcW w:w="7905" w:type="dxa"/>
            <w:tcBorders>
              <w:top w:val="nil"/>
              <w:left w:val="single" w:sz="4" w:space="0" w:color="auto"/>
              <w:bottom w:val="single" w:sz="4" w:space="0" w:color="auto"/>
              <w:right w:val="nil"/>
            </w:tcBorders>
          </w:tcPr>
          <w:p w14:paraId="1C94F0CC" w14:textId="77777777" w:rsidR="005E7E0B" w:rsidRPr="00432A4D" w:rsidRDefault="005E7E0B">
            <w:pPr>
              <w:spacing w:before="60" w:after="80"/>
              <w:ind w:left="34" w:right="180"/>
            </w:pPr>
          </w:p>
        </w:tc>
      </w:tr>
      <w:tr w:rsidR="005E7E0B" w:rsidRPr="00432A4D" w14:paraId="562E76CB" w14:textId="77777777" w:rsidTr="005E7E0B">
        <w:tc>
          <w:tcPr>
            <w:tcW w:w="1559" w:type="dxa"/>
            <w:tcBorders>
              <w:top w:val="single" w:sz="4" w:space="0" w:color="auto"/>
              <w:left w:val="nil"/>
              <w:bottom w:val="single" w:sz="4" w:space="0" w:color="auto"/>
              <w:right w:val="single" w:sz="4" w:space="0" w:color="auto"/>
            </w:tcBorders>
          </w:tcPr>
          <w:p w14:paraId="5FBAA4D0"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1651AB89" w14:textId="77777777" w:rsidR="005E7E0B" w:rsidRPr="00432A4D" w:rsidRDefault="005E7E0B">
            <w:pPr>
              <w:spacing w:before="60" w:after="80"/>
            </w:pPr>
          </w:p>
        </w:tc>
      </w:tr>
      <w:tr w:rsidR="005E7E0B" w:rsidRPr="00432A4D" w14:paraId="7A169415" w14:textId="77777777" w:rsidTr="005E7E0B">
        <w:tc>
          <w:tcPr>
            <w:tcW w:w="1559" w:type="dxa"/>
            <w:tcBorders>
              <w:top w:val="single" w:sz="4" w:space="0" w:color="auto"/>
              <w:left w:val="nil"/>
              <w:bottom w:val="single" w:sz="4" w:space="0" w:color="auto"/>
              <w:right w:val="single" w:sz="4" w:space="0" w:color="auto"/>
            </w:tcBorders>
          </w:tcPr>
          <w:p w14:paraId="4F902349"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67A683AE" w14:textId="77777777" w:rsidR="005E7E0B" w:rsidRPr="00432A4D" w:rsidRDefault="005E7E0B">
            <w:pPr>
              <w:spacing w:before="60" w:after="80"/>
            </w:pPr>
          </w:p>
        </w:tc>
      </w:tr>
      <w:tr w:rsidR="005E7E0B" w:rsidRPr="00432A4D" w14:paraId="044A0340" w14:textId="77777777" w:rsidTr="005E7E0B">
        <w:tc>
          <w:tcPr>
            <w:tcW w:w="1559" w:type="dxa"/>
            <w:tcBorders>
              <w:top w:val="single" w:sz="4" w:space="0" w:color="auto"/>
              <w:left w:val="nil"/>
              <w:bottom w:val="nil"/>
              <w:right w:val="single" w:sz="4" w:space="0" w:color="auto"/>
            </w:tcBorders>
          </w:tcPr>
          <w:p w14:paraId="4F3BDCB8" w14:textId="77777777" w:rsidR="005E7E0B" w:rsidRPr="00432A4D" w:rsidRDefault="005E7E0B">
            <w:pPr>
              <w:spacing w:before="60" w:after="80"/>
            </w:pPr>
          </w:p>
        </w:tc>
        <w:tc>
          <w:tcPr>
            <w:tcW w:w="7905" w:type="dxa"/>
            <w:tcBorders>
              <w:top w:val="single" w:sz="4" w:space="0" w:color="auto"/>
              <w:left w:val="single" w:sz="4" w:space="0" w:color="auto"/>
              <w:bottom w:val="nil"/>
              <w:right w:val="nil"/>
            </w:tcBorders>
          </w:tcPr>
          <w:p w14:paraId="468F58AF" w14:textId="77777777" w:rsidR="005E7E0B" w:rsidRPr="00432A4D" w:rsidRDefault="005E7E0B">
            <w:pPr>
              <w:spacing w:before="60" w:after="80"/>
            </w:pPr>
          </w:p>
        </w:tc>
      </w:tr>
    </w:tbl>
    <w:p w14:paraId="266B6147" w14:textId="77777777" w:rsidR="005E7E0B" w:rsidRPr="00432A4D" w:rsidRDefault="005E7E0B" w:rsidP="005E7E0B">
      <w:pPr>
        <w:pStyle w:val="BodyText1"/>
        <w:rPr>
          <w:lang w:val="en-GB"/>
        </w:rPr>
      </w:pPr>
    </w:p>
    <w:p w14:paraId="007FAF06" w14:textId="77777777" w:rsidR="005E7E0B" w:rsidRPr="00432A4D" w:rsidRDefault="005E7E0B" w:rsidP="00744F28">
      <w:pPr>
        <w:pStyle w:val="BodyText1"/>
        <w:rPr>
          <w:lang w:val="en-GB"/>
        </w:rPr>
      </w:pPr>
      <w:r w:rsidRPr="00432A4D">
        <w:rPr>
          <w:lang w:val="en-GB"/>
        </w:rPr>
        <w:br w:type="page"/>
      </w:r>
    </w:p>
    <w:p w14:paraId="3D6A1E92" w14:textId="77777777" w:rsidR="005E7E0B" w:rsidRPr="00432A4D" w:rsidRDefault="005E7E0B" w:rsidP="002E54DB">
      <w:pPr>
        <w:pStyle w:val="Titolo2"/>
      </w:pPr>
      <w:bookmarkStart w:id="7" w:name="_Toc194502309"/>
      <w:r w:rsidRPr="00432A4D">
        <w:lastRenderedPageBreak/>
        <w:t>Reference Documents</w:t>
      </w:r>
      <w:bookmarkEnd w:id="7"/>
    </w:p>
    <w:p w14:paraId="2B239305" w14:textId="77777777" w:rsidR="005E7E0B" w:rsidRPr="00432A4D" w:rsidRDefault="005E7E0B" w:rsidP="005E7E0B">
      <w:pPr>
        <w:pStyle w:val="Titolo3"/>
      </w:pPr>
      <w:bookmarkStart w:id="8" w:name="_Toc194502310"/>
      <w:r w:rsidRPr="00432A4D">
        <w:t>Contractual Documents</w:t>
      </w:r>
      <w:bookmarkEnd w:id="8"/>
    </w:p>
    <w:p w14:paraId="0ECBECCE" w14:textId="67393BA0"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contractual documents affecting </w:t>
      </w:r>
      <w:r w:rsidR="00E3558F" w:rsidRPr="00432A4D">
        <w:rPr>
          <w:lang w:val="en-GB"/>
        </w:rPr>
        <w:t xml:space="preserve">this </w:t>
      </w:r>
      <w:r w:rsidRPr="00432A4D">
        <w:rPr>
          <w:lang w:val="en-GB"/>
        </w:rPr>
        <w:t>document</w:t>
      </w:r>
      <w:r w:rsidR="00D20EC4" w:rsidRPr="00432A4D">
        <w:rPr>
          <w:lang w:val="en-GB"/>
        </w:rPr>
        <w:t>.</w:t>
      </w:r>
      <w:r w:rsidRPr="00432A4D">
        <w:rPr>
          <w:lang w:val="en-GB"/>
        </w:rPr>
        <w:t>]</w:t>
      </w:r>
    </w:p>
    <w:p w14:paraId="404840FA"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Contractual Documents Table"/>
      </w:tblPr>
      <w:tblGrid>
        <w:gridCol w:w="974"/>
        <w:gridCol w:w="1461"/>
        <w:gridCol w:w="1947"/>
        <w:gridCol w:w="1299"/>
        <w:gridCol w:w="4056"/>
      </w:tblGrid>
      <w:tr w:rsidR="005E7E0B" w:rsidRPr="00432A4D" w14:paraId="0F5F4EB7" w14:textId="77777777" w:rsidTr="005E7E0B">
        <w:trPr>
          <w:trHeight w:val="397"/>
          <w:tblHeader/>
        </w:trPr>
        <w:tc>
          <w:tcPr>
            <w:tcW w:w="500" w:type="pct"/>
            <w:shd w:val="clear" w:color="auto" w:fill="F3F3F3"/>
            <w:vAlign w:val="center"/>
          </w:tcPr>
          <w:p w14:paraId="2EF17BC1"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01257927"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5A57F13"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0908AE55"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2D14BB39"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5E7E0B" w:rsidRPr="00432A4D" w14:paraId="56AE8EED" w14:textId="77777777" w:rsidTr="005E7E0B">
        <w:trPr>
          <w:trHeight w:val="397"/>
        </w:trPr>
        <w:tc>
          <w:tcPr>
            <w:tcW w:w="500" w:type="pct"/>
            <w:vAlign w:val="center"/>
          </w:tcPr>
          <w:p w14:paraId="565B8BDF" w14:textId="77777777" w:rsidR="005E7E0B" w:rsidRPr="00432A4D" w:rsidRDefault="005E7E0B" w:rsidP="00854428">
            <w:pPr>
              <w:pStyle w:val="Corpsdetexte1"/>
              <w:spacing w:line="276" w:lineRule="auto"/>
            </w:pPr>
          </w:p>
        </w:tc>
        <w:tc>
          <w:tcPr>
            <w:tcW w:w="750" w:type="pct"/>
            <w:vAlign w:val="center"/>
          </w:tcPr>
          <w:p w14:paraId="1111D3DA" w14:textId="77777777" w:rsidR="005E7E0B" w:rsidRPr="00432A4D" w:rsidRDefault="005E7E0B" w:rsidP="00854428">
            <w:pPr>
              <w:pStyle w:val="Corpsdetexte1"/>
              <w:spacing w:line="276" w:lineRule="auto"/>
            </w:pPr>
          </w:p>
        </w:tc>
        <w:tc>
          <w:tcPr>
            <w:tcW w:w="1000" w:type="pct"/>
            <w:vAlign w:val="center"/>
          </w:tcPr>
          <w:p w14:paraId="73F9084A" w14:textId="77777777" w:rsidR="005E7E0B" w:rsidRPr="00432A4D" w:rsidRDefault="005E7E0B" w:rsidP="00854428">
            <w:pPr>
              <w:pStyle w:val="Corpsdetexte1"/>
              <w:spacing w:line="276" w:lineRule="auto"/>
            </w:pPr>
          </w:p>
        </w:tc>
        <w:tc>
          <w:tcPr>
            <w:tcW w:w="667" w:type="pct"/>
            <w:vAlign w:val="center"/>
          </w:tcPr>
          <w:p w14:paraId="33C004A2" w14:textId="77777777" w:rsidR="005E7E0B" w:rsidRPr="00432A4D" w:rsidRDefault="005E7E0B" w:rsidP="00854428">
            <w:pPr>
              <w:pStyle w:val="Corpsdetexte1"/>
              <w:spacing w:line="276" w:lineRule="auto"/>
              <w:rPr>
                <w:bCs/>
              </w:rPr>
            </w:pPr>
          </w:p>
        </w:tc>
        <w:tc>
          <w:tcPr>
            <w:tcW w:w="2083" w:type="pct"/>
            <w:vAlign w:val="center"/>
          </w:tcPr>
          <w:p w14:paraId="687E772B" w14:textId="77777777" w:rsidR="005E7E0B" w:rsidRPr="00432A4D" w:rsidRDefault="005E7E0B" w:rsidP="00854428">
            <w:pPr>
              <w:pStyle w:val="Corpsdetexte1"/>
              <w:spacing w:line="276" w:lineRule="auto"/>
              <w:rPr>
                <w:bCs/>
              </w:rPr>
            </w:pPr>
          </w:p>
        </w:tc>
      </w:tr>
      <w:tr w:rsidR="005E7E0B" w:rsidRPr="00432A4D" w14:paraId="583D6667" w14:textId="77777777" w:rsidTr="005E7E0B">
        <w:trPr>
          <w:trHeight w:val="397"/>
        </w:trPr>
        <w:tc>
          <w:tcPr>
            <w:tcW w:w="500" w:type="pct"/>
            <w:vAlign w:val="center"/>
          </w:tcPr>
          <w:p w14:paraId="01ADFFEE" w14:textId="77777777" w:rsidR="005E7E0B" w:rsidRPr="00432A4D" w:rsidRDefault="005E7E0B" w:rsidP="00854428">
            <w:pPr>
              <w:pStyle w:val="Corpsdetexte1"/>
              <w:spacing w:line="276" w:lineRule="auto"/>
              <w:rPr>
                <w:b/>
                <w:bCs/>
              </w:rPr>
            </w:pPr>
          </w:p>
        </w:tc>
        <w:tc>
          <w:tcPr>
            <w:tcW w:w="750" w:type="pct"/>
            <w:vAlign w:val="center"/>
          </w:tcPr>
          <w:p w14:paraId="0B3FFB2C" w14:textId="77777777" w:rsidR="005E7E0B" w:rsidRPr="00432A4D" w:rsidRDefault="005E7E0B" w:rsidP="00854428">
            <w:pPr>
              <w:pStyle w:val="Corpsdetexte1"/>
              <w:spacing w:line="276" w:lineRule="auto"/>
              <w:rPr>
                <w:b/>
                <w:bCs/>
              </w:rPr>
            </w:pPr>
          </w:p>
        </w:tc>
        <w:tc>
          <w:tcPr>
            <w:tcW w:w="1000" w:type="pct"/>
            <w:vAlign w:val="center"/>
          </w:tcPr>
          <w:p w14:paraId="309372D2" w14:textId="77777777" w:rsidR="005E7E0B" w:rsidRPr="00432A4D" w:rsidRDefault="005E7E0B" w:rsidP="00854428">
            <w:pPr>
              <w:pStyle w:val="Corpsdetexte1"/>
              <w:spacing w:line="276" w:lineRule="auto"/>
              <w:rPr>
                <w:b/>
                <w:bCs/>
              </w:rPr>
            </w:pPr>
          </w:p>
        </w:tc>
        <w:tc>
          <w:tcPr>
            <w:tcW w:w="667" w:type="pct"/>
            <w:vAlign w:val="center"/>
          </w:tcPr>
          <w:p w14:paraId="23A8B6BA" w14:textId="77777777" w:rsidR="005E7E0B" w:rsidRPr="00432A4D" w:rsidRDefault="005E7E0B" w:rsidP="00854428">
            <w:pPr>
              <w:pStyle w:val="Corpsdetexte1"/>
              <w:spacing w:line="276" w:lineRule="auto"/>
              <w:rPr>
                <w:bCs/>
              </w:rPr>
            </w:pPr>
          </w:p>
        </w:tc>
        <w:tc>
          <w:tcPr>
            <w:tcW w:w="2083" w:type="pct"/>
            <w:vAlign w:val="center"/>
          </w:tcPr>
          <w:p w14:paraId="1A76BD00" w14:textId="77777777" w:rsidR="005E7E0B" w:rsidRPr="00432A4D" w:rsidRDefault="005E7E0B" w:rsidP="00854428">
            <w:pPr>
              <w:pStyle w:val="Corpsdetexte1"/>
              <w:spacing w:line="276" w:lineRule="auto"/>
              <w:rPr>
                <w:bCs/>
              </w:rPr>
            </w:pPr>
          </w:p>
        </w:tc>
      </w:tr>
      <w:tr w:rsidR="005E7E0B" w:rsidRPr="00432A4D" w14:paraId="1FE41050" w14:textId="77777777" w:rsidTr="005E7E0B">
        <w:trPr>
          <w:trHeight w:val="397"/>
        </w:trPr>
        <w:tc>
          <w:tcPr>
            <w:tcW w:w="500" w:type="pct"/>
            <w:vAlign w:val="center"/>
          </w:tcPr>
          <w:p w14:paraId="468E64DB" w14:textId="77777777" w:rsidR="005E7E0B" w:rsidRPr="00432A4D" w:rsidRDefault="005E7E0B" w:rsidP="00854428">
            <w:pPr>
              <w:pStyle w:val="Corpsdetexte1"/>
              <w:spacing w:line="276" w:lineRule="auto"/>
            </w:pPr>
          </w:p>
        </w:tc>
        <w:tc>
          <w:tcPr>
            <w:tcW w:w="750" w:type="pct"/>
            <w:vAlign w:val="center"/>
          </w:tcPr>
          <w:p w14:paraId="5FC00936" w14:textId="77777777" w:rsidR="005E7E0B" w:rsidRPr="00432A4D" w:rsidRDefault="005E7E0B" w:rsidP="00854428">
            <w:pPr>
              <w:pStyle w:val="Corpsdetexte1"/>
              <w:spacing w:line="276" w:lineRule="auto"/>
            </w:pPr>
          </w:p>
        </w:tc>
        <w:tc>
          <w:tcPr>
            <w:tcW w:w="1000" w:type="pct"/>
            <w:vAlign w:val="center"/>
          </w:tcPr>
          <w:p w14:paraId="652E4CC8" w14:textId="77777777" w:rsidR="005E7E0B" w:rsidRPr="00432A4D" w:rsidRDefault="005E7E0B" w:rsidP="00854428">
            <w:pPr>
              <w:pStyle w:val="Corpsdetexte1"/>
              <w:spacing w:line="276" w:lineRule="auto"/>
            </w:pPr>
          </w:p>
        </w:tc>
        <w:tc>
          <w:tcPr>
            <w:tcW w:w="667" w:type="pct"/>
            <w:vAlign w:val="center"/>
          </w:tcPr>
          <w:p w14:paraId="3C4491A3" w14:textId="77777777" w:rsidR="005E7E0B" w:rsidRPr="00432A4D" w:rsidRDefault="005E7E0B" w:rsidP="00854428">
            <w:pPr>
              <w:pStyle w:val="Corpsdetexte1"/>
              <w:spacing w:line="276" w:lineRule="auto"/>
              <w:rPr>
                <w:bCs/>
              </w:rPr>
            </w:pPr>
          </w:p>
        </w:tc>
        <w:tc>
          <w:tcPr>
            <w:tcW w:w="2083" w:type="pct"/>
            <w:vAlign w:val="center"/>
          </w:tcPr>
          <w:p w14:paraId="2D93F328" w14:textId="77777777" w:rsidR="005E7E0B" w:rsidRPr="00432A4D" w:rsidRDefault="005E7E0B" w:rsidP="00854428">
            <w:pPr>
              <w:pStyle w:val="Corpsdetexte1"/>
              <w:spacing w:line="276" w:lineRule="auto"/>
              <w:rPr>
                <w:bCs/>
              </w:rPr>
            </w:pPr>
          </w:p>
        </w:tc>
      </w:tr>
    </w:tbl>
    <w:p w14:paraId="0B528B2E" w14:textId="77777777" w:rsidR="005E7E0B" w:rsidRPr="00432A4D" w:rsidRDefault="005E7E0B" w:rsidP="00744F28">
      <w:pPr>
        <w:pStyle w:val="BodyText1"/>
        <w:rPr>
          <w:lang w:val="en-GB"/>
        </w:rPr>
      </w:pPr>
    </w:p>
    <w:p w14:paraId="78B22D70" w14:textId="77777777" w:rsidR="005E7E0B" w:rsidRPr="00432A4D" w:rsidRDefault="005E7E0B" w:rsidP="005E7E0B">
      <w:pPr>
        <w:pStyle w:val="Titolo3"/>
      </w:pPr>
      <w:bookmarkStart w:id="9" w:name="_Toc194502311"/>
      <w:r w:rsidRPr="00432A4D">
        <w:t>Project Documents</w:t>
      </w:r>
      <w:bookmarkEnd w:id="9"/>
    </w:p>
    <w:p w14:paraId="668617B3" w14:textId="77777777" w:rsidR="005E7E0B" w:rsidRPr="00432A4D" w:rsidRDefault="005E7E0B" w:rsidP="005E7E0B">
      <w:pPr>
        <w:pStyle w:val="Corpsdetexte1"/>
        <w:rPr>
          <w:i/>
        </w:rPr>
      </w:pPr>
      <w:r w:rsidRPr="00432A4D">
        <w:t>The latest versions of the reference documents listed below shall be followed, except where a specific revision number of a reference document is indicated</w:t>
      </w:r>
      <w:r w:rsidRPr="00432A4D">
        <w:rPr>
          <w:i/>
        </w:rPr>
        <w:t>.</w:t>
      </w:r>
    </w:p>
    <w:p w14:paraId="41480B2A" w14:textId="77777777" w:rsidR="00E3558F" w:rsidRPr="00432A4D" w:rsidRDefault="00E3558F" w:rsidP="005E7E0B">
      <w:pPr>
        <w:pStyle w:val="BodyText1"/>
        <w:rPr>
          <w:lang w:val="en-GB"/>
        </w:rPr>
      </w:pPr>
    </w:p>
    <w:p w14:paraId="03E11BA2" w14:textId="77777777"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project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6DEDD35D" w14:textId="77777777" w:rsidR="00590B73" w:rsidRPr="00432A4D" w:rsidRDefault="00590B73"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roject Documents Table"/>
      </w:tblPr>
      <w:tblGrid>
        <w:gridCol w:w="974"/>
        <w:gridCol w:w="1461"/>
        <w:gridCol w:w="1947"/>
        <w:gridCol w:w="1299"/>
        <w:gridCol w:w="4056"/>
      </w:tblGrid>
      <w:tr w:rsidR="005E7E0B" w:rsidRPr="00432A4D" w14:paraId="11208626" w14:textId="77777777" w:rsidTr="008B1A87">
        <w:trPr>
          <w:trHeight w:val="397"/>
          <w:tblHeader/>
        </w:trPr>
        <w:tc>
          <w:tcPr>
            <w:tcW w:w="500" w:type="pct"/>
            <w:shd w:val="clear" w:color="auto" w:fill="F3F3F3"/>
            <w:vAlign w:val="center"/>
          </w:tcPr>
          <w:p w14:paraId="57D29BDB"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5B2112D"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5B49C569"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382733B9"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52F80D3C"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D420B6" w:rsidRPr="00432A4D" w14:paraId="06DB828B" w14:textId="77777777" w:rsidTr="0030297F">
        <w:trPr>
          <w:trHeight w:val="397"/>
        </w:trPr>
        <w:tc>
          <w:tcPr>
            <w:tcW w:w="500" w:type="pct"/>
            <w:vAlign w:val="center"/>
          </w:tcPr>
          <w:p w14:paraId="27C720FE" w14:textId="77777777" w:rsidR="00D420B6" w:rsidRPr="00432A4D" w:rsidRDefault="00D420B6" w:rsidP="00854428">
            <w:pPr>
              <w:spacing w:after="0"/>
            </w:pPr>
          </w:p>
        </w:tc>
        <w:tc>
          <w:tcPr>
            <w:tcW w:w="750" w:type="pct"/>
            <w:vAlign w:val="center"/>
          </w:tcPr>
          <w:p w14:paraId="1D498B2A" w14:textId="77777777" w:rsidR="00D420B6" w:rsidRPr="00432A4D" w:rsidRDefault="00D420B6" w:rsidP="00854428">
            <w:pPr>
              <w:spacing w:after="0"/>
            </w:pPr>
          </w:p>
        </w:tc>
        <w:tc>
          <w:tcPr>
            <w:tcW w:w="1000" w:type="pct"/>
            <w:vAlign w:val="center"/>
          </w:tcPr>
          <w:p w14:paraId="296C8A66" w14:textId="77777777" w:rsidR="00D420B6" w:rsidRPr="00432A4D" w:rsidRDefault="00D420B6" w:rsidP="00854428">
            <w:pPr>
              <w:spacing w:after="0"/>
            </w:pPr>
          </w:p>
        </w:tc>
        <w:tc>
          <w:tcPr>
            <w:tcW w:w="667" w:type="pct"/>
            <w:vAlign w:val="center"/>
          </w:tcPr>
          <w:p w14:paraId="4406311D" w14:textId="77777777" w:rsidR="00D420B6" w:rsidRPr="00432A4D" w:rsidRDefault="00D420B6" w:rsidP="00854428">
            <w:pPr>
              <w:spacing w:after="0"/>
              <w:rPr>
                <w:bCs/>
              </w:rPr>
            </w:pPr>
          </w:p>
        </w:tc>
        <w:tc>
          <w:tcPr>
            <w:tcW w:w="2083" w:type="pct"/>
          </w:tcPr>
          <w:p w14:paraId="3C96F901" w14:textId="7FF91EC3" w:rsidR="00D420B6" w:rsidRPr="00432A4D" w:rsidRDefault="00D420B6" w:rsidP="00854428">
            <w:pPr>
              <w:spacing w:after="0"/>
              <w:rPr>
                <w:lang w:val="en-US"/>
              </w:rPr>
            </w:pPr>
            <w:r w:rsidRPr="00432A4D">
              <w:rPr>
                <w:lang w:val="en-US"/>
              </w:rPr>
              <w:t>Configuration Management Plan (CMP)</w:t>
            </w:r>
          </w:p>
        </w:tc>
      </w:tr>
      <w:tr w:rsidR="00D420B6" w:rsidRPr="00432A4D" w14:paraId="0EED55D2" w14:textId="77777777" w:rsidTr="0030297F">
        <w:trPr>
          <w:trHeight w:val="397"/>
        </w:trPr>
        <w:tc>
          <w:tcPr>
            <w:tcW w:w="500" w:type="pct"/>
            <w:vAlign w:val="center"/>
          </w:tcPr>
          <w:p w14:paraId="2E2BC68B" w14:textId="77777777" w:rsidR="00D420B6" w:rsidRPr="00432A4D" w:rsidRDefault="00D420B6" w:rsidP="00854428">
            <w:pPr>
              <w:spacing w:after="0"/>
              <w:rPr>
                <w:b/>
                <w:bCs/>
              </w:rPr>
            </w:pPr>
          </w:p>
        </w:tc>
        <w:tc>
          <w:tcPr>
            <w:tcW w:w="750" w:type="pct"/>
            <w:vAlign w:val="center"/>
          </w:tcPr>
          <w:p w14:paraId="606C973D" w14:textId="77777777" w:rsidR="00D420B6" w:rsidRPr="00432A4D" w:rsidRDefault="00D420B6" w:rsidP="00854428">
            <w:pPr>
              <w:spacing w:after="0"/>
              <w:rPr>
                <w:b/>
                <w:bCs/>
              </w:rPr>
            </w:pPr>
          </w:p>
        </w:tc>
        <w:tc>
          <w:tcPr>
            <w:tcW w:w="1000" w:type="pct"/>
            <w:vAlign w:val="center"/>
          </w:tcPr>
          <w:p w14:paraId="40F2E9B5" w14:textId="77777777" w:rsidR="00D420B6" w:rsidRPr="00432A4D" w:rsidRDefault="00D420B6" w:rsidP="00854428">
            <w:pPr>
              <w:spacing w:after="0"/>
              <w:rPr>
                <w:b/>
                <w:bCs/>
              </w:rPr>
            </w:pPr>
          </w:p>
        </w:tc>
        <w:tc>
          <w:tcPr>
            <w:tcW w:w="667" w:type="pct"/>
            <w:vAlign w:val="center"/>
          </w:tcPr>
          <w:p w14:paraId="41FCA9D5" w14:textId="77777777" w:rsidR="00D420B6" w:rsidRPr="00432A4D" w:rsidRDefault="00D420B6" w:rsidP="00854428">
            <w:pPr>
              <w:spacing w:after="0"/>
              <w:rPr>
                <w:bCs/>
              </w:rPr>
            </w:pPr>
          </w:p>
        </w:tc>
        <w:tc>
          <w:tcPr>
            <w:tcW w:w="2083" w:type="pct"/>
          </w:tcPr>
          <w:p w14:paraId="150C2B7F" w14:textId="131E1322" w:rsidR="00D420B6" w:rsidRPr="00432A4D" w:rsidRDefault="00D420B6" w:rsidP="00854428">
            <w:pPr>
              <w:spacing w:after="0"/>
              <w:rPr>
                <w:lang w:val="en-US"/>
              </w:rPr>
            </w:pPr>
            <w:r w:rsidRPr="00432A4D">
              <w:rPr>
                <w:lang w:val="en-US"/>
              </w:rPr>
              <w:t>SW Configuration Management Plan (SCMP) (if any)</w:t>
            </w:r>
          </w:p>
        </w:tc>
      </w:tr>
      <w:tr w:rsidR="00D420B6" w:rsidRPr="00432A4D" w14:paraId="650167B1" w14:textId="77777777" w:rsidTr="008B1A87">
        <w:trPr>
          <w:trHeight w:val="397"/>
        </w:trPr>
        <w:tc>
          <w:tcPr>
            <w:tcW w:w="500" w:type="pct"/>
            <w:vAlign w:val="center"/>
          </w:tcPr>
          <w:p w14:paraId="420212FC" w14:textId="77777777" w:rsidR="00D420B6" w:rsidRPr="00432A4D" w:rsidRDefault="00D420B6" w:rsidP="00854428">
            <w:pPr>
              <w:spacing w:after="0"/>
            </w:pPr>
          </w:p>
        </w:tc>
        <w:tc>
          <w:tcPr>
            <w:tcW w:w="750" w:type="pct"/>
            <w:vAlign w:val="center"/>
          </w:tcPr>
          <w:p w14:paraId="649F2224" w14:textId="77777777" w:rsidR="00D420B6" w:rsidRPr="00432A4D" w:rsidRDefault="00D420B6" w:rsidP="00854428">
            <w:pPr>
              <w:spacing w:after="0"/>
            </w:pPr>
          </w:p>
        </w:tc>
        <w:tc>
          <w:tcPr>
            <w:tcW w:w="1000" w:type="pct"/>
            <w:vAlign w:val="center"/>
          </w:tcPr>
          <w:p w14:paraId="47ED9BB0" w14:textId="77777777" w:rsidR="00D420B6" w:rsidRPr="00432A4D" w:rsidRDefault="00D420B6" w:rsidP="00854428">
            <w:pPr>
              <w:spacing w:after="0"/>
            </w:pPr>
          </w:p>
        </w:tc>
        <w:tc>
          <w:tcPr>
            <w:tcW w:w="667" w:type="pct"/>
            <w:vAlign w:val="center"/>
          </w:tcPr>
          <w:p w14:paraId="017A9C43" w14:textId="77777777" w:rsidR="00D420B6" w:rsidRPr="00432A4D" w:rsidRDefault="00D420B6" w:rsidP="00854428">
            <w:pPr>
              <w:spacing w:after="0"/>
              <w:rPr>
                <w:bCs/>
              </w:rPr>
            </w:pPr>
          </w:p>
        </w:tc>
        <w:tc>
          <w:tcPr>
            <w:tcW w:w="2083" w:type="pct"/>
            <w:vAlign w:val="center"/>
          </w:tcPr>
          <w:p w14:paraId="57C96A57" w14:textId="03D0AF3C" w:rsidR="00D420B6" w:rsidRPr="00432A4D" w:rsidRDefault="00D420B6" w:rsidP="00854428">
            <w:pPr>
              <w:spacing w:after="0"/>
              <w:rPr>
                <w:lang w:val="en-US"/>
              </w:rPr>
            </w:pPr>
            <w:r w:rsidRPr="00432A4D">
              <w:rPr>
                <w:lang w:val="en-US"/>
              </w:rPr>
              <w:t>Software Quality Assurance Plan (SQAP)</w:t>
            </w:r>
          </w:p>
        </w:tc>
      </w:tr>
      <w:tr w:rsidR="00D420B6" w:rsidRPr="00432A4D" w14:paraId="180E8E23" w14:textId="77777777" w:rsidTr="008B1A87">
        <w:trPr>
          <w:trHeight w:val="397"/>
        </w:trPr>
        <w:tc>
          <w:tcPr>
            <w:tcW w:w="500" w:type="pct"/>
            <w:vAlign w:val="center"/>
          </w:tcPr>
          <w:p w14:paraId="5493EEA5" w14:textId="77777777" w:rsidR="00D420B6" w:rsidRPr="00432A4D" w:rsidRDefault="00D420B6" w:rsidP="00854428">
            <w:pPr>
              <w:spacing w:after="0"/>
            </w:pPr>
          </w:p>
        </w:tc>
        <w:tc>
          <w:tcPr>
            <w:tcW w:w="750" w:type="pct"/>
            <w:vAlign w:val="center"/>
          </w:tcPr>
          <w:p w14:paraId="4A370968" w14:textId="77777777" w:rsidR="00D420B6" w:rsidRPr="00432A4D" w:rsidRDefault="00D420B6" w:rsidP="00854428">
            <w:pPr>
              <w:spacing w:after="0"/>
            </w:pPr>
          </w:p>
        </w:tc>
        <w:tc>
          <w:tcPr>
            <w:tcW w:w="1000" w:type="pct"/>
            <w:vAlign w:val="center"/>
          </w:tcPr>
          <w:p w14:paraId="3C70AFFA" w14:textId="77777777" w:rsidR="00D420B6" w:rsidRPr="00432A4D" w:rsidRDefault="00D420B6" w:rsidP="00854428">
            <w:pPr>
              <w:spacing w:after="0"/>
            </w:pPr>
          </w:p>
        </w:tc>
        <w:tc>
          <w:tcPr>
            <w:tcW w:w="667" w:type="pct"/>
            <w:vAlign w:val="center"/>
          </w:tcPr>
          <w:p w14:paraId="4A1BD174" w14:textId="77777777" w:rsidR="00D420B6" w:rsidRPr="00432A4D" w:rsidRDefault="00D420B6" w:rsidP="00854428">
            <w:pPr>
              <w:spacing w:after="0"/>
              <w:rPr>
                <w:bCs/>
              </w:rPr>
            </w:pPr>
          </w:p>
        </w:tc>
        <w:tc>
          <w:tcPr>
            <w:tcW w:w="2083" w:type="pct"/>
            <w:vAlign w:val="center"/>
          </w:tcPr>
          <w:p w14:paraId="283F1B7F" w14:textId="77DF46E4" w:rsidR="00D420B6" w:rsidRPr="00432A4D" w:rsidRDefault="00D420B6" w:rsidP="00854428">
            <w:pPr>
              <w:spacing w:after="0"/>
              <w:rPr>
                <w:lang w:val="en-US"/>
              </w:rPr>
            </w:pPr>
            <w:r w:rsidRPr="00432A4D">
              <w:rPr>
                <w:lang w:val="en-US"/>
              </w:rPr>
              <w:t>Development Project Management Plan (DPMP)</w:t>
            </w:r>
          </w:p>
        </w:tc>
      </w:tr>
    </w:tbl>
    <w:p w14:paraId="2A4FCEB2" w14:textId="77777777" w:rsidR="00964012" w:rsidRPr="00432A4D" w:rsidRDefault="00964012" w:rsidP="004E1406">
      <w:pPr>
        <w:pStyle w:val="BodyText1"/>
        <w:rPr>
          <w:lang w:val="en-GB"/>
        </w:rPr>
      </w:pPr>
    </w:p>
    <w:p w14:paraId="7933AD66" w14:textId="27CC9C2A" w:rsidR="004E1406" w:rsidRPr="00432A4D" w:rsidRDefault="004E1406" w:rsidP="004E1406">
      <w:pPr>
        <w:pStyle w:val="BodyText1"/>
        <w:rPr>
          <w:lang w:val="en-GB"/>
        </w:rPr>
      </w:pPr>
      <w:r w:rsidRPr="00432A4D">
        <w:rPr>
          <w:lang w:val="en-GB"/>
        </w:rPr>
        <w:t xml:space="preserve">[If applicable, tailor the document </w:t>
      </w:r>
      <w:r w:rsidR="00861909" w:rsidRPr="00432A4D">
        <w:rPr>
          <w:lang w:val="en-GB"/>
        </w:rPr>
        <w:t>hierarchy</w:t>
      </w:r>
      <w:r w:rsidRPr="00432A4D">
        <w:rPr>
          <w:lang w:val="en-GB"/>
        </w:rPr>
        <w:t xml:space="preserve"> shown in the figure below.]</w:t>
      </w:r>
    </w:p>
    <w:p w14:paraId="303FB484" w14:textId="74DD73AF" w:rsidR="007B51EA" w:rsidRPr="00432A4D" w:rsidRDefault="007B51EA" w:rsidP="007B51EA">
      <w:r w:rsidRPr="00432A4D">
        <w:t xml:space="preserve">The document hierarchy is represented in </w:t>
      </w:r>
      <w:r w:rsidR="004E1406" w:rsidRPr="00432A4D">
        <w:fldChar w:fldCharType="begin"/>
      </w:r>
      <w:r w:rsidR="004E1406" w:rsidRPr="00432A4D">
        <w:instrText xml:space="preserve"> REF _Ref81830528 \h </w:instrText>
      </w:r>
      <w:r w:rsidR="00432A4D">
        <w:instrText xml:space="preserve"> \* MERGEFORMAT </w:instrText>
      </w:r>
      <w:r w:rsidR="004E1406" w:rsidRPr="00432A4D">
        <w:fldChar w:fldCharType="separate"/>
      </w:r>
      <w:r w:rsidR="00014483" w:rsidRPr="00432A4D">
        <w:t xml:space="preserve">Figure </w:t>
      </w:r>
      <w:r w:rsidR="00014483" w:rsidRPr="00432A4D">
        <w:rPr>
          <w:noProof/>
        </w:rPr>
        <w:t>1</w:t>
      </w:r>
      <w:r w:rsidR="004E1406" w:rsidRPr="00432A4D">
        <w:fldChar w:fldCharType="end"/>
      </w:r>
      <w:r w:rsidRPr="00432A4D">
        <w:t>.</w:t>
      </w:r>
    </w:p>
    <w:p w14:paraId="7DB61397" w14:textId="77777777" w:rsidR="004E1406" w:rsidRPr="00432A4D" w:rsidRDefault="004E1406" w:rsidP="004E1406">
      <w:pPr>
        <w:keepNext/>
      </w:pPr>
      <w:r w:rsidRPr="00432A4D">
        <w:rPr>
          <w:rFonts w:eastAsia="Calibri"/>
          <w:noProof/>
          <w:sz w:val="24"/>
          <w:lang w:val="it-IT" w:eastAsia="ja-JP"/>
        </w:rPr>
        <mc:AlternateContent>
          <mc:Choice Requires="wpc">
            <w:drawing>
              <wp:inline distT="0" distB="0" distL="0" distR="0" wp14:anchorId="7B769D48" wp14:editId="18EE0BA2">
                <wp:extent cx="5544589" cy="2039620"/>
                <wp:effectExtent l="0" t="0" r="0" b="0"/>
                <wp:docPr id="109" name="Area di disegn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 name="Text Box 18"/>
                        <wps:cNvSpPr txBox="1">
                          <a:spLocks noChangeArrowheads="1"/>
                        </wps:cNvSpPr>
                        <wps:spPr bwMode="auto">
                          <a:xfrm>
                            <a:off x="2093399" y="114300"/>
                            <a:ext cx="1295400" cy="685800"/>
                          </a:xfrm>
                          <a:prstGeom prst="rect">
                            <a:avLst/>
                          </a:prstGeom>
                          <a:solidFill>
                            <a:srgbClr val="FFFFFF"/>
                          </a:solidFill>
                          <a:ln w="9525">
                            <a:solidFill>
                              <a:srgbClr val="000000"/>
                            </a:solidFill>
                            <a:miter lim="800000"/>
                            <a:headEnd/>
                            <a:tailEnd/>
                          </a:ln>
                        </wps:spPr>
                        <wps:txb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wps:txbx>
                        <wps:bodyPr rot="0" vert="horz" wrap="square" lIns="91440" tIns="45720" rIns="91440" bIns="45720" anchor="ctr" anchorCtr="0" upright="1">
                          <a:noAutofit/>
                        </wps:bodyPr>
                      </wps:wsp>
                      <wps:wsp>
                        <wps:cNvPr id="97" name="Text Box 19"/>
                        <wps:cNvSpPr txBox="1">
                          <a:spLocks noChangeArrowheads="1"/>
                        </wps:cNvSpPr>
                        <wps:spPr bwMode="auto">
                          <a:xfrm>
                            <a:off x="35994" y="1142805"/>
                            <a:ext cx="872542" cy="586182"/>
                          </a:xfrm>
                          <a:prstGeom prst="rect">
                            <a:avLst/>
                          </a:prstGeom>
                          <a:solidFill>
                            <a:srgbClr val="FFFFFF"/>
                          </a:solidFill>
                          <a:ln w="9525">
                            <a:solidFill>
                              <a:srgbClr val="000000"/>
                            </a:solidFill>
                            <a:miter lim="800000"/>
                            <a:headEnd/>
                            <a:tailEnd/>
                          </a:ln>
                        </wps:spPr>
                        <wps:txb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8" name="Text Box 20"/>
                        <wps:cNvSpPr txBox="1">
                          <a:spLocks noChangeArrowheads="1"/>
                        </wps:cNvSpPr>
                        <wps:spPr bwMode="auto">
                          <a:xfrm>
                            <a:off x="1155428" y="1142805"/>
                            <a:ext cx="808109" cy="586182"/>
                          </a:xfrm>
                          <a:prstGeom prst="rect">
                            <a:avLst/>
                          </a:prstGeom>
                          <a:solidFill>
                            <a:srgbClr val="FFFFFF"/>
                          </a:solidFill>
                          <a:ln w="9525">
                            <a:solidFill>
                              <a:srgbClr val="000000"/>
                            </a:solidFill>
                            <a:miter lim="800000"/>
                            <a:headEnd/>
                            <a:tailEnd/>
                          </a:ln>
                        </wps:spPr>
                        <wps:txb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9" name="Text Box 21"/>
                        <wps:cNvSpPr txBox="1">
                          <a:spLocks noChangeArrowheads="1"/>
                        </wps:cNvSpPr>
                        <wps:spPr bwMode="auto">
                          <a:xfrm>
                            <a:off x="2192719" y="1142766"/>
                            <a:ext cx="896178" cy="586221"/>
                          </a:xfrm>
                          <a:prstGeom prst="rect">
                            <a:avLst/>
                          </a:prstGeom>
                          <a:solidFill>
                            <a:srgbClr val="FFFFFF"/>
                          </a:solidFill>
                          <a:ln w="9525">
                            <a:solidFill>
                              <a:srgbClr val="000000"/>
                            </a:solidFill>
                            <a:miter lim="800000"/>
                            <a:headEnd/>
                            <a:tailEnd/>
                          </a:ln>
                        </wps:spPr>
                        <wps:txb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0" name="Text Box 22"/>
                        <wps:cNvSpPr txBox="1">
                          <a:spLocks noChangeArrowheads="1"/>
                        </wps:cNvSpPr>
                        <wps:spPr bwMode="auto">
                          <a:xfrm>
                            <a:off x="3370863" y="1142843"/>
                            <a:ext cx="890273" cy="586144"/>
                          </a:xfrm>
                          <a:prstGeom prst="rect">
                            <a:avLst/>
                          </a:prstGeom>
                          <a:solidFill>
                            <a:srgbClr val="FFFFFF"/>
                          </a:solidFill>
                          <a:ln w="9525">
                            <a:solidFill>
                              <a:srgbClr val="000000"/>
                            </a:solidFill>
                            <a:miter lim="800000"/>
                            <a:headEnd/>
                            <a:tailEnd/>
                          </a:ln>
                        </wps:spPr>
                        <wps:txb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1" name="Line 23"/>
                        <wps:cNvCnPr/>
                        <wps:spPr bwMode="auto">
                          <a:xfrm>
                            <a:off x="2779199" y="800100"/>
                            <a:ext cx="847"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4"/>
                        <wps:cNvCnPr/>
                        <wps:spPr bwMode="auto">
                          <a:xfrm>
                            <a:off x="645599" y="914400"/>
                            <a:ext cx="449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25"/>
                        <wps:cNvCnPr/>
                        <wps:spPr bwMode="auto">
                          <a:xfrm>
                            <a:off x="6455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26"/>
                        <wps:cNvCnPr/>
                        <wps:spPr bwMode="auto">
                          <a:xfrm>
                            <a:off x="1565825"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27"/>
                        <wps:cNvCnPr/>
                        <wps:spPr bwMode="auto">
                          <a:xfrm>
                            <a:off x="26618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8"/>
                        <wps:cNvCnPr/>
                        <wps:spPr bwMode="auto">
                          <a:xfrm>
                            <a:off x="385175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22"/>
                        <wps:cNvSpPr txBox="1">
                          <a:spLocks noChangeArrowheads="1"/>
                        </wps:cNvSpPr>
                        <wps:spPr bwMode="auto">
                          <a:xfrm>
                            <a:off x="4558424" y="1152603"/>
                            <a:ext cx="889635" cy="576444"/>
                          </a:xfrm>
                          <a:prstGeom prst="rect">
                            <a:avLst/>
                          </a:prstGeom>
                          <a:solidFill>
                            <a:srgbClr val="FFFFFF"/>
                          </a:solidFill>
                          <a:ln w="9525">
                            <a:solidFill>
                              <a:srgbClr val="000000"/>
                            </a:solidFill>
                            <a:miter lim="800000"/>
                            <a:headEnd/>
                            <a:tailEnd/>
                          </a:ln>
                        </wps:spPr>
                        <wps:txb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8" name="Line 28"/>
                        <wps:cNvCnPr/>
                        <wps:spPr bwMode="auto">
                          <a:xfrm>
                            <a:off x="5126895" y="918221"/>
                            <a:ext cx="0"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w:pict>
              <v:group w14:anchorId="7B769D48" id="Area di disegno 16" o:spid="_x0000_s1028" editas="canvas" style="width:436.6pt;height:160.6pt;mso-position-horizontal-relative:char;mso-position-vertical-relative:line" coordsize="5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5441;height:20396;visibility:visible;mso-wrap-style:square">
                  <v:fill o:detectmouseclick="t"/>
                  <v:path o:connecttype="none"/>
                </v:shape>
                <v:shape id="Text Box 18" o:spid="_x0000_s1030" type="#_x0000_t202" style="position:absolute;left:20933;top:1143;width:1295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">
                  <v:textbo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v:textbox>
                </v:shape>
                <v:shape id="Text Box 19" o:spid="_x0000_s1031" type="#_x0000_t202" style="position:absolute;left:359;top:11428;width:8726;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">
                  <v:textbo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0" o:spid="_x0000_s1032" type="#_x0000_t202" style="position:absolute;left:11554;top:11428;width:8081;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">
                  <v:textbo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1" o:spid="_x0000_s1033" type="#_x0000_t202" style="position:absolute;left:21927;top:11427;width:8961;height:5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">
                  <v:textbo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2" o:spid="_x0000_s1034" type="#_x0000_t202" style="position:absolute;left:33708;top:11428;width:8903;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">
                  <v:textbo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v:textbox>
                </v:shape>
                <v:line id="Line 23" o:spid="_x0000_s1035" style="position:absolute;visibility:visible;mso-wrap-style:square" from="27791,8001" to="2780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4" o:spid="_x0000_s1036" style="position:absolute;visibility:visible;mso-wrap-style:square" from="6455,9144" to="5141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25" o:spid="_x0000_s1037" style="position:absolute;visibility:visible;mso-wrap-style:square" from="6455,9144" to="64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26" o:spid="_x0000_s1038" style="position:absolute;visibility:visible;mso-wrap-style:square" from="15658,9144" to="1565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27" o:spid="_x0000_s1039" style="position:absolute;visibility:visible;mso-wrap-style:square" from="26618,9144" to="2661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8" o:spid="_x0000_s1040" style="position:absolute;visibility:visible;mso-wrap-style:square" from="38517,9144" to="3851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shape id="Text Box 22" o:spid="_x0000_s1041" type="#_x0000_t202" style="position:absolute;left:45584;top:11526;width:8896;height:5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">
                  <v:textbo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v:textbox>
                </v:shape>
                <v:line id="Line 28" o:spid="_x0000_s1042" style="position:absolute;visibility:visible;mso-wrap-style:square" from="51268,9182" to="51268,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w10:anchorlock/>
              </v:group>
            </w:pict>
          </mc:Fallback>
        </mc:AlternateContent>
      </w:r>
    </w:p>
    <w:p w14:paraId="0D0DC2C5" w14:textId="036886DA" w:rsidR="004E1406" w:rsidRPr="00432A4D" w:rsidRDefault="004E1406" w:rsidP="004E1406">
      <w:pPr>
        <w:pStyle w:val="Didascalia"/>
      </w:pPr>
      <w:bookmarkStart w:id="10" w:name="_Ref81830528"/>
      <w:bookmarkStart w:id="11" w:name="_Toc194502336"/>
      <w:r w:rsidRPr="00432A4D">
        <w:t xml:space="preserve">Figure </w:t>
      </w:r>
      <w:r w:rsidRPr="00432A4D">
        <w:fldChar w:fldCharType="begin"/>
      </w:r>
      <w:r w:rsidRPr="00432A4D">
        <w:instrText xml:space="preserve"> SEQ Figure \* ARABIC </w:instrText>
      </w:r>
      <w:r w:rsidRPr="00432A4D">
        <w:fldChar w:fldCharType="separate"/>
      </w:r>
      <w:r w:rsidR="00014483" w:rsidRPr="00432A4D">
        <w:rPr>
          <w:noProof/>
        </w:rPr>
        <w:t>1</w:t>
      </w:r>
      <w:r w:rsidRPr="00432A4D">
        <w:fldChar w:fldCharType="end"/>
      </w:r>
      <w:bookmarkEnd w:id="10"/>
      <w:r w:rsidRPr="00432A4D">
        <w:t xml:space="preserve"> Document hierarchy</w:t>
      </w:r>
      <w:bookmarkEnd w:id="11"/>
    </w:p>
    <w:p w14:paraId="01F3DFAD" w14:textId="715DA2E9" w:rsidR="005E7E0B" w:rsidRPr="00432A4D" w:rsidRDefault="005E7E0B" w:rsidP="005E7E0B">
      <w:pPr>
        <w:pStyle w:val="Titolo3"/>
      </w:pPr>
      <w:bookmarkStart w:id="12" w:name="_Toc194502312"/>
      <w:r w:rsidRPr="00432A4D">
        <w:t>Tender Documents</w:t>
      </w:r>
      <w:bookmarkEnd w:id="12"/>
    </w:p>
    <w:p w14:paraId="03D89252" w14:textId="77777777" w:rsidR="005E7E0B" w:rsidRPr="00432A4D" w:rsidRDefault="005E7E0B" w:rsidP="005E7E0B">
      <w:pPr>
        <w:pStyle w:val="BodyText1"/>
        <w:rPr>
          <w:lang w:val="en-GB"/>
        </w:rPr>
      </w:pPr>
      <w:r w:rsidRPr="00432A4D">
        <w:rPr>
          <w:lang w:val="en-GB"/>
        </w:rPr>
        <w:lastRenderedPageBreak/>
        <w:t>[</w:t>
      </w:r>
      <w:r w:rsidR="00590B73" w:rsidRPr="00432A4D">
        <w:rPr>
          <w:lang w:val="en-GB"/>
        </w:rPr>
        <w:t>Please, l</w:t>
      </w:r>
      <w:r w:rsidRPr="00432A4D">
        <w:rPr>
          <w:lang w:val="en-GB"/>
        </w:rPr>
        <w:t xml:space="preserve">ist the tender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2671F62F"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ender Documents Table"/>
      </w:tblPr>
      <w:tblGrid>
        <w:gridCol w:w="974"/>
        <w:gridCol w:w="1461"/>
        <w:gridCol w:w="1947"/>
        <w:gridCol w:w="1299"/>
        <w:gridCol w:w="4056"/>
      </w:tblGrid>
      <w:tr w:rsidR="005E7E0B" w:rsidRPr="00432A4D" w14:paraId="3A11E1CF" w14:textId="77777777" w:rsidTr="00D0017E">
        <w:trPr>
          <w:trHeight w:val="397"/>
          <w:tblHeader/>
        </w:trPr>
        <w:tc>
          <w:tcPr>
            <w:tcW w:w="500" w:type="pct"/>
            <w:shd w:val="clear" w:color="auto" w:fill="F3F3F3"/>
            <w:vAlign w:val="center"/>
          </w:tcPr>
          <w:p w14:paraId="7CFE41DA"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1314284"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9D19CFE"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19808A5A"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73485C82"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8ADB667" w14:textId="77777777" w:rsidTr="00D0017E">
        <w:trPr>
          <w:trHeight w:val="397"/>
        </w:trPr>
        <w:tc>
          <w:tcPr>
            <w:tcW w:w="500" w:type="pct"/>
            <w:vAlign w:val="center"/>
          </w:tcPr>
          <w:p w14:paraId="5B10A255" w14:textId="77777777" w:rsidR="005E7E0B" w:rsidRPr="00432A4D" w:rsidRDefault="005E7E0B" w:rsidP="00E3558F">
            <w:pPr>
              <w:pStyle w:val="Corpsdetexte1"/>
            </w:pPr>
          </w:p>
        </w:tc>
        <w:tc>
          <w:tcPr>
            <w:tcW w:w="750" w:type="pct"/>
            <w:vAlign w:val="center"/>
          </w:tcPr>
          <w:p w14:paraId="28307271" w14:textId="77777777" w:rsidR="005E7E0B" w:rsidRPr="00432A4D" w:rsidRDefault="005E7E0B" w:rsidP="00E3558F">
            <w:pPr>
              <w:pStyle w:val="Corpsdetexte1"/>
            </w:pPr>
          </w:p>
        </w:tc>
        <w:tc>
          <w:tcPr>
            <w:tcW w:w="1000" w:type="pct"/>
            <w:vAlign w:val="center"/>
          </w:tcPr>
          <w:p w14:paraId="65A3318A" w14:textId="77777777" w:rsidR="005E7E0B" w:rsidRPr="00432A4D" w:rsidRDefault="005E7E0B" w:rsidP="00E3558F">
            <w:pPr>
              <w:pStyle w:val="Corpsdetexte1"/>
            </w:pPr>
          </w:p>
        </w:tc>
        <w:tc>
          <w:tcPr>
            <w:tcW w:w="667" w:type="pct"/>
            <w:vAlign w:val="center"/>
          </w:tcPr>
          <w:p w14:paraId="40B068D4" w14:textId="77777777" w:rsidR="005E7E0B" w:rsidRPr="00432A4D" w:rsidRDefault="005E7E0B" w:rsidP="00E3558F">
            <w:pPr>
              <w:pStyle w:val="Corpsdetexte1"/>
              <w:rPr>
                <w:bCs/>
              </w:rPr>
            </w:pPr>
          </w:p>
        </w:tc>
        <w:tc>
          <w:tcPr>
            <w:tcW w:w="2083" w:type="pct"/>
            <w:vAlign w:val="center"/>
          </w:tcPr>
          <w:p w14:paraId="4AB263DB" w14:textId="77777777" w:rsidR="005E7E0B" w:rsidRPr="00432A4D" w:rsidRDefault="005E7E0B" w:rsidP="00E3558F">
            <w:pPr>
              <w:pStyle w:val="Corpsdetexte1"/>
              <w:rPr>
                <w:bCs/>
              </w:rPr>
            </w:pPr>
          </w:p>
        </w:tc>
      </w:tr>
      <w:tr w:rsidR="005E7E0B" w:rsidRPr="00432A4D" w14:paraId="4E5D2D72" w14:textId="77777777" w:rsidTr="00D0017E">
        <w:trPr>
          <w:trHeight w:val="397"/>
        </w:trPr>
        <w:tc>
          <w:tcPr>
            <w:tcW w:w="500" w:type="pct"/>
            <w:vAlign w:val="center"/>
          </w:tcPr>
          <w:p w14:paraId="7B3B7231" w14:textId="77777777" w:rsidR="005E7E0B" w:rsidRPr="00432A4D" w:rsidRDefault="005E7E0B" w:rsidP="00E3558F">
            <w:pPr>
              <w:pStyle w:val="Corpsdetexte1"/>
              <w:rPr>
                <w:b/>
                <w:bCs/>
              </w:rPr>
            </w:pPr>
          </w:p>
        </w:tc>
        <w:tc>
          <w:tcPr>
            <w:tcW w:w="750" w:type="pct"/>
            <w:vAlign w:val="center"/>
          </w:tcPr>
          <w:p w14:paraId="3298CDC5" w14:textId="77777777" w:rsidR="005E7E0B" w:rsidRPr="00432A4D" w:rsidRDefault="005E7E0B" w:rsidP="00E3558F">
            <w:pPr>
              <w:pStyle w:val="Corpsdetexte1"/>
              <w:rPr>
                <w:b/>
                <w:bCs/>
              </w:rPr>
            </w:pPr>
          </w:p>
        </w:tc>
        <w:tc>
          <w:tcPr>
            <w:tcW w:w="1000" w:type="pct"/>
            <w:vAlign w:val="center"/>
          </w:tcPr>
          <w:p w14:paraId="2B1ABDBC" w14:textId="77777777" w:rsidR="005E7E0B" w:rsidRPr="00432A4D" w:rsidRDefault="005E7E0B" w:rsidP="00E3558F">
            <w:pPr>
              <w:pStyle w:val="Corpsdetexte1"/>
              <w:rPr>
                <w:b/>
                <w:bCs/>
              </w:rPr>
            </w:pPr>
          </w:p>
        </w:tc>
        <w:tc>
          <w:tcPr>
            <w:tcW w:w="667" w:type="pct"/>
            <w:vAlign w:val="center"/>
          </w:tcPr>
          <w:p w14:paraId="3BED8D7E" w14:textId="77777777" w:rsidR="005E7E0B" w:rsidRPr="00432A4D" w:rsidRDefault="005E7E0B" w:rsidP="00E3558F">
            <w:pPr>
              <w:pStyle w:val="Corpsdetexte1"/>
              <w:rPr>
                <w:bCs/>
              </w:rPr>
            </w:pPr>
          </w:p>
        </w:tc>
        <w:tc>
          <w:tcPr>
            <w:tcW w:w="2083" w:type="pct"/>
            <w:vAlign w:val="center"/>
          </w:tcPr>
          <w:p w14:paraId="2359FD75" w14:textId="77777777" w:rsidR="005E7E0B" w:rsidRPr="00432A4D" w:rsidRDefault="005E7E0B" w:rsidP="00E3558F">
            <w:pPr>
              <w:pStyle w:val="Corpsdetexte1"/>
              <w:rPr>
                <w:bCs/>
              </w:rPr>
            </w:pPr>
          </w:p>
        </w:tc>
      </w:tr>
      <w:tr w:rsidR="005E7E0B" w:rsidRPr="00432A4D" w14:paraId="0F876637" w14:textId="77777777" w:rsidTr="00D0017E">
        <w:trPr>
          <w:trHeight w:val="397"/>
        </w:trPr>
        <w:tc>
          <w:tcPr>
            <w:tcW w:w="500" w:type="pct"/>
            <w:vAlign w:val="center"/>
          </w:tcPr>
          <w:p w14:paraId="67A5543D" w14:textId="77777777" w:rsidR="005E7E0B" w:rsidRPr="00432A4D" w:rsidRDefault="005E7E0B" w:rsidP="00E3558F">
            <w:pPr>
              <w:pStyle w:val="Corpsdetexte1"/>
            </w:pPr>
          </w:p>
        </w:tc>
        <w:tc>
          <w:tcPr>
            <w:tcW w:w="750" w:type="pct"/>
            <w:vAlign w:val="center"/>
          </w:tcPr>
          <w:p w14:paraId="4C9DA298" w14:textId="77777777" w:rsidR="005E7E0B" w:rsidRPr="00432A4D" w:rsidRDefault="005E7E0B" w:rsidP="00E3558F">
            <w:pPr>
              <w:pStyle w:val="Corpsdetexte1"/>
            </w:pPr>
          </w:p>
        </w:tc>
        <w:tc>
          <w:tcPr>
            <w:tcW w:w="1000" w:type="pct"/>
            <w:vAlign w:val="center"/>
          </w:tcPr>
          <w:p w14:paraId="5673736A" w14:textId="77777777" w:rsidR="005E7E0B" w:rsidRPr="00432A4D" w:rsidRDefault="005E7E0B" w:rsidP="00E3558F">
            <w:pPr>
              <w:pStyle w:val="Corpsdetexte1"/>
            </w:pPr>
          </w:p>
        </w:tc>
        <w:tc>
          <w:tcPr>
            <w:tcW w:w="667" w:type="pct"/>
            <w:vAlign w:val="center"/>
          </w:tcPr>
          <w:p w14:paraId="261F8D50" w14:textId="77777777" w:rsidR="005E7E0B" w:rsidRPr="00432A4D" w:rsidRDefault="005E7E0B" w:rsidP="00E3558F">
            <w:pPr>
              <w:pStyle w:val="Corpsdetexte1"/>
              <w:rPr>
                <w:bCs/>
              </w:rPr>
            </w:pPr>
          </w:p>
        </w:tc>
        <w:tc>
          <w:tcPr>
            <w:tcW w:w="2083" w:type="pct"/>
            <w:vAlign w:val="center"/>
          </w:tcPr>
          <w:p w14:paraId="237D0DCE" w14:textId="77777777" w:rsidR="005E7E0B" w:rsidRPr="00432A4D" w:rsidRDefault="005E7E0B" w:rsidP="00E3558F">
            <w:pPr>
              <w:pStyle w:val="Corpsdetexte1"/>
              <w:rPr>
                <w:bCs/>
              </w:rPr>
            </w:pPr>
          </w:p>
        </w:tc>
      </w:tr>
    </w:tbl>
    <w:p w14:paraId="5868FF4E" w14:textId="77777777" w:rsidR="005E7E0B" w:rsidRPr="00432A4D" w:rsidRDefault="005E7E0B" w:rsidP="00744F28">
      <w:pPr>
        <w:pStyle w:val="BodyText1"/>
        <w:rPr>
          <w:lang w:val="en-GB"/>
        </w:rPr>
      </w:pPr>
    </w:p>
    <w:p w14:paraId="4F173D6F" w14:textId="77777777" w:rsidR="005E7E0B" w:rsidRPr="00432A4D" w:rsidRDefault="005E7E0B" w:rsidP="005E7E0B">
      <w:pPr>
        <w:pStyle w:val="Titolo3"/>
      </w:pPr>
      <w:bookmarkStart w:id="13" w:name="_Toc194502313"/>
      <w:r w:rsidRPr="00432A4D">
        <w:t>Standards and Regulations</w:t>
      </w:r>
      <w:bookmarkEnd w:id="13"/>
    </w:p>
    <w:p w14:paraId="499CACF5" w14:textId="77777777" w:rsidR="00E3558F" w:rsidRPr="00432A4D" w:rsidRDefault="005E7E0B" w:rsidP="005E7E0B">
      <w:pPr>
        <w:pStyle w:val="BodyText1"/>
        <w:rPr>
          <w:lang w:val="en-GB"/>
        </w:rPr>
      </w:pPr>
      <w:r w:rsidRPr="00432A4D">
        <w:rPr>
          <w:lang w:val="en-GB"/>
        </w:rPr>
        <w:t>[</w:t>
      </w:r>
    </w:p>
    <w:p w14:paraId="1AA400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w:t>
      </w:r>
      <w:r w:rsidR="005E7E0B" w:rsidRPr="00432A4D">
        <w:rPr>
          <w:lang w:val="en-GB"/>
        </w:rPr>
        <w:t xml:space="preserve">ist standards and regulations affecting </w:t>
      </w:r>
      <w:r w:rsidRPr="00432A4D">
        <w:rPr>
          <w:lang w:val="en-GB"/>
        </w:rPr>
        <w:t xml:space="preserve">this </w:t>
      </w:r>
      <w:r w:rsidR="005E7E0B" w:rsidRPr="00432A4D">
        <w:rPr>
          <w:lang w:val="en-GB"/>
        </w:rPr>
        <w:t>document</w:t>
      </w:r>
      <w:r w:rsidRPr="00432A4D">
        <w:rPr>
          <w:lang w:val="en-GB"/>
        </w:rPr>
        <w:t>.</w:t>
      </w:r>
    </w:p>
    <w:p w14:paraId="20B341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list </w:t>
      </w:r>
      <w:r w:rsidR="005E7E0B" w:rsidRPr="00432A4D">
        <w:rPr>
          <w:lang w:val="en-GB"/>
        </w:rPr>
        <w:t>applicable laws.</w:t>
      </w:r>
    </w:p>
    <w:p w14:paraId="17E3DA83" w14:textId="77777777" w:rsidR="005E7E0B" w:rsidRPr="00432A4D" w:rsidRDefault="005E7E0B" w:rsidP="00E3558F">
      <w:pPr>
        <w:pStyle w:val="BodyText1"/>
        <w:rPr>
          <w:lang w:val="en-GB"/>
        </w:rPr>
      </w:pPr>
      <w:r w:rsidRPr="00432A4D">
        <w:rPr>
          <w:lang w:val="en-GB"/>
        </w:rPr>
        <w:t>]</w:t>
      </w:r>
    </w:p>
    <w:p w14:paraId="1B428A5D" w14:textId="77777777" w:rsidR="00D0017E" w:rsidRPr="00432A4D" w:rsidRDefault="00D0017E"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tandards and Regulations Table"/>
      </w:tblPr>
      <w:tblGrid>
        <w:gridCol w:w="974"/>
        <w:gridCol w:w="1461"/>
        <w:gridCol w:w="1947"/>
        <w:gridCol w:w="1299"/>
        <w:gridCol w:w="4056"/>
      </w:tblGrid>
      <w:tr w:rsidR="005E7E0B" w:rsidRPr="00432A4D" w14:paraId="42760FB4" w14:textId="77777777" w:rsidTr="00D0017E">
        <w:trPr>
          <w:trHeight w:val="397"/>
          <w:tblHeader/>
        </w:trPr>
        <w:tc>
          <w:tcPr>
            <w:tcW w:w="500" w:type="pct"/>
            <w:shd w:val="clear" w:color="auto" w:fill="F3F3F3"/>
            <w:vAlign w:val="center"/>
          </w:tcPr>
          <w:p w14:paraId="62C2E328"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69915969"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081FEFDC"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4C416ED0"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0544FBA1"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25DC9CA0" w14:textId="77777777" w:rsidTr="00D0017E">
        <w:trPr>
          <w:trHeight w:val="397"/>
        </w:trPr>
        <w:tc>
          <w:tcPr>
            <w:tcW w:w="500" w:type="pct"/>
            <w:vAlign w:val="center"/>
          </w:tcPr>
          <w:p w14:paraId="4645396B" w14:textId="77777777" w:rsidR="005E7E0B" w:rsidRPr="00432A4D" w:rsidRDefault="005E7E0B" w:rsidP="00E3558F">
            <w:pPr>
              <w:pStyle w:val="Corpsdetexte1"/>
            </w:pPr>
          </w:p>
        </w:tc>
        <w:tc>
          <w:tcPr>
            <w:tcW w:w="750" w:type="pct"/>
            <w:vAlign w:val="center"/>
          </w:tcPr>
          <w:p w14:paraId="68B88D38" w14:textId="77777777" w:rsidR="005E7E0B" w:rsidRPr="00432A4D" w:rsidRDefault="005E7E0B" w:rsidP="00E3558F">
            <w:pPr>
              <w:pStyle w:val="Corpsdetexte1"/>
            </w:pPr>
          </w:p>
        </w:tc>
        <w:tc>
          <w:tcPr>
            <w:tcW w:w="1000" w:type="pct"/>
            <w:vAlign w:val="center"/>
          </w:tcPr>
          <w:p w14:paraId="0B0E84E6" w14:textId="77777777" w:rsidR="005E7E0B" w:rsidRPr="00432A4D" w:rsidRDefault="005E7E0B" w:rsidP="00E3558F">
            <w:pPr>
              <w:pStyle w:val="Corpsdetexte1"/>
            </w:pPr>
          </w:p>
        </w:tc>
        <w:tc>
          <w:tcPr>
            <w:tcW w:w="667" w:type="pct"/>
            <w:vAlign w:val="center"/>
          </w:tcPr>
          <w:p w14:paraId="470D2014" w14:textId="77777777" w:rsidR="005E7E0B" w:rsidRPr="00432A4D" w:rsidRDefault="005E7E0B" w:rsidP="00E3558F">
            <w:pPr>
              <w:pStyle w:val="Corpsdetexte1"/>
              <w:rPr>
                <w:bCs/>
              </w:rPr>
            </w:pPr>
          </w:p>
        </w:tc>
        <w:tc>
          <w:tcPr>
            <w:tcW w:w="2083" w:type="pct"/>
            <w:vAlign w:val="center"/>
          </w:tcPr>
          <w:p w14:paraId="5D9485C4" w14:textId="77777777" w:rsidR="005E7E0B" w:rsidRPr="00432A4D" w:rsidRDefault="005E7E0B" w:rsidP="00E3558F">
            <w:pPr>
              <w:pStyle w:val="Corpsdetexte1"/>
              <w:rPr>
                <w:bCs/>
              </w:rPr>
            </w:pPr>
          </w:p>
        </w:tc>
      </w:tr>
      <w:tr w:rsidR="005E7E0B" w:rsidRPr="00432A4D" w14:paraId="465699C6" w14:textId="77777777" w:rsidTr="00D0017E">
        <w:trPr>
          <w:trHeight w:val="397"/>
        </w:trPr>
        <w:tc>
          <w:tcPr>
            <w:tcW w:w="500" w:type="pct"/>
            <w:vAlign w:val="center"/>
          </w:tcPr>
          <w:p w14:paraId="1B717999" w14:textId="77777777" w:rsidR="005E7E0B" w:rsidRPr="00432A4D" w:rsidRDefault="005E7E0B" w:rsidP="00E3558F">
            <w:pPr>
              <w:pStyle w:val="Corpsdetexte1"/>
              <w:rPr>
                <w:b/>
                <w:bCs/>
              </w:rPr>
            </w:pPr>
          </w:p>
        </w:tc>
        <w:tc>
          <w:tcPr>
            <w:tcW w:w="750" w:type="pct"/>
            <w:vAlign w:val="center"/>
          </w:tcPr>
          <w:p w14:paraId="6B52A365" w14:textId="77777777" w:rsidR="005E7E0B" w:rsidRPr="00432A4D" w:rsidRDefault="005E7E0B" w:rsidP="00E3558F">
            <w:pPr>
              <w:pStyle w:val="Corpsdetexte1"/>
              <w:rPr>
                <w:b/>
                <w:bCs/>
              </w:rPr>
            </w:pPr>
          </w:p>
        </w:tc>
        <w:tc>
          <w:tcPr>
            <w:tcW w:w="1000" w:type="pct"/>
            <w:vAlign w:val="center"/>
          </w:tcPr>
          <w:p w14:paraId="5C53381A" w14:textId="77777777" w:rsidR="005E7E0B" w:rsidRPr="00432A4D" w:rsidRDefault="005E7E0B" w:rsidP="00E3558F">
            <w:pPr>
              <w:pStyle w:val="Corpsdetexte1"/>
              <w:rPr>
                <w:b/>
                <w:bCs/>
              </w:rPr>
            </w:pPr>
          </w:p>
        </w:tc>
        <w:tc>
          <w:tcPr>
            <w:tcW w:w="667" w:type="pct"/>
            <w:vAlign w:val="center"/>
          </w:tcPr>
          <w:p w14:paraId="7F9C1230" w14:textId="77777777" w:rsidR="005E7E0B" w:rsidRPr="00432A4D" w:rsidRDefault="005E7E0B" w:rsidP="00E3558F">
            <w:pPr>
              <w:pStyle w:val="Corpsdetexte1"/>
              <w:rPr>
                <w:bCs/>
              </w:rPr>
            </w:pPr>
          </w:p>
        </w:tc>
        <w:tc>
          <w:tcPr>
            <w:tcW w:w="2083" w:type="pct"/>
            <w:vAlign w:val="center"/>
          </w:tcPr>
          <w:p w14:paraId="2172A5FD" w14:textId="77777777" w:rsidR="005E7E0B" w:rsidRPr="00432A4D" w:rsidRDefault="005E7E0B" w:rsidP="00E3558F">
            <w:pPr>
              <w:pStyle w:val="Corpsdetexte1"/>
              <w:rPr>
                <w:bCs/>
              </w:rPr>
            </w:pPr>
          </w:p>
        </w:tc>
      </w:tr>
      <w:tr w:rsidR="005E7E0B" w:rsidRPr="00432A4D" w14:paraId="4FB87764" w14:textId="77777777" w:rsidTr="00D0017E">
        <w:trPr>
          <w:trHeight w:val="397"/>
        </w:trPr>
        <w:tc>
          <w:tcPr>
            <w:tcW w:w="500" w:type="pct"/>
            <w:vAlign w:val="center"/>
          </w:tcPr>
          <w:p w14:paraId="035629FC" w14:textId="77777777" w:rsidR="005E7E0B" w:rsidRPr="00432A4D" w:rsidRDefault="005E7E0B" w:rsidP="00E3558F">
            <w:pPr>
              <w:pStyle w:val="Corpsdetexte1"/>
            </w:pPr>
          </w:p>
        </w:tc>
        <w:tc>
          <w:tcPr>
            <w:tcW w:w="750" w:type="pct"/>
            <w:vAlign w:val="center"/>
          </w:tcPr>
          <w:p w14:paraId="1B954EFD" w14:textId="77777777" w:rsidR="005E7E0B" w:rsidRPr="00432A4D" w:rsidRDefault="005E7E0B" w:rsidP="00E3558F">
            <w:pPr>
              <w:pStyle w:val="Corpsdetexte1"/>
            </w:pPr>
          </w:p>
        </w:tc>
        <w:tc>
          <w:tcPr>
            <w:tcW w:w="1000" w:type="pct"/>
            <w:vAlign w:val="center"/>
          </w:tcPr>
          <w:p w14:paraId="4A03FA5B" w14:textId="77777777" w:rsidR="005E7E0B" w:rsidRPr="00432A4D" w:rsidRDefault="005E7E0B" w:rsidP="00E3558F">
            <w:pPr>
              <w:pStyle w:val="Corpsdetexte1"/>
            </w:pPr>
          </w:p>
        </w:tc>
        <w:tc>
          <w:tcPr>
            <w:tcW w:w="667" w:type="pct"/>
            <w:vAlign w:val="center"/>
          </w:tcPr>
          <w:p w14:paraId="15A8429D" w14:textId="77777777" w:rsidR="005E7E0B" w:rsidRPr="00432A4D" w:rsidRDefault="005E7E0B" w:rsidP="00E3558F">
            <w:pPr>
              <w:pStyle w:val="Corpsdetexte1"/>
              <w:rPr>
                <w:bCs/>
              </w:rPr>
            </w:pPr>
          </w:p>
        </w:tc>
        <w:tc>
          <w:tcPr>
            <w:tcW w:w="2083" w:type="pct"/>
            <w:vAlign w:val="center"/>
          </w:tcPr>
          <w:p w14:paraId="7310346F" w14:textId="77777777" w:rsidR="005E7E0B" w:rsidRPr="00432A4D" w:rsidRDefault="005E7E0B" w:rsidP="00E3558F">
            <w:pPr>
              <w:pStyle w:val="Corpsdetexte1"/>
              <w:rPr>
                <w:bCs/>
              </w:rPr>
            </w:pPr>
          </w:p>
        </w:tc>
      </w:tr>
    </w:tbl>
    <w:p w14:paraId="72C914E9" w14:textId="77777777" w:rsidR="005E7E0B" w:rsidRPr="00432A4D" w:rsidRDefault="005E7E0B" w:rsidP="005E7E0B">
      <w:pPr>
        <w:rPr>
          <w:rFonts w:cs="Arial"/>
        </w:rPr>
      </w:pPr>
    </w:p>
    <w:p w14:paraId="273429D4" w14:textId="77777777" w:rsidR="005E7E0B" w:rsidRPr="00432A4D" w:rsidRDefault="005E7E0B" w:rsidP="005E7E0B">
      <w:pPr>
        <w:pStyle w:val="Titolo3"/>
      </w:pPr>
      <w:bookmarkStart w:id="14" w:name="_Toc194502314"/>
      <w:r w:rsidRPr="00432A4D">
        <w:t>GBMS Documents</w:t>
      </w:r>
      <w:bookmarkEnd w:id="14"/>
    </w:p>
    <w:p w14:paraId="1735752C" w14:textId="77777777" w:rsidR="005E7E0B" w:rsidRPr="00432A4D" w:rsidRDefault="005E7E0B" w:rsidP="005E7E0B">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l</w:t>
      </w:r>
      <w:r w:rsidRPr="00432A4D">
        <w:rPr>
          <w:lang w:val="en-GB"/>
        </w:rPr>
        <w:t xml:space="preserve">ist the </w:t>
      </w:r>
      <w:r w:rsidR="00E3558F" w:rsidRPr="00432A4D">
        <w:rPr>
          <w:lang w:val="en-GB"/>
        </w:rPr>
        <w:t xml:space="preserve">Global Business Management System </w:t>
      </w:r>
      <w:r w:rsidR="00590B73" w:rsidRPr="00432A4D">
        <w:rPr>
          <w:lang w:val="en-GB"/>
        </w:rPr>
        <w:t xml:space="preserve">(GBMS) </w:t>
      </w:r>
      <w:r w:rsidR="00E3558F" w:rsidRPr="00432A4D">
        <w:rPr>
          <w:lang w:val="en-GB"/>
        </w:rPr>
        <w:t>documents</w:t>
      </w:r>
      <w:r w:rsidRPr="00432A4D">
        <w:rPr>
          <w:lang w:val="en-GB"/>
        </w:rPr>
        <w:t xml:space="preserve"> </w:t>
      </w:r>
      <w:r w:rsidR="00E3558F" w:rsidRPr="00432A4D">
        <w:rPr>
          <w:lang w:val="en-GB"/>
        </w:rPr>
        <w:t xml:space="preserve">(e.g., G-PRD, G-PRC, etc.) </w:t>
      </w:r>
      <w:r w:rsidRPr="00432A4D">
        <w:rPr>
          <w:lang w:val="en-GB"/>
        </w:rPr>
        <w:t xml:space="preserve">affecting </w:t>
      </w:r>
      <w:r w:rsidR="00E3558F" w:rsidRPr="00432A4D">
        <w:rPr>
          <w:lang w:val="en-GB"/>
        </w:rPr>
        <w:t>this document.</w:t>
      </w:r>
      <w:r w:rsidRPr="00432A4D">
        <w:rPr>
          <w:lang w:val="en-GB"/>
        </w:rPr>
        <w:t>]</w:t>
      </w:r>
    </w:p>
    <w:p w14:paraId="78DCD393"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GBMS Documents Table"/>
      </w:tblPr>
      <w:tblGrid>
        <w:gridCol w:w="974"/>
        <w:gridCol w:w="2434"/>
        <w:gridCol w:w="1299"/>
        <w:gridCol w:w="5030"/>
      </w:tblGrid>
      <w:tr w:rsidR="005E7E0B" w:rsidRPr="00432A4D" w14:paraId="375F0AA3" w14:textId="77777777" w:rsidTr="00D0017E">
        <w:trPr>
          <w:trHeight w:val="397"/>
          <w:tblHeader/>
        </w:trPr>
        <w:tc>
          <w:tcPr>
            <w:tcW w:w="500" w:type="pct"/>
            <w:shd w:val="clear" w:color="auto" w:fill="F3F3F3"/>
            <w:vAlign w:val="center"/>
          </w:tcPr>
          <w:p w14:paraId="4AADB041"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1250" w:type="pct"/>
            <w:shd w:val="clear" w:color="auto" w:fill="F3F3F3"/>
            <w:vAlign w:val="center"/>
          </w:tcPr>
          <w:p w14:paraId="044F7F37"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78D00D09"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583" w:type="pct"/>
            <w:shd w:val="clear" w:color="auto" w:fill="F3F3F3"/>
            <w:vAlign w:val="center"/>
          </w:tcPr>
          <w:p w14:paraId="60910AFA"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2285986" w14:textId="77777777" w:rsidTr="00D0017E">
        <w:trPr>
          <w:trHeight w:val="397"/>
        </w:trPr>
        <w:tc>
          <w:tcPr>
            <w:tcW w:w="500" w:type="pct"/>
            <w:vAlign w:val="center"/>
          </w:tcPr>
          <w:p w14:paraId="5427E5AE" w14:textId="77777777" w:rsidR="005E7E0B" w:rsidRPr="00432A4D" w:rsidRDefault="005E7E0B" w:rsidP="00E3558F">
            <w:pPr>
              <w:pStyle w:val="Corpsdetexte1"/>
            </w:pPr>
          </w:p>
        </w:tc>
        <w:tc>
          <w:tcPr>
            <w:tcW w:w="1250" w:type="pct"/>
            <w:vAlign w:val="center"/>
          </w:tcPr>
          <w:p w14:paraId="19A33595" w14:textId="77777777" w:rsidR="005E7E0B" w:rsidRPr="00432A4D" w:rsidRDefault="005E7E0B" w:rsidP="00E3558F">
            <w:pPr>
              <w:pStyle w:val="Corpsdetexte1"/>
            </w:pPr>
          </w:p>
        </w:tc>
        <w:tc>
          <w:tcPr>
            <w:tcW w:w="667" w:type="pct"/>
            <w:vAlign w:val="center"/>
          </w:tcPr>
          <w:p w14:paraId="254B41CA" w14:textId="77777777" w:rsidR="005E7E0B" w:rsidRPr="00432A4D" w:rsidRDefault="005E7E0B" w:rsidP="00E3558F">
            <w:pPr>
              <w:pStyle w:val="Corpsdetexte1"/>
              <w:rPr>
                <w:bCs/>
              </w:rPr>
            </w:pPr>
          </w:p>
        </w:tc>
        <w:tc>
          <w:tcPr>
            <w:tcW w:w="2583" w:type="pct"/>
            <w:vAlign w:val="center"/>
          </w:tcPr>
          <w:p w14:paraId="53279FC0" w14:textId="77777777" w:rsidR="005E7E0B" w:rsidRPr="00432A4D" w:rsidRDefault="005E7E0B" w:rsidP="00E3558F">
            <w:pPr>
              <w:pStyle w:val="Corpsdetexte1"/>
              <w:rPr>
                <w:bCs/>
              </w:rPr>
            </w:pPr>
          </w:p>
        </w:tc>
      </w:tr>
      <w:tr w:rsidR="005E7E0B" w:rsidRPr="00432A4D" w14:paraId="16727F1F" w14:textId="77777777" w:rsidTr="00D0017E">
        <w:trPr>
          <w:trHeight w:val="397"/>
        </w:trPr>
        <w:tc>
          <w:tcPr>
            <w:tcW w:w="500" w:type="pct"/>
            <w:vAlign w:val="center"/>
          </w:tcPr>
          <w:p w14:paraId="50FF3C2D" w14:textId="77777777" w:rsidR="005E7E0B" w:rsidRPr="00432A4D" w:rsidRDefault="005E7E0B" w:rsidP="00E3558F">
            <w:pPr>
              <w:pStyle w:val="Corpsdetexte1"/>
              <w:rPr>
                <w:b/>
                <w:bCs/>
              </w:rPr>
            </w:pPr>
          </w:p>
        </w:tc>
        <w:tc>
          <w:tcPr>
            <w:tcW w:w="1250" w:type="pct"/>
            <w:vAlign w:val="center"/>
          </w:tcPr>
          <w:p w14:paraId="6AB463A9" w14:textId="77777777" w:rsidR="005E7E0B" w:rsidRPr="00432A4D" w:rsidRDefault="005E7E0B" w:rsidP="00E3558F">
            <w:pPr>
              <w:pStyle w:val="Corpsdetexte1"/>
              <w:rPr>
                <w:b/>
                <w:bCs/>
              </w:rPr>
            </w:pPr>
          </w:p>
        </w:tc>
        <w:tc>
          <w:tcPr>
            <w:tcW w:w="667" w:type="pct"/>
            <w:vAlign w:val="center"/>
          </w:tcPr>
          <w:p w14:paraId="25603804" w14:textId="77777777" w:rsidR="005E7E0B" w:rsidRPr="00432A4D" w:rsidRDefault="005E7E0B" w:rsidP="00E3558F">
            <w:pPr>
              <w:pStyle w:val="Corpsdetexte1"/>
              <w:rPr>
                <w:bCs/>
              </w:rPr>
            </w:pPr>
          </w:p>
        </w:tc>
        <w:tc>
          <w:tcPr>
            <w:tcW w:w="2583" w:type="pct"/>
            <w:vAlign w:val="center"/>
          </w:tcPr>
          <w:p w14:paraId="7751C153" w14:textId="77777777" w:rsidR="005E7E0B" w:rsidRPr="00432A4D" w:rsidRDefault="005E7E0B" w:rsidP="00E3558F">
            <w:pPr>
              <w:pStyle w:val="Corpsdetexte1"/>
              <w:rPr>
                <w:bCs/>
              </w:rPr>
            </w:pPr>
          </w:p>
        </w:tc>
      </w:tr>
      <w:tr w:rsidR="005E7E0B" w:rsidRPr="00432A4D" w14:paraId="3ECFB544" w14:textId="77777777" w:rsidTr="00D0017E">
        <w:trPr>
          <w:trHeight w:val="397"/>
        </w:trPr>
        <w:tc>
          <w:tcPr>
            <w:tcW w:w="500" w:type="pct"/>
            <w:vAlign w:val="center"/>
          </w:tcPr>
          <w:p w14:paraId="41838661" w14:textId="77777777" w:rsidR="005E7E0B" w:rsidRPr="00432A4D" w:rsidRDefault="005E7E0B" w:rsidP="00E3558F">
            <w:pPr>
              <w:pStyle w:val="Corpsdetexte1"/>
            </w:pPr>
          </w:p>
        </w:tc>
        <w:tc>
          <w:tcPr>
            <w:tcW w:w="1250" w:type="pct"/>
            <w:vAlign w:val="center"/>
          </w:tcPr>
          <w:p w14:paraId="6DC700F7" w14:textId="77777777" w:rsidR="005E7E0B" w:rsidRPr="00432A4D" w:rsidRDefault="005E7E0B" w:rsidP="00E3558F">
            <w:pPr>
              <w:pStyle w:val="Corpsdetexte1"/>
            </w:pPr>
          </w:p>
        </w:tc>
        <w:tc>
          <w:tcPr>
            <w:tcW w:w="667" w:type="pct"/>
            <w:vAlign w:val="center"/>
          </w:tcPr>
          <w:p w14:paraId="067CF9BF" w14:textId="77777777" w:rsidR="005E7E0B" w:rsidRPr="00432A4D" w:rsidRDefault="005E7E0B" w:rsidP="00E3558F">
            <w:pPr>
              <w:pStyle w:val="Corpsdetexte1"/>
              <w:rPr>
                <w:bCs/>
              </w:rPr>
            </w:pPr>
          </w:p>
        </w:tc>
        <w:tc>
          <w:tcPr>
            <w:tcW w:w="2583" w:type="pct"/>
            <w:vAlign w:val="center"/>
          </w:tcPr>
          <w:p w14:paraId="0385CB2A" w14:textId="77777777" w:rsidR="005E7E0B" w:rsidRPr="00432A4D" w:rsidRDefault="005E7E0B" w:rsidP="00E3558F">
            <w:pPr>
              <w:pStyle w:val="Corpsdetexte1"/>
              <w:rPr>
                <w:bCs/>
              </w:rPr>
            </w:pPr>
          </w:p>
        </w:tc>
      </w:tr>
    </w:tbl>
    <w:p w14:paraId="4169D595" w14:textId="77777777" w:rsidR="005E7E0B" w:rsidRPr="00432A4D" w:rsidRDefault="005E7E0B" w:rsidP="005E7E0B"/>
    <w:p w14:paraId="143393D7" w14:textId="77777777" w:rsidR="008B1A87" w:rsidRPr="00432A4D" w:rsidRDefault="00241DB5" w:rsidP="002E54DB">
      <w:pPr>
        <w:pStyle w:val="Titolo2"/>
      </w:pPr>
      <w:bookmarkStart w:id="15" w:name="_Toc194502315"/>
      <w:r w:rsidRPr="00432A4D">
        <w:t>Description of Changes f</w:t>
      </w:r>
      <w:r w:rsidR="008B1A87" w:rsidRPr="00432A4D">
        <w:t>rom the Previous Revision</w:t>
      </w:r>
      <w:bookmarkEnd w:id="15"/>
    </w:p>
    <w:p>
      <w:r>
        <w:t xml:space="preserve">This release introduces the three-class vibration anomaly classifier in anomaly-engine and the corresponding payload update in alert-dispatcher. The sensor_collector module adds monotonic sequence number support per REQ-WMS-028 and sensor silence detection per REQ-WMS-029. The alert_dispatcher adds CRITICAL alert deduplication per REQ-WMS-026 and statistics endpoint per REQ-WMS-027.</w:t>
      </w:r>
    </w:p>
    <w:p w14:paraId="45C5C87C" w14:textId="71C4850C" w:rsidR="00E3558F" w:rsidRPr="00432A4D" w:rsidRDefault="008B1A87" w:rsidP="00725471">
      <w:r w:rsidRPr="00432A4D"/>
    </w:p>
    <w:p w14:paraId="4FA923A0" w14:textId="4D77F369" w:rsidR="008B1A87" w:rsidRPr="00432A4D" w:rsidRDefault="008B1A87" w:rsidP="008B1A87">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provide the </w:t>
      </w:r>
      <w:r w:rsidRPr="00432A4D">
        <w:rPr>
          <w:lang w:val="en-GB"/>
        </w:rPr>
        <w:t>detailed list of changes</w:t>
      </w:r>
      <w:r w:rsidR="00E3558F" w:rsidRPr="00432A4D">
        <w:rPr>
          <w:lang w:val="en-GB"/>
        </w:rPr>
        <w:t xml:space="preserve"> </w:t>
      </w:r>
      <w:r w:rsidR="00590B73" w:rsidRPr="00432A4D">
        <w:rPr>
          <w:lang w:val="en-GB"/>
        </w:rPr>
        <w:t>introduced in the new revision.</w:t>
      </w:r>
      <w:r w:rsidRPr="00432A4D">
        <w:rPr>
          <w:lang w:val="en-GB"/>
        </w:rPr>
        <w:t>]</w:t>
      </w:r>
    </w:p>
    <w:p w14:paraId="0DC1E18F" w14:textId="77777777" w:rsidR="00725471" w:rsidRPr="00432A4D" w:rsidRDefault="00725471" w:rsidP="008B1A87">
      <w:pPr>
        <w:pStyle w:val="BodyText1"/>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escription of Changes from the Previous Revision Table"/>
      </w:tblPr>
      <w:tblGrid>
        <w:gridCol w:w="4588"/>
        <w:gridCol w:w="5149"/>
      </w:tblGrid>
      <w:tr w:rsidR="008B1A87" w:rsidRPr="00432A4D" w14:paraId="2E4457E7" w14:textId="77777777" w:rsidTr="00D0017E">
        <w:trPr>
          <w:trHeight w:val="397"/>
          <w:jc w:val="center"/>
        </w:trPr>
        <w:tc>
          <w:tcPr>
            <w:tcW w:w="2356" w:type="pct"/>
            <w:shd w:val="clear" w:color="auto" w:fill="F2F2F2" w:themeFill="background1" w:themeFillShade="F2"/>
            <w:vAlign w:val="center"/>
          </w:tcPr>
          <w:p w14:paraId="749C6D84" w14:textId="77777777" w:rsidR="008B1A87" w:rsidRPr="00432A4D" w:rsidRDefault="008B1A87" w:rsidP="00D0017E">
            <w:pPr>
              <w:pStyle w:val="Corpotesto"/>
              <w:spacing w:after="0"/>
              <w:jc w:val="center"/>
              <w:rPr>
                <w:rFonts w:cs="Arial"/>
                <w:b/>
                <w:szCs w:val="24"/>
              </w:rPr>
            </w:pPr>
            <w:r w:rsidRPr="00432A4D">
              <w:rPr>
                <w:rFonts w:cs="Arial"/>
                <w:b/>
                <w:szCs w:val="24"/>
              </w:rPr>
              <w:t>Description of change</w:t>
            </w:r>
          </w:p>
        </w:tc>
        <w:tc>
          <w:tcPr>
            <w:tcW w:w="2644" w:type="pct"/>
            <w:shd w:val="clear" w:color="auto" w:fill="F2F2F2" w:themeFill="background1" w:themeFillShade="F2"/>
            <w:vAlign w:val="center"/>
          </w:tcPr>
          <w:p w14:paraId="30224881" w14:textId="77777777" w:rsidR="008B1A87" w:rsidRPr="00432A4D" w:rsidRDefault="008B1A87" w:rsidP="00D0017E">
            <w:pPr>
              <w:pStyle w:val="Corpotesto"/>
              <w:spacing w:after="0"/>
              <w:jc w:val="center"/>
              <w:rPr>
                <w:rFonts w:cs="Arial"/>
                <w:b/>
                <w:szCs w:val="24"/>
              </w:rPr>
            </w:pPr>
            <w:r w:rsidRPr="00432A4D">
              <w:rPr>
                <w:rFonts w:cs="Arial"/>
                <w:b/>
                <w:szCs w:val="24"/>
              </w:rPr>
              <w:t>Chapter(s) affected by the modification(s)</w:t>
            </w:r>
          </w:p>
        </w:tc>
      </w:tr>
      <w:tr w:rsidR="008B1A87" w:rsidRPr="00432A4D" w14:paraId="3C60905C" w14:textId="77777777" w:rsidTr="008B1A87">
        <w:trPr>
          <w:jc w:val="center"/>
        </w:trPr>
        <w:tc>
          <w:tcPr>
            <w:tcW w:w="2356" w:type="pct"/>
          </w:tcPr>
          <w:p w14:paraId="0EED06FF" w14:textId="77777777" w:rsidR="008B1A87" w:rsidRPr="00432A4D" w:rsidRDefault="008B1A87" w:rsidP="00E3558F">
            <w:pPr>
              <w:rPr>
                <w:rFonts w:cs="Arial"/>
                <w:szCs w:val="24"/>
              </w:rPr>
            </w:pPr>
          </w:p>
        </w:tc>
        <w:tc>
          <w:tcPr>
            <w:tcW w:w="2644" w:type="pct"/>
          </w:tcPr>
          <w:p w14:paraId="36322274" w14:textId="77777777" w:rsidR="008B1A87" w:rsidRPr="00432A4D" w:rsidRDefault="008B1A87" w:rsidP="00E3558F">
            <w:pPr>
              <w:rPr>
                <w:rFonts w:cs="Arial"/>
                <w:szCs w:val="24"/>
              </w:rPr>
            </w:pPr>
          </w:p>
        </w:tc>
      </w:tr>
    </w:tbl>
    <w:p w14:paraId="5F8EF98E" w14:textId="77777777" w:rsidR="005E7E0B" w:rsidRPr="00432A4D" w:rsidRDefault="005E7E0B" w:rsidP="00744F28">
      <w:pPr>
        <w:pStyle w:val="BodyText1"/>
        <w:rPr>
          <w:lang w:val="en-GB"/>
        </w:rPr>
      </w:pPr>
    </w:p>
    <w:p w14:paraId="7B19B8B0" w14:textId="034C4CEB" w:rsidR="00A06B5B" w:rsidRPr="00432A4D" w:rsidRDefault="00035123" w:rsidP="0030297F">
      <w:pPr>
        <w:pStyle w:val="Titolo1"/>
        <w:keepNext/>
        <w:keepLines/>
        <w:pageBreakBefore/>
        <w:tabs>
          <w:tab w:val="left" w:pos="432"/>
        </w:tabs>
        <w:spacing w:before="480" w:line="240" w:lineRule="auto"/>
        <w:contextualSpacing w:val="0"/>
        <w:rPr>
          <w:lang w:val="it-IT"/>
        </w:rPr>
      </w:pPr>
      <w:bookmarkStart w:id="16" w:name="_Toc330307707"/>
      <w:bookmarkStart w:id="17" w:name="_Toc336357283"/>
      <w:bookmarkStart w:id="18" w:name="_Toc4414379"/>
      <w:bookmarkStart w:id="19" w:name="_Toc194502316"/>
      <w:r w:rsidRPr="00432A4D">
        <w:lastRenderedPageBreak/>
        <w:t xml:space="preserve">Version </w:t>
      </w:r>
      <w:bookmarkEnd w:id="16"/>
      <w:bookmarkEnd w:id="17"/>
      <w:r w:rsidRPr="00432A4D">
        <w:t>Description</w:t>
      </w:r>
      <w:bookmarkEnd w:id="18"/>
      <w:bookmarkEnd w:id="19"/>
    </w:p>
    <w:p w14:paraId="24CF3B83" w14:textId="77777777" w:rsidR="00A06B5B" w:rsidRPr="00432A4D" w:rsidRDefault="00A06B5B" w:rsidP="002E54DB">
      <w:pPr>
        <w:pStyle w:val="Titolo2"/>
      </w:pPr>
      <w:bookmarkStart w:id="20" w:name="_Toc4414380"/>
      <w:bookmarkStart w:id="21" w:name="_Toc194502317"/>
      <w:r w:rsidRPr="00432A4D">
        <w:t>Inventory of materials released</w:t>
      </w:r>
      <w:bookmarkEnd w:id="20"/>
      <w:bookmarkEnd w:id="21"/>
      <w:r w:rsidRPr="00432A4D">
        <w:t xml:space="preserve">  </w:t>
      </w:r>
    </w:p>
    <w:p w14:paraId="3236D238" w14:textId="55231769" w:rsidR="00A06B5B" w:rsidRPr="00432A4D" w:rsidRDefault="00A06B5B" w:rsidP="00861909">
      <w:pPr>
        <w:pStyle w:val="BodyText1"/>
        <w:jc w:val="both"/>
      </w:pPr>
      <w:r w:rsidRPr="00432A4D">
        <w:t>[This paragraph should list all physical media (e.g. any Compact Disks) and associated documentation that make up the new version. This paragraph should also identify all operation and support documents that are not a part of the delivered package, but that are required to operate, load, or regenerate the released Software Configuration Items].</w:t>
      </w:r>
    </w:p>
    <w:p w14:paraId="3E45FEB2" w14:textId="77777777" w:rsidR="002E54DB" w:rsidRPr="00432A4D" w:rsidRDefault="002E54DB" w:rsidP="009278BD">
      <w:pPr>
        <w:pStyle w:val="BodyText1"/>
      </w:pPr>
    </w:p>
    <w:p w14:paraId="7C2B8D6D" w14:textId="77777777" w:rsidR="00A06B5B" w:rsidRPr="00432A4D" w:rsidRDefault="00A06B5B" w:rsidP="002E54DB">
      <w:pPr>
        <w:pStyle w:val="Titolo2"/>
      </w:pPr>
      <w:bookmarkStart w:id="22" w:name="_Toc4414381"/>
      <w:bookmarkStart w:id="23" w:name="_Toc194502318"/>
      <w:r w:rsidRPr="00432A4D">
        <w:t>Inventory of software configuration items contents</w:t>
      </w:r>
      <w:bookmarkEnd w:id="22"/>
      <w:bookmarkEnd w:id="23"/>
    </w:p>
    <w:p w14:paraId="2DDD7BB2" w14:textId="77777777" w:rsidR="00A06B5B" w:rsidRPr="00432A4D" w:rsidRDefault="00A06B5B" w:rsidP="00A06B5B">
      <w:pPr>
        <w:pStyle w:val="Titolo3"/>
        <w:keepNext/>
        <w:keepLines/>
        <w:tabs>
          <w:tab w:val="left" w:pos="1008"/>
        </w:tabs>
        <w:spacing w:line="240" w:lineRule="auto"/>
        <w:ind w:left="1008" w:hanging="1008"/>
      </w:pPr>
      <w:bookmarkStart w:id="24" w:name="_Toc398214242"/>
      <w:bookmarkStart w:id="25" w:name="_Toc398214294"/>
      <w:bookmarkStart w:id="26" w:name="_Toc398214346"/>
      <w:bookmarkStart w:id="27" w:name="_Toc399406059"/>
      <w:bookmarkStart w:id="28" w:name="_Toc399406920"/>
      <w:bookmarkStart w:id="29" w:name="_Toc399407580"/>
      <w:bookmarkStart w:id="30" w:name="_Toc399407781"/>
      <w:bookmarkStart w:id="31" w:name="_Toc399407986"/>
      <w:bookmarkStart w:id="32" w:name="_Toc399408936"/>
      <w:bookmarkStart w:id="33" w:name="_Toc399508227"/>
      <w:bookmarkStart w:id="34" w:name="_Toc399508428"/>
      <w:bookmarkStart w:id="35" w:name="_Toc399508629"/>
      <w:bookmarkStart w:id="36" w:name="_Toc399508896"/>
      <w:bookmarkStart w:id="37" w:name="_Toc401075928"/>
      <w:bookmarkStart w:id="38" w:name="_Toc401076815"/>
      <w:bookmarkStart w:id="39" w:name="_Toc398214243"/>
      <w:bookmarkStart w:id="40" w:name="_Toc398214295"/>
      <w:bookmarkStart w:id="41" w:name="_Toc398214347"/>
      <w:bookmarkStart w:id="42" w:name="_Toc399406060"/>
      <w:bookmarkStart w:id="43" w:name="_Toc399406921"/>
      <w:bookmarkStart w:id="44" w:name="_Toc399407581"/>
      <w:bookmarkStart w:id="45" w:name="_Toc399407782"/>
      <w:bookmarkStart w:id="46" w:name="_Toc399407987"/>
      <w:bookmarkStart w:id="47" w:name="_Toc399408937"/>
      <w:bookmarkStart w:id="48" w:name="_Toc399508228"/>
      <w:bookmarkStart w:id="49" w:name="_Toc399508429"/>
      <w:bookmarkStart w:id="50" w:name="_Toc399508630"/>
      <w:bookmarkStart w:id="51" w:name="_Toc399508897"/>
      <w:bookmarkStart w:id="52" w:name="_Toc401075929"/>
      <w:bookmarkStart w:id="53" w:name="_Toc401076816"/>
      <w:bookmarkStart w:id="54" w:name="_Toc398214244"/>
      <w:bookmarkStart w:id="55" w:name="_Toc398214296"/>
      <w:bookmarkStart w:id="56" w:name="_Toc398214348"/>
      <w:bookmarkStart w:id="57" w:name="_Toc399406061"/>
      <w:bookmarkStart w:id="58" w:name="_Toc399406922"/>
      <w:bookmarkStart w:id="59" w:name="_Toc399407582"/>
      <w:bookmarkStart w:id="60" w:name="_Toc399407783"/>
      <w:bookmarkStart w:id="61" w:name="_Toc399407988"/>
      <w:bookmarkStart w:id="62" w:name="_Toc399408938"/>
      <w:bookmarkStart w:id="63" w:name="_Toc399508229"/>
      <w:bookmarkStart w:id="64" w:name="_Toc399508430"/>
      <w:bookmarkStart w:id="65" w:name="_Toc399508631"/>
      <w:bookmarkStart w:id="66" w:name="_Toc399508898"/>
      <w:bookmarkStart w:id="67" w:name="_Toc401075930"/>
      <w:bookmarkStart w:id="68" w:name="_Toc401076817"/>
      <w:bookmarkStart w:id="69" w:name="_Toc398214245"/>
      <w:bookmarkStart w:id="70" w:name="_Toc398214297"/>
      <w:bookmarkStart w:id="71" w:name="_Toc398214349"/>
      <w:bookmarkStart w:id="72" w:name="_Toc399406062"/>
      <w:bookmarkStart w:id="73" w:name="_Toc399406923"/>
      <w:bookmarkStart w:id="74" w:name="_Toc399407583"/>
      <w:bookmarkStart w:id="75" w:name="_Toc399407784"/>
      <w:bookmarkStart w:id="76" w:name="_Toc399407989"/>
      <w:bookmarkStart w:id="77" w:name="_Toc399408939"/>
      <w:bookmarkStart w:id="78" w:name="_Toc399508230"/>
      <w:bookmarkStart w:id="79" w:name="_Toc399508431"/>
      <w:bookmarkStart w:id="80" w:name="_Toc399508632"/>
      <w:bookmarkStart w:id="81" w:name="_Toc399508899"/>
      <w:bookmarkStart w:id="82" w:name="_Toc401075931"/>
      <w:bookmarkStart w:id="83" w:name="_Toc401076818"/>
      <w:bookmarkStart w:id="84" w:name="_Toc398214246"/>
      <w:bookmarkStart w:id="85" w:name="_Toc398214298"/>
      <w:bookmarkStart w:id="86" w:name="_Toc398214350"/>
      <w:bookmarkStart w:id="87" w:name="_Toc399406063"/>
      <w:bookmarkStart w:id="88" w:name="_Toc399406924"/>
      <w:bookmarkStart w:id="89" w:name="_Toc399407584"/>
      <w:bookmarkStart w:id="90" w:name="_Toc399407785"/>
      <w:bookmarkStart w:id="91" w:name="_Toc399407990"/>
      <w:bookmarkStart w:id="92" w:name="_Toc399408940"/>
      <w:bookmarkStart w:id="93" w:name="_Toc399508231"/>
      <w:bookmarkStart w:id="94" w:name="_Toc399508432"/>
      <w:bookmarkStart w:id="95" w:name="_Toc399508633"/>
      <w:bookmarkStart w:id="96" w:name="_Toc399508900"/>
      <w:bookmarkStart w:id="97" w:name="_Toc401075932"/>
      <w:bookmarkStart w:id="98" w:name="_Toc401076819"/>
      <w:bookmarkStart w:id="99" w:name="_Toc398214247"/>
      <w:bookmarkStart w:id="100" w:name="_Toc398214299"/>
      <w:bookmarkStart w:id="101" w:name="_Toc398214351"/>
      <w:bookmarkStart w:id="102" w:name="_Toc399406064"/>
      <w:bookmarkStart w:id="103" w:name="_Toc399406925"/>
      <w:bookmarkStart w:id="104" w:name="_Toc399407585"/>
      <w:bookmarkStart w:id="105" w:name="_Toc399407786"/>
      <w:bookmarkStart w:id="106" w:name="_Toc399407991"/>
      <w:bookmarkStart w:id="107" w:name="_Toc399408941"/>
      <w:bookmarkStart w:id="108" w:name="_Toc399508232"/>
      <w:bookmarkStart w:id="109" w:name="_Toc399508433"/>
      <w:bookmarkStart w:id="110" w:name="_Toc399508634"/>
      <w:bookmarkStart w:id="111" w:name="_Toc399508901"/>
      <w:bookmarkStart w:id="112" w:name="_Toc401075933"/>
      <w:bookmarkStart w:id="113" w:name="_Toc401076820"/>
      <w:bookmarkStart w:id="114" w:name="_Toc398214248"/>
      <w:bookmarkStart w:id="115" w:name="_Toc398214300"/>
      <w:bookmarkStart w:id="116" w:name="_Toc398214352"/>
      <w:bookmarkStart w:id="117" w:name="_Toc399406065"/>
      <w:bookmarkStart w:id="118" w:name="_Toc399406926"/>
      <w:bookmarkStart w:id="119" w:name="_Toc399407586"/>
      <w:bookmarkStart w:id="120" w:name="_Toc399407787"/>
      <w:bookmarkStart w:id="121" w:name="_Toc399407992"/>
      <w:bookmarkStart w:id="122" w:name="_Toc399408942"/>
      <w:bookmarkStart w:id="123" w:name="_Toc399508233"/>
      <w:bookmarkStart w:id="124" w:name="_Toc399508434"/>
      <w:bookmarkStart w:id="125" w:name="_Toc399508635"/>
      <w:bookmarkStart w:id="126" w:name="_Toc399508902"/>
      <w:bookmarkStart w:id="127" w:name="_Toc401075934"/>
      <w:bookmarkStart w:id="128" w:name="_Toc401076821"/>
      <w:bookmarkStart w:id="129" w:name="_Toc398214249"/>
      <w:bookmarkStart w:id="130" w:name="_Toc398214301"/>
      <w:bookmarkStart w:id="131" w:name="_Toc398214353"/>
      <w:bookmarkStart w:id="132" w:name="_Toc399406066"/>
      <w:bookmarkStart w:id="133" w:name="_Toc399406927"/>
      <w:bookmarkStart w:id="134" w:name="_Toc399407587"/>
      <w:bookmarkStart w:id="135" w:name="_Toc399407788"/>
      <w:bookmarkStart w:id="136" w:name="_Toc399407993"/>
      <w:bookmarkStart w:id="137" w:name="_Toc399408943"/>
      <w:bookmarkStart w:id="138" w:name="_Toc399508234"/>
      <w:bookmarkStart w:id="139" w:name="_Toc399508435"/>
      <w:bookmarkStart w:id="140" w:name="_Toc399508636"/>
      <w:bookmarkStart w:id="141" w:name="_Toc399508903"/>
      <w:bookmarkStart w:id="142" w:name="_Toc401075935"/>
      <w:bookmarkStart w:id="143" w:name="_Toc401076822"/>
      <w:bookmarkStart w:id="144" w:name="_Toc398214250"/>
      <w:bookmarkStart w:id="145" w:name="_Toc398214302"/>
      <w:bookmarkStart w:id="146" w:name="_Toc398214354"/>
      <w:bookmarkStart w:id="147" w:name="_Toc399406067"/>
      <w:bookmarkStart w:id="148" w:name="_Toc399406928"/>
      <w:bookmarkStart w:id="149" w:name="_Toc399407588"/>
      <w:bookmarkStart w:id="150" w:name="_Toc399407789"/>
      <w:bookmarkStart w:id="151" w:name="_Toc399407994"/>
      <w:bookmarkStart w:id="152" w:name="_Toc399408944"/>
      <w:bookmarkStart w:id="153" w:name="_Toc399508235"/>
      <w:bookmarkStart w:id="154" w:name="_Toc399508436"/>
      <w:bookmarkStart w:id="155" w:name="_Toc399508637"/>
      <w:bookmarkStart w:id="156" w:name="_Toc399508904"/>
      <w:bookmarkStart w:id="157" w:name="_Toc401075936"/>
      <w:bookmarkStart w:id="158" w:name="_Toc401076823"/>
      <w:bookmarkStart w:id="159" w:name="_Toc398214251"/>
      <w:bookmarkStart w:id="160" w:name="_Toc398214303"/>
      <w:bookmarkStart w:id="161" w:name="_Toc398214355"/>
      <w:bookmarkStart w:id="162" w:name="_Toc399406068"/>
      <w:bookmarkStart w:id="163" w:name="_Toc399406929"/>
      <w:bookmarkStart w:id="164" w:name="_Toc399407589"/>
      <w:bookmarkStart w:id="165" w:name="_Toc399407790"/>
      <w:bookmarkStart w:id="166" w:name="_Toc399407995"/>
      <w:bookmarkStart w:id="167" w:name="_Toc399408945"/>
      <w:bookmarkStart w:id="168" w:name="_Toc399508236"/>
      <w:bookmarkStart w:id="169" w:name="_Toc399508437"/>
      <w:bookmarkStart w:id="170" w:name="_Toc399508638"/>
      <w:bookmarkStart w:id="171" w:name="_Toc399508905"/>
      <w:bookmarkStart w:id="172" w:name="_Toc401075937"/>
      <w:bookmarkStart w:id="173" w:name="_Toc401076824"/>
      <w:bookmarkStart w:id="174" w:name="_Toc398214252"/>
      <w:bookmarkStart w:id="175" w:name="_Toc398214304"/>
      <w:bookmarkStart w:id="176" w:name="_Toc398214356"/>
      <w:bookmarkStart w:id="177" w:name="_Toc399406069"/>
      <w:bookmarkStart w:id="178" w:name="_Toc399406930"/>
      <w:bookmarkStart w:id="179" w:name="_Toc399407590"/>
      <w:bookmarkStart w:id="180" w:name="_Toc399407791"/>
      <w:bookmarkStart w:id="181" w:name="_Toc399407996"/>
      <w:bookmarkStart w:id="182" w:name="_Toc399408946"/>
      <w:bookmarkStart w:id="183" w:name="_Toc399508237"/>
      <w:bookmarkStart w:id="184" w:name="_Toc399508438"/>
      <w:bookmarkStart w:id="185" w:name="_Toc399508639"/>
      <w:bookmarkStart w:id="186" w:name="_Toc399508906"/>
      <w:bookmarkStart w:id="187" w:name="_Toc401075938"/>
      <w:bookmarkStart w:id="188" w:name="_Toc401076825"/>
      <w:bookmarkStart w:id="189" w:name="_Toc398214253"/>
      <w:bookmarkStart w:id="190" w:name="_Toc398214305"/>
      <w:bookmarkStart w:id="191" w:name="_Toc398214357"/>
      <w:bookmarkStart w:id="192" w:name="_Toc399406070"/>
      <w:bookmarkStart w:id="193" w:name="_Toc399406931"/>
      <w:bookmarkStart w:id="194" w:name="_Toc399407591"/>
      <w:bookmarkStart w:id="195" w:name="_Toc399407792"/>
      <w:bookmarkStart w:id="196" w:name="_Toc399407997"/>
      <w:bookmarkStart w:id="197" w:name="_Toc399408947"/>
      <w:bookmarkStart w:id="198" w:name="_Toc399508238"/>
      <w:bookmarkStart w:id="199" w:name="_Toc399508439"/>
      <w:bookmarkStart w:id="200" w:name="_Toc399508640"/>
      <w:bookmarkStart w:id="201" w:name="_Toc399508907"/>
      <w:bookmarkStart w:id="202" w:name="_Toc401075939"/>
      <w:bookmarkStart w:id="203" w:name="_Toc401076826"/>
      <w:bookmarkStart w:id="204" w:name="_Toc398214254"/>
      <w:bookmarkStart w:id="205" w:name="_Toc398214306"/>
      <w:bookmarkStart w:id="206" w:name="_Toc398214358"/>
      <w:bookmarkStart w:id="207" w:name="_Toc399406071"/>
      <w:bookmarkStart w:id="208" w:name="_Toc399406932"/>
      <w:bookmarkStart w:id="209" w:name="_Toc399407592"/>
      <w:bookmarkStart w:id="210" w:name="_Toc399407793"/>
      <w:bookmarkStart w:id="211" w:name="_Toc399407998"/>
      <w:bookmarkStart w:id="212" w:name="_Toc399408948"/>
      <w:bookmarkStart w:id="213" w:name="_Toc399508239"/>
      <w:bookmarkStart w:id="214" w:name="_Toc399508440"/>
      <w:bookmarkStart w:id="215" w:name="_Toc399508641"/>
      <w:bookmarkStart w:id="216" w:name="_Toc399508908"/>
      <w:bookmarkStart w:id="217" w:name="_Toc401075940"/>
      <w:bookmarkStart w:id="218" w:name="_Toc401076827"/>
      <w:bookmarkStart w:id="219" w:name="_Toc399407593"/>
      <w:bookmarkStart w:id="220" w:name="_Toc399407794"/>
      <w:bookmarkStart w:id="221" w:name="_Toc399407999"/>
      <w:bookmarkStart w:id="222" w:name="_Toc399408949"/>
      <w:bookmarkStart w:id="223" w:name="_Toc399508240"/>
      <w:bookmarkStart w:id="224" w:name="_Toc399508441"/>
      <w:bookmarkStart w:id="225" w:name="_Toc399508642"/>
      <w:bookmarkStart w:id="226" w:name="_Toc399508909"/>
      <w:bookmarkStart w:id="227" w:name="_Toc401075941"/>
      <w:bookmarkStart w:id="228" w:name="_Toc401076828"/>
      <w:bookmarkStart w:id="229" w:name="_Toc399407594"/>
      <w:bookmarkStart w:id="230" w:name="_Toc399407795"/>
      <w:bookmarkStart w:id="231" w:name="_Toc399408000"/>
      <w:bookmarkStart w:id="232" w:name="_Toc399408950"/>
      <w:bookmarkStart w:id="233" w:name="_Toc399508241"/>
      <w:bookmarkStart w:id="234" w:name="_Toc399508442"/>
      <w:bookmarkStart w:id="235" w:name="_Toc399508643"/>
      <w:bookmarkStart w:id="236" w:name="_Toc399508910"/>
      <w:bookmarkStart w:id="237" w:name="_Toc401075942"/>
      <w:bookmarkStart w:id="238" w:name="_Toc401076829"/>
      <w:bookmarkStart w:id="239" w:name="_Toc399406936"/>
      <w:bookmarkStart w:id="240" w:name="_Toc399407595"/>
      <w:bookmarkStart w:id="241" w:name="_Toc399407796"/>
      <w:bookmarkStart w:id="242" w:name="_Toc399408001"/>
      <w:bookmarkStart w:id="243" w:name="_Toc399408951"/>
      <w:bookmarkStart w:id="244" w:name="_Toc399508242"/>
      <w:bookmarkStart w:id="245" w:name="_Toc399508443"/>
      <w:bookmarkStart w:id="246" w:name="_Toc399508644"/>
      <w:bookmarkStart w:id="247" w:name="_Toc399508911"/>
      <w:bookmarkStart w:id="248" w:name="_Toc401075943"/>
      <w:bookmarkStart w:id="249" w:name="_Toc401076830"/>
      <w:bookmarkStart w:id="250" w:name="_Toc399406075"/>
      <w:bookmarkStart w:id="251" w:name="_Toc399406937"/>
      <w:bookmarkStart w:id="252" w:name="_Toc399407596"/>
      <w:bookmarkStart w:id="253" w:name="_Toc399407797"/>
      <w:bookmarkStart w:id="254" w:name="_Toc399408002"/>
      <w:bookmarkStart w:id="255" w:name="_Toc399408952"/>
      <w:bookmarkStart w:id="256" w:name="_Toc399508243"/>
      <w:bookmarkStart w:id="257" w:name="_Toc399508444"/>
      <w:bookmarkStart w:id="258" w:name="_Toc399508645"/>
      <w:bookmarkStart w:id="259" w:name="_Toc399508912"/>
      <w:bookmarkStart w:id="260" w:name="_Toc401075944"/>
      <w:bookmarkStart w:id="261" w:name="_Toc401076831"/>
      <w:bookmarkStart w:id="262" w:name="_Toc399406076"/>
      <w:bookmarkStart w:id="263" w:name="_Toc399406938"/>
      <w:bookmarkStart w:id="264" w:name="_Toc399407597"/>
      <w:bookmarkStart w:id="265" w:name="_Toc399407798"/>
      <w:bookmarkStart w:id="266" w:name="_Toc399408003"/>
      <w:bookmarkStart w:id="267" w:name="_Toc399408953"/>
      <w:bookmarkStart w:id="268" w:name="_Toc399508244"/>
      <w:bookmarkStart w:id="269" w:name="_Toc399508445"/>
      <w:bookmarkStart w:id="270" w:name="_Toc399508646"/>
      <w:bookmarkStart w:id="271" w:name="_Toc399508913"/>
      <w:bookmarkStart w:id="272" w:name="_Toc401075945"/>
      <w:bookmarkStart w:id="273" w:name="_Toc401076832"/>
      <w:bookmarkStart w:id="274" w:name="_Toc336357288"/>
      <w:bookmarkStart w:id="275" w:name="_Toc304964344"/>
      <w:bookmarkStart w:id="276" w:name="_Toc326654745"/>
      <w:bookmarkStart w:id="277" w:name="_Toc331003197"/>
      <w:bookmarkStart w:id="278" w:name="_Toc302986171"/>
      <w:bookmarkStart w:id="279" w:name="_Toc31170935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Pr="00432A4D">
        <w:t xml:space="preserve"> </w:t>
      </w:r>
      <w:bookmarkStart w:id="280" w:name="_Toc4414382"/>
      <w:bookmarkStart w:id="281" w:name="_Toc194502319"/>
      <w:r w:rsidRPr="00432A4D">
        <w:t>Identification of the software configuration items</w:t>
      </w:r>
      <w:bookmarkEnd w:id="280"/>
      <w:bookmarkEnd w:id="281"/>
    </w:p>
    <w:p w14:paraId="1493D7F8" w14:textId="345CA0CB" w:rsidR="00A06B5B" w:rsidRPr="00432A4D" w:rsidRDefault="00A06B5B" w:rsidP="00A06B5B">
      <w:pPr>
        <w:rPr>
          <w:lang w:val="en-US"/>
        </w:rPr>
      </w:pPr>
      <w:r w:rsidRPr="00432A4D">
        <w:rPr>
          <w:lang w:val="en-US"/>
        </w:rPr>
        <w:t>The following table lists the version of software configuration items and/or configuration data that constitutes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1788"/>
        <w:gridCol w:w="1515"/>
        <w:gridCol w:w="2201"/>
        <w:gridCol w:w="2064"/>
      </w:tblGrid>
      <w:tr w:rsidR="00A06B5B" w:rsidRPr="00432A4D" w14:paraId="71B8C1F9" w14:textId="77777777" w:rsidTr="009278BD">
        <w:trPr>
          <w:cantSplit/>
          <w:tblHeader/>
        </w:trPr>
        <w:tc>
          <w:tcPr>
            <w:tcW w:w="1114" w:type="pct"/>
            <w:shd w:val="clear" w:color="auto" w:fill="F2F2F2" w:themeFill="background1" w:themeFillShade="F2"/>
            <w:vAlign w:val="center"/>
          </w:tcPr>
          <w:p w14:paraId="06D10FA7" w14:textId="77777777" w:rsidR="00A06B5B" w:rsidRPr="00432A4D" w:rsidRDefault="00A06B5B" w:rsidP="00854428">
            <w:pPr>
              <w:spacing w:after="0"/>
              <w:jc w:val="center"/>
              <w:rPr>
                <w:b/>
                <w:lang w:val="fr-FR"/>
              </w:rPr>
            </w:pPr>
            <w:r w:rsidRPr="00432A4D">
              <w:rPr>
                <w:b/>
                <w:lang w:val="fr-FR"/>
              </w:rPr>
              <w:t>CI Description</w:t>
            </w:r>
          </w:p>
          <w:p w14:paraId="1D5222E2" w14:textId="2927B2FD" w:rsidR="00A06B5B" w:rsidRPr="00432A4D" w:rsidRDefault="00A06B5B" w:rsidP="00854428">
            <w:pPr>
              <w:spacing w:after="0"/>
              <w:jc w:val="center"/>
              <w:rPr>
                <w:b/>
                <w:lang w:val="fr-FR"/>
              </w:rPr>
            </w:pPr>
            <w:r w:rsidRPr="00432A4D">
              <w:rPr>
                <w:rFonts w:cs="Arial"/>
                <w:i/>
                <w:iCs/>
                <w:color w:val="0070C0"/>
                <w:szCs w:val="24"/>
                <w:lang w:val="fr-FR"/>
              </w:rPr>
              <w:t>(</w:t>
            </w:r>
            <w:r w:rsidR="00923CBF" w:rsidRPr="00432A4D">
              <w:rPr>
                <w:rFonts w:cs="Arial"/>
                <w:i/>
                <w:iCs/>
                <w:color w:val="0070C0"/>
                <w:szCs w:val="24"/>
                <w:lang w:val="fr-FR"/>
              </w:rPr>
              <w:t>EWM</w:t>
            </w:r>
            <w:r w:rsidRPr="00432A4D">
              <w:rPr>
                <w:rFonts w:cs="Arial"/>
                <w:i/>
                <w:iCs/>
                <w:color w:val="0070C0"/>
                <w:szCs w:val="24"/>
                <w:lang w:val="fr-FR"/>
              </w:rPr>
              <w:t xml:space="preserve"> component brief description)</w:t>
            </w:r>
          </w:p>
        </w:tc>
        <w:tc>
          <w:tcPr>
            <w:tcW w:w="918" w:type="pct"/>
            <w:shd w:val="clear" w:color="auto" w:fill="F2F2F2" w:themeFill="background1" w:themeFillShade="F2"/>
            <w:vAlign w:val="center"/>
          </w:tcPr>
          <w:p w14:paraId="7310E7D4" w14:textId="77777777" w:rsidR="00A06B5B" w:rsidRPr="00432A4D" w:rsidRDefault="00A06B5B" w:rsidP="00854428">
            <w:pPr>
              <w:spacing w:after="0"/>
              <w:jc w:val="center"/>
              <w:rPr>
                <w:b/>
                <w:lang w:val="en-US"/>
              </w:rPr>
            </w:pPr>
            <w:r w:rsidRPr="00432A4D">
              <w:rPr>
                <w:b/>
                <w:lang w:val="en-US"/>
              </w:rPr>
              <w:t>CI Name</w:t>
            </w:r>
          </w:p>
          <w:p w14:paraId="6A9AA4E7" w14:textId="730A5E3C" w:rsidR="00A06B5B" w:rsidRPr="00432A4D" w:rsidRDefault="00A06B5B" w:rsidP="00854428">
            <w:pPr>
              <w:spacing w:after="0"/>
              <w:jc w:val="center"/>
              <w:rPr>
                <w:b/>
                <w:lang w:val="en-US"/>
              </w:rPr>
            </w:pP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778" w:type="pct"/>
            <w:shd w:val="clear" w:color="auto" w:fill="F2F2F2" w:themeFill="background1" w:themeFillShade="F2"/>
            <w:vAlign w:val="center"/>
          </w:tcPr>
          <w:p w14:paraId="49B5198B" w14:textId="2A3F64F0" w:rsidR="00A06B5B" w:rsidRPr="00432A4D" w:rsidRDefault="00A06B5B" w:rsidP="00854428">
            <w:pPr>
              <w:spacing w:after="0"/>
              <w:jc w:val="center"/>
              <w:rPr>
                <w:b/>
                <w:lang w:val="it-IT"/>
              </w:rPr>
            </w:pPr>
            <w:r w:rsidRPr="00432A4D">
              <w:rPr>
                <w:b/>
                <w:lang w:val="it-IT"/>
              </w:rPr>
              <w:t>CI Version</w:t>
            </w:r>
          </w:p>
          <w:p w14:paraId="43A1CB5A" w14:textId="6FCE2B31"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130" w:type="pct"/>
            <w:shd w:val="clear" w:color="auto" w:fill="F2F2F2" w:themeFill="background1" w:themeFillShade="F2"/>
            <w:vAlign w:val="center"/>
          </w:tcPr>
          <w:p w14:paraId="31031E14" w14:textId="471CE589" w:rsidR="00A06B5B" w:rsidRPr="00432A4D" w:rsidRDefault="00A06B5B" w:rsidP="00854428">
            <w:pPr>
              <w:spacing w:after="0"/>
              <w:jc w:val="center"/>
              <w:rPr>
                <w:b/>
                <w:lang w:val="it-IT"/>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xml:space="preserve"> - UUID)</w:t>
            </w:r>
          </w:p>
        </w:tc>
        <w:tc>
          <w:tcPr>
            <w:tcW w:w="1060" w:type="pct"/>
            <w:shd w:val="clear" w:color="auto" w:fill="F2F2F2" w:themeFill="background1" w:themeFillShade="F2"/>
            <w:vAlign w:val="center"/>
          </w:tcPr>
          <w:p w14:paraId="5FA5ABB2" w14:textId="05AD6654" w:rsidR="00A06B5B" w:rsidRPr="00432A4D" w:rsidRDefault="00A06B5B" w:rsidP="00854428">
            <w:pPr>
              <w:spacing w:after="0"/>
              <w:jc w:val="center"/>
              <w:rPr>
                <w:b/>
                <w:lang w:val="en-US"/>
              </w:rPr>
            </w:pPr>
            <w:r w:rsidRPr="00432A4D">
              <w:rPr>
                <w:b/>
                <w:lang w:val="en-US"/>
              </w:rPr>
              <w:t xml:space="preserve">CI Release Location </w:t>
            </w:r>
            <w:r w:rsidRPr="00432A4D">
              <w:rPr>
                <w:rFonts w:cs="Arial"/>
                <w:i/>
                <w:iCs/>
                <w:color w:val="0070C0"/>
                <w:szCs w:val="24"/>
              </w:rPr>
              <w:t xml:space="preserve">(optional if </w:t>
            </w:r>
            <w:r w:rsidR="00923CBF" w:rsidRPr="00432A4D">
              <w:rPr>
                <w:rFonts w:cs="Arial"/>
                <w:i/>
                <w:iCs/>
                <w:color w:val="0070C0"/>
                <w:szCs w:val="24"/>
              </w:rPr>
              <w:t>EWM</w:t>
            </w:r>
            <w:r w:rsidRPr="00432A4D">
              <w:rPr>
                <w:rFonts w:cs="Arial"/>
                <w:i/>
                <w:iCs/>
                <w:color w:val="0070C0"/>
                <w:szCs w:val="24"/>
              </w:rPr>
              <w:t xml:space="preserve"> is used)</w:t>
            </w:r>
          </w:p>
        </w:tc>
      </w:tr>
      <w:tr w:rsidR="00A06B5B" w:rsidRPr="00432A4D" w14:paraId="5567EB46" w14:textId="77777777" w:rsidTr="00854428">
        <w:trPr>
          <w:trHeight w:val="340"/>
        </w:trPr>
        <w:tc>
          <w:tcPr>
            <w:tcW w:w="1114" w:type="pct"/>
          </w:tcPr>
          <w:p w14:paraId="57F66664" w14:textId="77777777" w:rsidR="00A06B5B" w:rsidRPr="00432A4D" w:rsidRDefault="00A06B5B" w:rsidP="00854428">
            <w:pPr>
              <w:spacing w:after="0"/>
              <w:jc w:val="center"/>
              <w:rPr>
                <w:lang w:val="en-US"/>
              </w:rPr>
            </w:pPr>
          </w:p>
        </w:tc>
        <w:tc>
          <w:tcPr>
            <w:tcW w:w="918" w:type="pct"/>
          </w:tcPr>
          <w:p w14:paraId="22C2EAC3" w14:textId="77777777" w:rsidR="00A06B5B" w:rsidRPr="00432A4D" w:rsidRDefault="00A06B5B" w:rsidP="00854428">
            <w:pPr>
              <w:spacing w:after="0"/>
              <w:jc w:val="center"/>
              <w:rPr>
                <w:lang w:val="en-US"/>
              </w:rPr>
            </w:pPr>
          </w:p>
        </w:tc>
        <w:tc>
          <w:tcPr>
            <w:tcW w:w="778" w:type="pct"/>
          </w:tcPr>
          <w:p w14:paraId="2AB50BEA" w14:textId="77777777" w:rsidR="00A06B5B" w:rsidRPr="00432A4D" w:rsidRDefault="00A06B5B" w:rsidP="00854428">
            <w:pPr>
              <w:spacing w:after="0"/>
              <w:rPr>
                <w:lang w:val="en-US"/>
              </w:rPr>
            </w:pPr>
          </w:p>
        </w:tc>
        <w:tc>
          <w:tcPr>
            <w:tcW w:w="1130" w:type="pct"/>
          </w:tcPr>
          <w:p w14:paraId="7E96D803" w14:textId="77777777" w:rsidR="00A06B5B" w:rsidRPr="00432A4D" w:rsidRDefault="00A06B5B" w:rsidP="00854428">
            <w:pPr>
              <w:spacing w:after="0"/>
              <w:jc w:val="left"/>
              <w:rPr>
                <w:rFonts w:ascii="Times New Roman" w:hAnsi="Times New Roman"/>
                <w:lang w:val="en-US"/>
              </w:rPr>
            </w:pPr>
          </w:p>
        </w:tc>
        <w:tc>
          <w:tcPr>
            <w:tcW w:w="1060" w:type="pct"/>
          </w:tcPr>
          <w:p w14:paraId="7BE9DA48" w14:textId="77777777" w:rsidR="00A06B5B" w:rsidRPr="00432A4D" w:rsidRDefault="00A06B5B" w:rsidP="00854428">
            <w:pPr>
              <w:spacing w:after="0"/>
              <w:jc w:val="left"/>
              <w:rPr>
                <w:rFonts w:ascii="Times New Roman" w:hAnsi="Times New Roman"/>
                <w:lang w:val="en-US"/>
              </w:rPr>
            </w:pPr>
          </w:p>
        </w:tc>
      </w:tr>
      <w:tr w:rsidR="00A06B5B" w:rsidRPr="00432A4D" w14:paraId="15BC8CEC" w14:textId="77777777" w:rsidTr="00854428">
        <w:trPr>
          <w:trHeight w:val="340"/>
        </w:trPr>
        <w:tc>
          <w:tcPr>
            <w:tcW w:w="1114" w:type="pct"/>
          </w:tcPr>
          <w:p w14:paraId="0EB9C4A9" w14:textId="77777777" w:rsidR="00A06B5B" w:rsidRPr="00432A4D" w:rsidRDefault="00A06B5B" w:rsidP="00854428">
            <w:pPr>
              <w:spacing w:after="0"/>
              <w:jc w:val="center"/>
              <w:rPr>
                <w:lang w:val="en-US"/>
              </w:rPr>
            </w:pPr>
          </w:p>
        </w:tc>
        <w:tc>
          <w:tcPr>
            <w:tcW w:w="918" w:type="pct"/>
          </w:tcPr>
          <w:p w14:paraId="07BA2DE9" w14:textId="77777777" w:rsidR="00A06B5B" w:rsidRPr="00432A4D" w:rsidRDefault="00A06B5B" w:rsidP="00854428">
            <w:pPr>
              <w:spacing w:after="0"/>
              <w:jc w:val="center"/>
              <w:rPr>
                <w:lang w:val="en-US"/>
              </w:rPr>
            </w:pPr>
          </w:p>
        </w:tc>
        <w:tc>
          <w:tcPr>
            <w:tcW w:w="778" w:type="pct"/>
          </w:tcPr>
          <w:p w14:paraId="0C80050F" w14:textId="77777777" w:rsidR="00A06B5B" w:rsidRPr="00432A4D" w:rsidRDefault="00A06B5B" w:rsidP="00854428">
            <w:pPr>
              <w:spacing w:after="0"/>
              <w:rPr>
                <w:lang w:val="en-US"/>
              </w:rPr>
            </w:pPr>
          </w:p>
        </w:tc>
        <w:tc>
          <w:tcPr>
            <w:tcW w:w="1130" w:type="pct"/>
          </w:tcPr>
          <w:p w14:paraId="264ED9E1" w14:textId="77777777" w:rsidR="00A06B5B" w:rsidRPr="00432A4D" w:rsidRDefault="00A06B5B" w:rsidP="00854428">
            <w:pPr>
              <w:spacing w:after="0"/>
              <w:rPr>
                <w:lang w:val="en-US"/>
              </w:rPr>
            </w:pPr>
          </w:p>
        </w:tc>
        <w:tc>
          <w:tcPr>
            <w:tcW w:w="1060" w:type="pct"/>
          </w:tcPr>
          <w:p w14:paraId="3A0966E1" w14:textId="77777777" w:rsidR="00A06B5B" w:rsidRPr="00432A4D" w:rsidRDefault="00A06B5B" w:rsidP="00854428">
            <w:pPr>
              <w:spacing w:after="0"/>
              <w:rPr>
                <w:lang w:val="en-US"/>
              </w:rPr>
            </w:pPr>
          </w:p>
        </w:tc>
      </w:tr>
      <w:tr w:rsidR="00A06B5B" w:rsidRPr="00432A4D" w14:paraId="2D9BF751" w14:textId="77777777" w:rsidTr="00854428">
        <w:trPr>
          <w:trHeight w:val="340"/>
        </w:trPr>
        <w:tc>
          <w:tcPr>
            <w:tcW w:w="1114" w:type="pct"/>
          </w:tcPr>
          <w:p w14:paraId="7D7702A3" w14:textId="77777777" w:rsidR="00A06B5B" w:rsidRPr="00432A4D" w:rsidRDefault="00A06B5B" w:rsidP="00854428">
            <w:pPr>
              <w:spacing w:after="0"/>
              <w:jc w:val="center"/>
              <w:rPr>
                <w:lang w:val="en-US"/>
              </w:rPr>
            </w:pPr>
          </w:p>
        </w:tc>
        <w:tc>
          <w:tcPr>
            <w:tcW w:w="918" w:type="pct"/>
          </w:tcPr>
          <w:p w14:paraId="59AD1D4D" w14:textId="77777777" w:rsidR="00A06B5B" w:rsidRPr="00432A4D" w:rsidRDefault="00A06B5B" w:rsidP="00854428">
            <w:pPr>
              <w:spacing w:after="0"/>
              <w:jc w:val="center"/>
              <w:rPr>
                <w:lang w:val="en-US"/>
              </w:rPr>
            </w:pPr>
          </w:p>
        </w:tc>
        <w:tc>
          <w:tcPr>
            <w:tcW w:w="778" w:type="pct"/>
          </w:tcPr>
          <w:p w14:paraId="6149F700" w14:textId="77777777" w:rsidR="00A06B5B" w:rsidRPr="00432A4D" w:rsidRDefault="00A06B5B" w:rsidP="00854428">
            <w:pPr>
              <w:spacing w:after="0"/>
              <w:rPr>
                <w:lang w:val="en-US"/>
              </w:rPr>
            </w:pPr>
          </w:p>
        </w:tc>
        <w:tc>
          <w:tcPr>
            <w:tcW w:w="1130" w:type="pct"/>
          </w:tcPr>
          <w:p w14:paraId="6D95A7A5" w14:textId="77777777" w:rsidR="00A06B5B" w:rsidRPr="00432A4D" w:rsidRDefault="00A06B5B" w:rsidP="00854428">
            <w:pPr>
              <w:spacing w:after="0"/>
              <w:rPr>
                <w:lang w:val="en-US"/>
              </w:rPr>
            </w:pPr>
          </w:p>
        </w:tc>
        <w:tc>
          <w:tcPr>
            <w:tcW w:w="1060" w:type="pct"/>
          </w:tcPr>
          <w:p w14:paraId="214D4D52" w14:textId="77777777" w:rsidR="00A06B5B" w:rsidRPr="00432A4D" w:rsidRDefault="00A06B5B" w:rsidP="00854428">
            <w:pPr>
              <w:spacing w:after="0"/>
              <w:rPr>
                <w:lang w:val="en-US"/>
              </w:rPr>
            </w:pPr>
          </w:p>
        </w:tc>
      </w:tr>
      <w:tr>
        <w:tc>
          <w:tcPr>
            <w:tcW w:type="dxa" w:w="2169"/>
          </w:tcPr>
          <w:p>
            <w:r>
              <w:t>alert_dispatcher</w:t>
            </w:r>
          </w:p>
        </w:tc>
        <w:tc>
          <w:tcPr>
            <w:tcW w:type="dxa" w:w="1788"/>
          </w:tcPr>
          <w:p>
            <w:r>
              <w:t>alert_dispatcher</w:t>
            </w:r>
          </w:p>
        </w:tc>
        <w:tc>
          <w:tcPr>
            <w:tcW w:type="dxa" w:w="1515"/>
          </w:tcPr>
          <w:p>
            <w:r>
              <w:t>1.2.0-rc.1</w:t>
            </w:r>
          </w:p>
        </w:tc>
        <w:tc>
          <w:tcPr>
            <w:tcW w:type="dxa" w:w="2201"/>
          </w:tcPr>
          <w:p>
            <w:r>
              <w:t>v0.4</w:t>
            </w:r>
          </w:p>
        </w:tc>
        <w:tc>
          <w:tcPr>
            <w:tcW w:type="dxa" w:w="2064"/>
          </w:tcPr>
          <w:p>
            <w:r>
              <w:t>alert_dispatcher/__init__.py</w:t>
            </w:r>
          </w:p>
        </w:tc>
      </w:tr>
      <w:tr>
        <w:tc>
          <w:tcPr>
            <w:tcW w:type="dxa" w:w="2169"/>
          </w:tcPr>
          <w:p>
            <w:r>
              <w:t>anomaly_engine</w:t>
            </w:r>
          </w:p>
        </w:tc>
        <w:tc>
          <w:tcPr>
            <w:tcW w:type="dxa" w:w="1788"/>
          </w:tcPr>
          <w:p>
            <w:r>
              <w:t>anomaly_engine</w:t>
            </w:r>
          </w:p>
        </w:tc>
        <w:tc>
          <w:tcPr>
            <w:tcW w:type="dxa" w:w="1515"/>
          </w:tcPr>
          <w:p>
            <w:r>
              <w:t>2.1.0-rc.1</w:t>
            </w:r>
          </w:p>
        </w:tc>
        <w:tc>
          <w:tcPr>
            <w:tcW w:type="dxa" w:w="2201"/>
          </w:tcPr>
          <w:p>
            <w:r>
              <w:t>v0.4</w:t>
            </w:r>
          </w:p>
        </w:tc>
        <w:tc>
          <w:tcPr>
            <w:tcW w:type="dxa" w:w="2064"/>
          </w:tcPr>
          <w:p>
            <w:r>
              <w:t>anomaly_engine/__init__.py</w:t>
            </w:r>
          </w:p>
        </w:tc>
      </w:tr>
      <w:tr>
        <w:tc>
          <w:tcPr>
            <w:tcW w:type="dxa" w:w="2169"/>
          </w:tcPr>
          <w:p>
            <w:r>
              <w:t>sensor_collector</w:t>
            </w:r>
          </w:p>
        </w:tc>
        <w:tc>
          <w:tcPr>
            <w:tcW w:type="dxa" w:w="1788"/>
          </w:tcPr>
          <w:p>
            <w:r>
              <w:t>sensor_collector</w:t>
            </w:r>
          </w:p>
        </w:tc>
        <w:tc>
          <w:tcPr>
            <w:tcW w:type="dxa" w:w="1515"/>
          </w:tcPr>
          <w:p>
            <w:r>
              <w:t>1.3.0</w:t>
            </w:r>
          </w:p>
        </w:tc>
        <w:tc>
          <w:tcPr>
            <w:tcW w:type="dxa" w:w="2201"/>
          </w:tcPr>
          <w:p>
            <w:r>
              <w:t>v0.4</w:t>
            </w:r>
          </w:p>
        </w:tc>
        <w:tc>
          <w:tcPr>
            <w:tcW w:type="dxa" w:w="2064"/>
          </w:tcPr>
          <w:p>
            <w:r>
              <w:t>sensor_collector/__init__.py</w:t>
            </w:r>
          </w:p>
        </w:tc>
      </w:tr>
    </w:tbl>
    <w:p w14:paraId="0502B608" w14:textId="77777777" w:rsidR="009278BD" w:rsidRPr="00432A4D" w:rsidRDefault="009278BD" w:rsidP="00A06B5B">
      <w:pPr>
        <w:rPr>
          <w:lang w:val="en-US"/>
        </w:rPr>
      </w:pPr>
    </w:p>
    <w:p w14:paraId="44097F61" w14:textId="683B4CD3" w:rsidR="00A06B5B" w:rsidRPr="00432A4D" w:rsidRDefault="00A06B5B" w:rsidP="00A06B5B">
      <w:pPr>
        <w:rPr>
          <w:rFonts w:cs="Arial"/>
          <w:lang w:val="en-US"/>
        </w:rPr>
      </w:pPr>
      <w:r w:rsidRPr="00432A4D">
        <w:rPr>
          <w:lang w:val="en-US"/>
        </w:rPr>
        <w:t>Baseline Name : wayside-monitor-v0.4 [In case EWM is used, here is the delivery stream snapshot hypertext link (&lt;https:…….&gt;) related to the release.]</w:t>
      </w:r>
      <w:r w:rsidRPr="00432A4D">
        <w:rPr>
          <w:rFonts w:cs="Arial"/>
          <w:i/>
          <w:iCs/>
          <w:color w:val="0070C0"/>
          <w:szCs w:val="24"/>
        </w:rPr>
      </w:r>
      <w:r w:rsidR="00923CBF" w:rsidRPr="00432A4D">
        <w:rPr>
          <w:rFonts w:cs="Arial"/>
          <w:i/>
          <w:iCs/>
          <w:color w:val="0070C0"/>
          <w:szCs w:val="24"/>
        </w:rPr>
      </w:r>
      <w:r w:rsidRPr="00432A4D">
        <w:rPr>
          <w:rFonts w:cs="Arial"/>
          <w:i/>
          <w:iCs/>
          <w:color w:val="0070C0"/>
          <w:szCs w:val="24"/>
        </w:rPr>
      </w:r>
      <w:r w:rsidRPr="00432A4D">
        <w:rPr>
          <w:i/>
          <w:iCs/>
          <w:color w:val="0070C0"/>
        </w:rPr>
      </w:r>
      <w:r w:rsidRPr="00432A4D">
        <w:rPr>
          <w:rFonts w:cs="Arial"/>
          <w:i/>
          <w:iCs/>
          <w:color w:val="0070C0"/>
          <w:szCs w:val="24"/>
        </w:rPr>
      </w:r>
    </w:p>
    <w:bookmarkEnd w:id="274"/>
    <w:p w14:paraId="3B688AB9" w14:textId="6EABE50D" w:rsidR="00A06B5B" w:rsidRPr="00432A4D" w:rsidRDefault="00A06B5B" w:rsidP="00A06B5B">
      <w:pPr>
        <w:rPr>
          <w:b/>
          <w:bCs/>
          <w:lang w:val="en-US"/>
        </w:rPr>
      </w:pPr>
      <w:r w:rsidRPr="00432A4D">
        <w:rPr>
          <w:lang w:val="en-US"/>
        </w:rPr>
        <w:t xml:space="preserve">The source files are listed on chapter </w:t>
      </w:r>
      <w:r w:rsidRPr="00432A4D">
        <w:rPr>
          <w:rFonts w:cs="Arial"/>
          <w:b/>
          <w:bCs/>
          <w:lang w:val="en-US"/>
        </w:rPr>
        <w:fldChar w:fldCharType="begin"/>
      </w:r>
      <w:r w:rsidRPr="00432A4D">
        <w:rPr>
          <w:rFonts w:cs="Arial"/>
          <w:b/>
          <w:bCs/>
          <w:lang w:val="en-US"/>
        </w:rPr>
        <w:instrText xml:space="preserve"> REF _Ref336356997 \r \h </w:instrText>
      </w:r>
      <w:r w:rsidR="00432A4D">
        <w:rPr>
          <w:rFonts w:cs="Arial"/>
          <w:b/>
          <w:bCs/>
          <w:lang w:val="en-US"/>
        </w:rPr>
        <w:instrText xml:space="preserve"> \* MERGEFORMAT </w:instrText>
      </w:r>
      <w:r w:rsidRPr="00432A4D">
        <w:rPr>
          <w:rFonts w:cs="Arial"/>
          <w:b/>
          <w:bCs/>
          <w:lang w:val="en-US"/>
        </w:rPr>
      </w:r>
      <w:r w:rsidRPr="00432A4D">
        <w:rPr>
          <w:rFonts w:cs="Arial"/>
          <w:b/>
          <w:bCs/>
          <w:lang w:val="en-US"/>
        </w:rPr>
        <w:fldChar w:fldCharType="separate"/>
      </w:r>
      <w:r w:rsidR="00014483" w:rsidRPr="00432A4D">
        <w:rPr>
          <w:rFonts w:cs="Arial"/>
          <w:b/>
          <w:bCs/>
          <w:lang w:val="en-US"/>
        </w:rPr>
        <w:t>4.1.1</w:t>
      </w:r>
      <w:r w:rsidRPr="00432A4D">
        <w:rPr>
          <w:rFonts w:cs="Arial"/>
          <w:b/>
          <w:bCs/>
          <w:lang w:val="en-US"/>
        </w:rPr>
        <w:fldChar w:fldCharType="end"/>
      </w:r>
    </w:p>
    <w:p w14:paraId="349EB6EC" w14:textId="77777777" w:rsidR="00A06B5B" w:rsidRPr="00432A4D" w:rsidRDefault="00A06B5B" w:rsidP="00A06B5B">
      <w:pPr>
        <w:pStyle w:val="Titolo3"/>
        <w:keepNext/>
        <w:keepLines/>
        <w:tabs>
          <w:tab w:val="left" w:pos="1008"/>
        </w:tabs>
        <w:spacing w:line="240" w:lineRule="auto"/>
        <w:ind w:left="1008" w:hanging="1008"/>
      </w:pPr>
      <w:r w:rsidRPr="00432A4D">
        <w:t xml:space="preserve"> </w:t>
      </w:r>
      <w:bookmarkStart w:id="282" w:name="_Toc4414383"/>
      <w:bookmarkStart w:id="283" w:name="_Toc194502320"/>
      <w:r w:rsidRPr="00432A4D">
        <w:t>Configuration Items related checksums</w:t>
      </w:r>
      <w:bookmarkEnd w:id="282"/>
      <w:bookmarkEnd w:id="283"/>
    </w:p>
    <w:p w14:paraId="760FF9E7" w14:textId="38F95F7A" w:rsidR="00A06B5B" w:rsidRPr="00432A4D" w:rsidRDefault="00A06B5B" w:rsidP="007E72B4">
      <w:pPr>
        <w:pStyle w:val="BodyText1"/>
      </w:pPr>
      <w:r w:rsidRPr="00432A4D">
        <w:t>[The checksums listed in this paragraph are related to the CIs to be delivered described in the previous paragraph]</w:t>
      </w:r>
    </w:p>
    <w:p w14:paraId="51D08C48" w14:textId="77777777" w:rsidR="007E72B4" w:rsidRPr="00432A4D" w:rsidRDefault="007E72B4" w:rsidP="007E72B4">
      <w:pPr>
        <w:pStyle w:val="BodyTex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2"/>
        <w:gridCol w:w="1842"/>
        <w:gridCol w:w="1803"/>
        <w:gridCol w:w="2407"/>
      </w:tblGrid>
      <w:tr w:rsidR="00A06B5B" w:rsidRPr="00432A4D" w14:paraId="7EB9A1E9" w14:textId="77777777" w:rsidTr="007E72B4">
        <w:trPr>
          <w:cantSplit/>
          <w:tblHeader/>
        </w:trPr>
        <w:tc>
          <w:tcPr>
            <w:tcW w:w="946" w:type="pct"/>
            <w:shd w:val="clear" w:color="auto" w:fill="F2F2F2" w:themeFill="background1" w:themeFillShade="F2"/>
          </w:tcPr>
          <w:p w14:paraId="5DF2F9B8" w14:textId="45FF3037" w:rsidR="00A06B5B" w:rsidRPr="00432A4D" w:rsidRDefault="00A06B5B" w:rsidP="00854428">
            <w:pPr>
              <w:spacing w:after="0"/>
              <w:jc w:val="center"/>
              <w:rPr>
                <w:b/>
                <w:lang w:val="en-US"/>
              </w:rPr>
            </w:pPr>
            <w:r w:rsidRPr="00432A4D">
              <w:rPr>
                <w:b/>
                <w:lang w:val="en-US"/>
              </w:rPr>
              <w:t xml:space="preserve">CI Name </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or executable name)</w:t>
            </w:r>
          </w:p>
        </w:tc>
        <w:tc>
          <w:tcPr>
            <w:tcW w:w="946" w:type="pct"/>
            <w:shd w:val="clear" w:color="auto" w:fill="F2F2F2" w:themeFill="background1" w:themeFillShade="F2"/>
          </w:tcPr>
          <w:p w14:paraId="4D62E9C6" w14:textId="77777777" w:rsidR="00A06B5B" w:rsidRPr="00432A4D" w:rsidRDefault="00A06B5B" w:rsidP="00854428">
            <w:pPr>
              <w:spacing w:after="0"/>
              <w:jc w:val="center"/>
              <w:rPr>
                <w:b/>
                <w:lang w:val="it-IT"/>
              </w:rPr>
            </w:pPr>
            <w:r w:rsidRPr="00432A4D">
              <w:rPr>
                <w:b/>
                <w:lang w:val="it-IT"/>
              </w:rPr>
              <w:t>CI Version</w:t>
            </w:r>
          </w:p>
          <w:p w14:paraId="66AF3A47" w14:textId="69E98798"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946" w:type="pct"/>
            <w:shd w:val="clear" w:color="auto" w:fill="F2F2F2" w:themeFill="background1" w:themeFillShade="F2"/>
          </w:tcPr>
          <w:p w14:paraId="6B5B9E77" w14:textId="45F4161F"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926" w:type="pct"/>
            <w:shd w:val="clear" w:color="auto" w:fill="F2F2F2" w:themeFill="background1" w:themeFillShade="F2"/>
          </w:tcPr>
          <w:p w14:paraId="34DB31EB" w14:textId="77777777" w:rsidR="00A06B5B" w:rsidRPr="00432A4D" w:rsidRDefault="00A06B5B" w:rsidP="00854428">
            <w:pPr>
              <w:spacing w:after="0"/>
              <w:jc w:val="center"/>
              <w:rPr>
                <w:b/>
                <w:lang w:val="en-US"/>
              </w:rPr>
            </w:pPr>
            <w:r w:rsidRPr="00432A4D">
              <w:rPr>
                <w:b/>
                <w:lang w:val="en-US"/>
              </w:rPr>
              <w:t>Checksum Value</w:t>
            </w:r>
          </w:p>
        </w:tc>
        <w:tc>
          <w:tcPr>
            <w:tcW w:w="1237" w:type="pct"/>
            <w:shd w:val="clear" w:color="auto" w:fill="F2F2F2" w:themeFill="background1" w:themeFillShade="F2"/>
          </w:tcPr>
          <w:p w14:paraId="5816D36B" w14:textId="77777777" w:rsidR="00A06B5B" w:rsidRPr="00432A4D" w:rsidRDefault="00A06B5B" w:rsidP="00854428">
            <w:pPr>
              <w:spacing w:after="0"/>
              <w:jc w:val="center"/>
              <w:rPr>
                <w:b/>
                <w:lang w:val="en-US"/>
              </w:rPr>
            </w:pPr>
            <w:r w:rsidRPr="00432A4D">
              <w:rPr>
                <w:b/>
                <w:lang w:val="en-US"/>
              </w:rPr>
              <w:t>Checksum Calculation Method</w:t>
            </w:r>
          </w:p>
        </w:tc>
      </w:tr>
      <w:tr w:rsidR="00A06B5B" w:rsidRPr="00432A4D" w14:paraId="31358426" w14:textId="77777777" w:rsidTr="007E72B4">
        <w:trPr>
          <w:cantSplit/>
          <w:trHeight w:val="539"/>
        </w:trPr>
        <w:tc>
          <w:tcPr>
            <w:tcW w:w="946" w:type="pct"/>
          </w:tcPr>
          <w:p w14:paraId="32855305" w14:textId="77777777" w:rsidR="00A06B5B" w:rsidRPr="00432A4D" w:rsidRDefault="00A06B5B" w:rsidP="00854428">
            <w:pPr>
              <w:spacing w:after="0"/>
              <w:rPr>
                <w:lang w:val="en-US"/>
              </w:rPr>
            </w:pPr>
          </w:p>
        </w:tc>
        <w:tc>
          <w:tcPr>
            <w:tcW w:w="946" w:type="pct"/>
          </w:tcPr>
          <w:p w14:paraId="3FCEA588" w14:textId="77777777" w:rsidR="00A06B5B" w:rsidRPr="00432A4D" w:rsidRDefault="00A06B5B" w:rsidP="00854428">
            <w:pPr>
              <w:spacing w:after="0"/>
              <w:rPr>
                <w:lang w:val="en-US"/>
              </w:rPr>
            </w:pPr>
          </w:p>
        </w:tc>
        <w:tc>
          <w:tcPr>
            <w:tcW w:w="946" w:type="pct"/>
          </w:tcPr>
          <w:p w14:paraId="75B12D84" w14:textId="77777777" w:rsidR="00A06B5B" w:rsidRPr="00432A4D" w:rsidRDefault="00A06B5B" w:rsidP="00854428">
            <w:pPr>
              <w:spacing w:after="0"/>
              <w:rPr>
                <w:lang w:val="en-US"/>
              </w:rPr>
            </w:pPr>
          </w:p>
        </w:tc>
        <w:tc>
          <w:tcPr>
            <w:tcW w:w="926" w:type="pct"/>
          </w:tcPr>
          <w:p w14:paraId="292C1C5D" w14:textId="77777777" w:rsidR="00A06B5B" w:rsidRPr="00432A4D" w:rsidRDefault="00A06B5B" w:rsidP="00854428">
            <w:pPr>
              <w:spacing w:after="0"/>
              <w:rPr>
                <w:lang w:val="en-US"/>
              </w:rPr>
            </w:pPr>
          </w:p>
        </w:tc>
        <w:tc>
          <w:tcPr>
            <w:tcW w:w="1237" w:type="pct"/>
          </w:tcPr>
          <w:p w14:paraId="1C48D58F" w14:textId="77777777" w:rsidR="00A06B5B" w:rsidRPr="00432A4D" w:rsidRDefault="00A06B5B" w:rsidP="00854428">
            <w:pPr>
              <w:spacing w:after="0"/>
              <w:jc w:val="center"/>
              <w:rPr>
                <w:rFonts w:cs="Arial"/>
                <w:b/>
                <w:bCs/>
                <w:i/>
                <w:iCs/>
                <w:caps/>
                <w:lang w:val="en-US"/>
              </w:rPr>
            </w:pPr>
          </w:p>
        </w:tc>
      </w:tr>
    </w:tbl>
    <w:p w14:paraId="6D1B7E4B" w14:textId="77777777" w:rsidR="00A06B5B" w:rsidRPr="00432A4D" w:rsidRDefault="00A06B5B" w:rsidP="00A06B5B">
      <w:pPr>
        <w:rPr>
          <w:lang w:val="en-US"/>
        </w:rPr>
      </w:pPr>
    </w:p>
    <w:p w14:paraId="52C8F0F1" w14:textId="77777777" w:rsidR="00A06B5B" w:rsidRPr="00432A4D" w:rsidRDefault="00A06B5B" w:rsidP="00A06B5B">
      <w:pPr>
        <w:pStyle w:val="Titolo3"/>
        <w:keepNext/>
        <w:keepLines/>
        <w:tabs>
          <w:tab w:val="left" w:pos="1134"/>
        </w:tabs>
        <w:spacing w:before="200" w:line="240" w:lineRule="auto"/>
        <w:rPr>
          <w:lang w:val="en-US"/>
        </w:rPr>
      </w:pPr>
      <w:r w:rsidRPr="00432A4D">
        <w:rPr>
          <w:lang w:val="en-US"/>
        </w:rPr>
        <w:t xml:space="preserve"> </w:t>
      </w:r>
      <w:bookmarkStart w:id="284" w:name="_Toc4414384"/>
      <w:bookmarkStart w:id="285" w:name="_Toc194502321"/>
      <w:r w:rsidRPr="00432A4D">
        <w:rPr>
          <w:lang w:val="en-US"/>
        </w:rPr>
        <w:t>Reference of software components used</w:t>
      </w:r>
      <w:bookmarkEnd w:id="284"/>
      <w:bookmarkEnd w:id="285"/>
    </w:p>
    <w:p w14:paraId="2910FE2D" w14:textId="693A1372" w:rsidR="00A06B5B" w:rsidRPr="00432A4D" w:rsidRDefault="00A06B5B" w:rsidP="007E72B4">
      <w:pPr>
        <w:pStyle w:val="BodyText1"/>
      </w:pPr>
      <w:r w:rsidRPr="00432A4D">
        <w:t>[The checksums listed in this paragraph are related to reference CI(s) described in other VDDs.]</w:t>
      </w:r>
    </w:p>
    <w:p w14:paraId="7408F798" w14:textId="77777777" w:rsidR="007E72B4" w:rsidRPr="00432A4D" w:rsidRDefault="007E72B4" w:rsidP="007E72B4">
      <w:pPr>
        <w:pStyle w:val="BodyText1"/>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668"/>
        <w:gridCol w:w="1668"/>
        <w:gridCol w:w="1483"/>
        <w:gridCol w:w="1843"/>
        <w:gridCol w:w="1843"/>
      </w:tblGrid>
      <w:tr w:rsidR="00A06B5B" w:rsidRPr="00432A4D" w14:paraId="5BA31F45" w14:textId="77777777" w:rsidTr="00B03D92">
        <w:trPr>
          <w:cantSplit/>
          <w:tblHeader/>
        </w:trPr>
        <w:tc>
          <w:tcPr>
            <w:tcW w:w="1668" w:type="dxa"/>
            <w:shd w:val="clear" w:color="auto" w:fill="F2F2F2" w:themeFill="background1" w:themeFillShade="F2"/>
          </w:tcPr>
          <w:p w14:paraId="53EE84E0" w14:textId="0C50FD17" w:rsidR="00A06B5B" w:rsidRPr="00432A4D" w:rsidRDefault="00A06B5B" w:rsidP="00854428">
            <w:pPr>
              <w:spacing w:after="0"/>
              <w:jc w:val="center"/>
              <w:rPr>
                <w:b/>
                <w:lang w:val="en-US"/>
              </w:rPr>
            </w:pPr>
            <w:r w:rsidRPr="00432A4D">
              <w:rPr>
                <w:b/>
                <w:lang w:val="en-US"/>
              </w:rPr>
              <w:lastRenderedPageBreak/>
              <w:t>CI Name</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1668" w:type="dxa"/>
            <w:shd w:val="clear" w:color="auto" w:fill="F2F2F2" w:themeFill="background1" w:themeFillShade="F2"/>
          </w:tcPr>
          <w:p w14:paraId="006C64C3" w14:textId="77777777" w:rsidR="00A06B5B" w:rsidRPr="00432A4D" w:rsidRDefault="00A06B5B" w:rsidP="00854428">
            <w:pPr>
              <w:spacing w:after="0"/>
              <w:jc w:val="center"/>
              <w:rPr>
                <w:b/>
                <w:lang w:val="it-IT"/>
              </w:rPr>
            </w:pPr>
            <w:r w:rsidRPr="00432A4D">
              <w:rPr>
                <w:b/>
                <w:lang w:val="it-IT"/>
              </w:rPr>
              <w:t>CI Version</w:t>
            </w:r>
          </w:p>
          <w:p w14:paraId="59624915" w14:textId="1A0A0219"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668" w:type="dxa"/>
            <w:shd w:val="clear" w:color="auto" w:fill="F2F2F2" w:themeFill="background1" w:themeFillShade="F2"/>
          </w:tcPr>
          <w:p w14:paraId="2A9A85F8" w14:textId="2B303B70"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1483" w:type="dxa"/>
            <w:shd w:val="clear" w:color="auto" w:fill="F2F2F2" w:themeFill="background1" w:themeFillShade="F2"/>
          </w:tcPr>
          <w:p w14:paraId="05124A26" w14:textId="77777777" w:rsidR="00A06B5B" w:rsidRPr="00432A4D" w:rsidRDefault="00A06B5B" w:rsidP="00854428">
            <w:pPr>
              <w:spacing w:after="0"/>
              <w:jc w:val="center"/>
              <w:rPr>
                <w:b/>
                <w:lang w:val="en-US"/>
              </w:rPr>
            </w:pPr>
            <w:r w:rsidRPr="00432A4D">
              <w:rPr>
                <w:b/>
                <w:lang w:val="en-US"/>
              </w:rPr>
              <w:t>Checksum Value</w:t>
            </w:r>
          </w:p>
        </w:tc>
        <w:tc>
          <w:tcPr>
            <w:tcW w:w="3686" w:type="dxa"/>
            <w:gridSpan w:val="2"/>
            <w:shd w:val="clear" w:color="auto" w:fill="F2F2F2" w:themeFill="background1" w:themeFillShade="F2"/>
          </w:tcPr>
          <w:p w14:paraId="29B3391F" w14:textId="77777777" w:rsidR="00A06B5B" w:rsidRPr="00432A4D" w:rsidRDefault="00A06B5B" w:rsidP="00854428">
            <w:pPr>
              <w:spacing w:after="0"/>
              <w:jc w:val="center"/>
              <w:rPr>
                <w:b/>
                <w:lang w:val="en-US"/>
              </w:rPr>
            </w:pPr>
            <w:r w:rsidRPr="00432A4D">
              <w:rPr>
                <w:b/>
                <w:lang w:val="en-US"/>
              </w:rPr>
              <w:t>Reference VDD</w:t>
            </w:r>
          </w:p>
        </w:tc>
      </w:tr>
      <w:tr w:rsidR="00A06B5B" w:rsidRPr="00432A4D" w14:paraId="5A1193D8" w14:textId="77777777" w:rsidTr="0030297F">
        <w:trPr>
          <w:cantSplit/>
          <w:trHeight w:val="218"/>
        </w:trPr>
        <w:tc>
          <w:tcPr>
            <w:tcW w:w="1668" w:type="dxa"/>
            <w:vMerge w:val="restart"/>
          </w:tcPr>
          <w:p w14:paraId="1BF37F13" w14:textId="77777777" w:rsidR="00A06B5B" w:rsidRPr="00432A4D" w:rsidRDefault="00A06B5B" w:rsidP="00854428">
            <w:pPr>
              <w:spacing w:after="0"/>
              <w:rPr>
                <w:lang w:val="en-US"/>
              </w:rPr>
            </w:pPr>
          </w:p>
        </w:tc>
        <w:tc>
          <w:tcPr>
            <w:tcW w:w="1668" w:type="dxa"/>
            <w:vMerge w:val="restart"/>
          </w:tcPr>
          <w:p w14:paraId="675EA9AE" w14:textId="77777777" w:rsidR="00A06B5B" w:rsidRPr="00432A4D" w:rsidRDefault="00A06B5B" w:rsidP="00854428">
            <w:pPr>
              <w:spacing w:after="0"/>
              <w:rPr>
                <w:lang w:val="en-US"/>
              </w:rPr>
            </w:pPr>
          </w:p>
        </w:tc>
        <w:tc>
          <w:tcPr>
            <w:tcW w:w="1668" w:type="dxa"/>
            <w:vMerge w:val="restart"/>
          </w:tcPr>
          <w:p w14:paraId="35A077BD" w14:textId="77777777" w:rsidR="00A06B5B" w:rsidRPr="00432A4D" w:rsidRDefault="00A06B5B" w:rsidP="00854428">
            <w:pPr>
              <w:spacing w:after="0"/>
              <w:rPr>
                <w:lang w:val="en-US"/>
              </w:rPr>
            </w:pPr>
          </w:p>
        </w:tc>
        <w:tc>
          <w:tcPr>
            <w:tcW w:w="1483" w:type="dxa"/>
            <w:vMerge w:val="restart"/>
          </w:tcPr>
          <w:p w14:paraId="681E6D57" w14:textId="77777777" w:rsidR="00A06B5B" w:rsidRPr="00432A4D" w:rsidRDefault="00A06B5B" w:rsidP="00854428">
            <w:pPr>
              <w:spacing w:after="0"/>
              <w:rPr>
                <w:lang w:val="en-US"/>
              </w:rPr>
            </w:pPr>
          </w:p>
        </w:tc>
        <w:tc>
          <w:tcPr>
            <w:tcW w:w="3686" w:type="dxa"/>
            <w:gridSpan w:val="2"/>
            <w:vAlign w:val="center"/>
          </w:tcPr>
          <w:p w14:paraId="7255A11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Title</w:t>
            </w:r>
          </w:p>
        </w:tc>
      </w:tr>
      <w:tr w:rsidR="00A06B5B" w:rsidRPr="00432A4D" w14:paraId="76C66DEE" w14:textId="77777777" w:rsidTr="0030297F">
        <w:trPr>
          <w:cantSplit/>
          <w:trHeight w:val="218"/>
        </w:trPr>
        <w:tc>
          <w:tcPr>
            <w:tcW w:w="1668" w:type="dxa"/>
            <w:vMerge/>
          </w:tcPr>
          <w:p w14:paraId="6F61B0FD" w14:textId="77777777" w:rsidR="00A06B5B" w:rsidRPr="00432A4D" w:rsidRDefault="00A06B5B" w:rsidP="00854428">
            <w:pPr>
              <w:spacing w:after="0"/>
              <w:rPr>
                <w:lang w:val="en-US"/>
              </w:rPr>
            </w:pPr>
          </w:p>
        </w:tc>
        <w:tc>
          <w:tcPr>
            <w:tcW w:w="1668" w:type="dxa"/>
            <w:vMerge/>
          </w:tcPr>
          <w:p w14:paraId="11CFCCDA" w14:textId="77777777" w:rsidR="00A06B5B" w:rsidRPr="00432A4D" w:rsidRDefault="00A06B5B" w:rsidP="00854428">
            <w:pPr>
              <w:spacing w:after="0"/>
              <w:rPr>
                <w:lang w:val="en-US"/>
              </w:rPr>
            </w:pPr>
          </w:p>
        </w:tc>
        <w:tc>
          <w:tcPr>
            <w:tcW w:w="1668" w:type="dxa"/>
            <w:vMerge/>
          </w:tcPr>
          <w:p w14:paraId="6BF2933F" w14:textId="77777777" w:rsidR="00A06B5B" w:rsidRPr="00432A4D" w:rsidRDefault="00A06B5B" w:rsidP="00854428">
            <w:pPr>
              <w:spacing w:after="0"/>
              <w:rPr>
                <w:lang w:val="en-US"/>
              </w:rPr>
            </w:pPr>
          </w:p>
        </w:tc>
        <w:tc>
          <w:tcPr>
            <w:tcW w:w="1483" w:type="dxa"/>
            <w:vMerge/>
          </w:tcPr>
          <w:p w14:paraId="5407BFBD" w14:textId="77777777" w:rsidR="00A06B5B" w:rsidRPr="00432A4D" w:rsidRDefault="00A06B5B" w:rsidP="00854428">
            <w:pPr>
              <w:spacing w:after="0"/>
              <w:rPr>
                <w:lang w:val="en-US"/>
              </w:rPr>
            </w:pPr>
          </w:p>
        </w:tc>
        <w:tc>
          <w:tcPr>
            <w:tcW w:w="1843" w:type="dxa"/>
            <w:vAlign w:val="center"/>
          </w:tcPr>
          <w:p w14:paraId="4853863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TC CODE</w:t>
            </w:r>
          </w:p>
        </w:tc>
        <w:tc>
          <w:tcPr>
            <w:tcW w:w="1843" w:type="dxa"/>
            <w:vAlign w:val="center"/>
          </w:tcPr>
          <w:p w14:paraId="47508335" w14:textId="77777777" w:rsidR="00A06B5B" w:rsidRPr="00432A4D" w:rsidRDefault="00A06B5B" w:rsidP="00854428">
            <w:pPr>
              <w:spacing w:after="0"/>
              <w:jc w:val="center"/>
              <w:rPr>
                <w:rFonts w:cs="Arial"/>
                <w:i/>
                <w:iCs/>
                <w:color w:val="0070C0"/>
                <w:szCs w:val="24"/>
              </w:rPr>
            </w:pPr>
            <w:r w:rsidRPr="00432A4D">
              <w:rPr>
                <w:rFonts w:cs="Arial"/>
                <w:i/>
                <w:iCs/>
                <w:color w:val="0070C0"/>
                <w:szCs w:val="24"/>
              </w:rPr>
              <w:t>VDD RELEASE</w:t>
            </w:r>
          </w:p>
        </w:tc>
      </w:tr>
    </w:tbl>
    <w:p w14:paraId="4560A471" w14:textId="77777777" w:rsidR="00A06B5B" w:rsidRPr="00432A4D" w:rsidRDefault="00A06B5B" w:rsidP="00A06B5B"/>
    <w:p w14:paraId="2791661C" w14:textId="41303240" w:rsidR="00A06B5B" w:rsidRPr="00432A4D" w:rsidRDefault="00035123" w:rsidP="00A06B5B">
      <w:pPr>
        <w:pStyle w:val="Titolo1"/>
        <w:keepNext/>
        <w:keepLines/>
        <w:pageBreakBefore/>
        <w:tabs>
          <w:tab w:val="left" w:pos="432"/>
        </w:tabs>
        <w:spacing w:before="480" w:line="240" w:lineRule="auto"/>
        <w:contextualSpacing w:val="0"/>
      </w:pPr>
      <w:bookmarkStart w:id="286" w:name="_Toc399508259"/>
      <w:bookmarkStart w:id="287" w:name="_Toc399508460"/>
      <w:bookmarkStart w:id="288" w:name="_Toc399508661"/>
      <w:bookmarkStart w:id="289" w:name="_Toc399508927"/>
      <w:bookmarkStart w:id="290" w:name="_Toc401075959"/>
      <w:bookmarkStart w:id="291" w:name="_Toc401076846"/>
      <w:bookmarkStart w:id="292" w:name="_Toc399406091"/>
      <w:bookmarkStart w:id="293" w:name="_Toc399406953"/>
      <w:bookmarkStart w:id="294" w:name="_Toc399407613"/>
      <w:bookmarkStart w:id="295" w:name="_Toc399407814"/>
      <w:bookmarkStart w:id="296" w:name="_Toc399408018"/>
      <w:bookmarkStart w:id="297" w:name="_Toc399408968"/>
      <w:bookmarkStart w:id="298" w:name="_Toc399508260"/>
      <w:bookmarkStart w:id="299" w:name="_Toc399508461"/>
      <w:bookmarkStart w:id="300" w:name="_Toc399508662"/>
      <w:bookmarkStart w:id="301" w:name="_Toc399508928"/>
      <w:bookmarkStart w:id="302" w:name="_Toc401075960"/>
      <w:bookmarkStart w:id="303" w:name="_Toc401076847"/>
      <w:bookmarkStart w:id="304" w:name="_Toc399406092"/>
      <w:bookmarkStart w:id="305" w:name="_Toc399406954"/>
      <w:bookmarkStart w:id="306" w:name="_Toc399407614"/>
      <w:bookmarkStart w:id="307" w:name="_Toc399407815"/>
      <w:bookmarkStart w:id="308" w:name="_Toc399408019"/>
      <w:bookmarkStart w:id="309" w:name="_Toc399408969"/>
      <w:bookmarkStart w:id="310" w:name="_Toc399508261"/>
      <w:bookmarkStart w:id="311" w:name="_Toc399508462"/>
      <w:bookmarkStart w:id="312" w:name="_Toc399508663"/>
      <w:bookmarkStart w:id="313" w:name="_Toc399508929"/>
      <w:bookmarkStart w:id="314" w:name="_Toc401075961"/>
      <w:bookmarkStart w:id="315" w:name="_Toc401076848"/>
      <w:bookmarkStart w:id="316" w:name="_Toc399406093"/>
      <w:bookmarkStart w:id="317" w:name="_Toc399406955"/>
      <w:bookmarkStart w:id="318" w:name="_Toc399407615"/>
      <w:bookmarkStart w:id="319" w:name="_Toc399407816"/>
      <w:bookmarkStart w:id="320" w:name="_Toc399408020"/>
      <w:bookmarkStart w:id="321" w:name="_Toc399408970"/>
      <w:bookmarkStart w:id="322" w:name="_Toc399508262"/>
      <w:bookmarkStart w:id="323" w:name="_Toc399508463"/>
      <w:bookmarkStart w:id="324" w:name="_Toc399508664"/>
      <w:bookmarkStart w:id="325" w:name="_Toc399508930"/>
      <w:bookmarkStart w:id="326" w:name="_Toc401075962"/>
      <w:bookmarkStart w:id="327" w:name="_Toc401076849"/>
      <w:bookmarkStart w:id="328" w:name="_Toc399406094"/>
      <w:bookmarkStart w:id="329" w:name="_Toc399406956"/>
      <w:bookmarkStart w:id="330" w:name="_Toc399407616"/>
      <w:bookmarkStart w:id="331" w:name="_Toc399407817"/>
      <w:bookmarkStart w:id="332" w:name="_Toc399408021"/>
      <w:bookmarkStart w:id="333" w:name="_Toc399408971"/>
      <w:bookmarkStart w:id="334" w:name="_Toc399508263"/>
      <w:bookmarkStart w:id="335" w:name="_Toc399508464"/>
      <w:bookmarkStart w:id="336" w:name="_Toc399508665"/>
      <w:bookmarkStart w:id="337" w:name="_Toc399508931"/>
      <w:bookmarkStart w:id="338" w:name="_Toc401075963"/>
      <w:bookmarkStart w:id="339" w:name="_Toc401076850"/>
      <w:bookmarkStart w:id="340" w:name="_Toc399406095"/>
      <w:bookmarkStart w:id="341" w:name="_Toc399406957"/>
      <w:bookmarkStart w:id="342" w:name="_Toc399407617"/>
      <w:bookmarkStart w:id="343" w:name="_Toc399407818"/>
      <w:bookmarkStart w:id="344" w:name="_Toc399408022"/>
      <w:bookmarkStart w:id="345" w:name="_Toc399408972"/>
      <w:bookmarkStart w:id="346" w:name="_Toc399508264"/>
      <w:bookmarkStart w:id="347" w:name="_Toc399508465"/>
      <w:bookmarkStart w:id="348" w:name="_Toc399508666"/>
      <w:bookmarkStart w:id="349" w:name="_Toc399508932"/>
      <w:bookmarkStart w:id="350" w:name="_Toc401075964"/>
      <w:bookmarkStart w:id="351" w:name="_Toc401076851"/>
      <w:bookmarkStart w:id="352" w:name="_Toc399406025"/>
      <w:bookmarkStart w:id="353" w:name="_Toc399406102"/>
      <w:bookmarkStart w:id="354" w:name="_Toc399406964"/>
      <w:bookmarkStart w:id="355" w:name="_Toc399407624"/>
      <w:bookmarkStart w:id="356" w:name="_Toc399407825"/>
      <w:bookmarkStart w:id="357" w:name="_Toc399408029"/>
      <w:bookmarkStart w:id="358" w:name="_Toc399408979"/>
      <w:bookmarkStart w:id="359" w:name="_Toc399508271"/>
      <w:bookmarkStart w:id="360" w:name="_Toc399508472"/>
      <w:bookmarkStart w:id="361" w:name="_Toc399508673"/>
      <w:bookmarkStart w:id="362" w:name="_Toc399508939"/>
      <w:bookmarkStart w:id="363" w:name="_Toc401075971"/>
      <w:bookmarkStart w:id="364" w:name="_Toc401076858"/>
      <w:bookmarkStart w:id="365" w:name="_Toc399406107"/>
      <w:bookmarkStart w:id="366" w:name="_Toc399406969"/>
      <w:bookmarkStart w:id="367" w:name="_Toc399407629"/>
      <w:bookmarkStart w:id="368" w:name="_Toc399407830"/>
      <w:bookmarkStart w:id="369" w:name="_Toc399408034"/>
      <w:bookmarkStart w:id="370" w:name="_Toc399408984"/>
      <w:bookmarkStart w:id="371" w:name="_Toc399508276"/>
      <w:bookmarkStart w:id="372" w:name="_Toc399508477"/>
      <w:bookmarkStart w:id="373" w:name="_Toc399508678"/>
      <w:bookmarkStart w:id="374" w:name="_Toc399508944"/>
      <w:bookmarkStart w:id="375" w:name="_Toc401075976"/>
      <w:bookmarkStart w:id="376" w:name="_Toc401076863"/>
      <w:bookmarkStart w:id="377" w:name="_Toc399406112"/>
      <w:bookmarkStart w:id="378" w:name="_Toc399406974"/>
      <w:bookmarkStart w:id="379" w:name="_Toc399407634"/>
      <w:bookmarkStart w:id="380" w:name="_Toc399407835"/>
      <w:bookmarkStart w:id="381" w:name="_Toc399408039"/>
      <w:bookmarkStart w:id="382" w:name="_Toc399408989"/>
      <w:bookmarkStart w:id="383" w:name="_Toc399508281"/>
      <w:bookmarkStart w:id="384" w:name="_Toc399508482"/>
      <w:bookmarkStart w:id="385" w:name="_Toc399508683"/>
      <w:bookmarkStart w:id="386" w:name="_Toc399508949"/>
      <w:bookmarkStart w:id="387" w:name="_Toc401075981"/>
      <w:bookmarkStart w:id="388" w:name="_Toc401076868"/>
      <w:bookmarkStart w:id="389" w:name="_Toc399406117"/>
      <w:bookmarkStart w:id="390" w:name="_Toc399406979"/>
      <w:bookmarkStart w:id="391" w:name="_Toc399407639"/>
      <w:bookmarkStart w:id="392" w:name="_Toc399407840"/>
      <w:bookmarkStart w:id="393" w:name="_Toc399408044"/>
      <w:bookmarkStart w:id="394" w:name="_Toc399408994"/>
      <w:bookmarkStart w:id="395" w:name="_Toc399508286"/>
      <w:bookmarkStart w:id="396" w:name="_Toc399508487"/>
      <w:bookmarkStart w:id="397" w:name="_Toc399508688"/>
      <w:bookmarkStart w:id="398" w:name="_Toc399508954"/>
      <w:bookmarkStart w:id="399" w:name="_Toc401075986"/>
      <w:bookmarkStart w:id="400" w:name="_Toc401076873"/>
      <w:bookmarkStart w:id="401" w:name="_Toc399406118"/>
      <w:bookmarkStart w:id="402" w:name="_Toc399406980"/>
      <w:bookmarkStart w:id="403" w:name="_Toc399407640"/>
      <w:bookmarkStart w:id="404" w:name="_Toc399407841"/>
      <w:bookmarkStart w:id="405" w:name="_Toc399408045"/>
      <w:bookmarkStart w:id="406" w:name="_Toc399408995"/>
      <w:bookmarkStart w:id="407" w:name="_Toc399508287"/>
      <w:bookmarkStart w:id="408" w:name="_Toc399508488"/>
      <w:bookmarkStart w:id="409" w:name="_Toc399508689"/>
      <w:bookmarkStart w:id="410" w:name="_Toc399508955"/>
      <w:bookmarkStart w:id="411" w:name="_Toc401075987"/>
      <w:bookmarkStart w:id="412" w:name="_Toc401076874"/>
      <w:bookmarkStart w:id="413" w:name="_Toc399406119"/>
      <w:bookmarkStart w:id="414" w:name="_Toc399406981"/>
      <w:bookmarkStart w:id="415" w:name="_Toc399407641"/>
      <w:bookmarkStart w:id="416" w:name="_Toc399407842"/>
      <w:bookmarkStart w:id="417" w:name="_Toc399408046"/>
      <w:bookmarkStart w:id="418" w:name="_Toc399408996"/>
      <w:bookmarkStart w:id="419" w:name="_Toc399508288"/>
      <w:bookmarkStart w:id="420" w:name="_Toc399508489"/>
      <w:bookmarkStart w:id="421" w:name="_Toc399508690"/>
      <w:bookmarkStart w:id="422" w:name="_Toc399508956"/>
      <w:bookmarkStart w:id="423" w:name="_Toc401075988"/>
      <w:bookmarkStart w:id="424" w:name="_Toc401076875"/>
      <w:bookmarkStart w:id="425" w:name="_Toc399406120"/>
      <w:bookmarkStart w:id="426" w:name="_Toc399406982"/>
      <w:bookmarkStart w:id="427" w:name="_Toc399407642"/>
      <w:bookmarkStart w:id="428" w:name="_Toc399407843"/>
      <w:bookmarkStart w:id="429" w:name="_Toc399408047"/>
      <w:bookmarkStart w:id="430" w:name="_Toc399408997"/>
      <w:bookmarkStart w:id="431" w:name="_Toc399508289"/>
      <w:bookmarkStart w:id="432" w:name="_Toc399508490"/>
      <w:bookmarkStart w:id="433" w:name="_Toc399508691"/>
      <w:bookmarkStart w:id="434" w:name="_Toc399508957"/>
      <w:bookmarkStart w:id="435" w:name="_Toc401075989"/>
      <w:bookmarkStart w:id="436" w:name="_Toc401076876"/>
      <w:bookmarkStart w:id="437" w:name="_Toc399406121"/>
      <w:bookmarkStart w:id="438" w:name="_Toc399406983"/>
      <w:bookmarkStart w:id="439" w:name="_Toc399407643"/>
      <w:bookmarkStart w:id="440" w:name="_Toc399407844"/>
      <w:bookmarkStart w:id="441" w:name="_Toc399408048"/>
      <w:bookmarkStart w:id="442" w:name="_Toc399408998"/>
      <w:bookmarkStart w:id="443" w:name="_Toc399508290"/>
      <w:bookmarkStart w:id="444" w:name="_Toc399508491"/>
      <w:bookmarkStart w:id="445" w:name="_Toc399508692"/>
      <w:bookmarkStart w:id="446" w:name="_Toc399508958"/>
      <w:bookmarkStart w:id="447" w:name="_Toc401075990"/>
      <w:bookmarkStart w:id="448" w:name="_Toc401076877"/>
      <w:bookmarkStart w:id="449" w:name="_Toc399406122"/>
      <w:bookmarkStart w:id="450" w:name="_Toc399406984"/>
      <w:bookmarkStart w:id="451" w:name="_Toc399407644"/>
      <w:bookmarkStart w:id="452" w:name="_Toc399407845"/>
      <w:bookmarkStart w:id="453" w:name="_Toc399408049"/>
      <w:bookmarkStart w:id="454" w:name="_Toc399408999"/>
      <w:bookmarkStart w:id="455" w:name="_Toc399508291"/>
      <w:bookmarkStart w:id="456" w:name="_Toc399508492"/>
      <w:bookmarkStart w:id="457" w:name="_Toc399508693"/>
      <w:bookmarkStart w:id="458" w:name="_Toc399508959"/>
      <w:bookmarkStart w:id="459" w:name="_Toc401075991"/>
      <w:bookmarkStart w:id="460" w:name="_Toc401076878"/>
      <w:bookmarkStart w:id="461" w:name="_Toc399406123"/>
      <w:bookmarkStart w:id="462" w:name="_Toc399406985"/>
      <w:bookmarkStart w:id="463" w:name="_Toc399407645"/>
      <w:bookmarkStart w:id="464" w:name="_Toc399407846"/>
      <w:bookmarkStart w:id="465" w:name="_Toc399408050"/>
      <w:bookmarkStart w:id="466" w:name="_Toc399409000"/>
      <w:bookmarkStart w:id="467" w:name="_Toc399508292"/>
      <w:bookmarkStart w:id="468" w:name="_Toc399508493"/>
      <w:bookmarkStart w:id="469" w:name="_Toc399508694"/>
      <w:bookmarkStart w:id="470" w:name="_Toc399508960"/>
      <w:bookmarkStart w:id="471" w:name="_Toc401075992"/>
      <w:bookmarkStart w:id="472" w:name="_Toc401076879"/>
      <w:bookmarkStart w:id="473" w:name="_Toc399406129"/>
      <w:bookmarkStart w:id="474" w:name="_Toc399406991"/>
      <w:bookmarkStart w:id="475" w:name="_Toc399407651"/>
      <w:bookmarkStart w:id="476" w:name="_Toc399407852"/>
      <w:bookmarkStart w:id="477" w:name="_Toc399408056"/>
      <w:bookmarkStart w:id="478" w:name="_Toc399409006"/>
      <w:bookmarkStart w:id="479" w:name="_Toc399508298"/>
      <w:bookmarkStart w:id="480" w:name="_Toc399508499"/>
      <w:bookmarkStart w:id="481" w:name="_Toc399508700"/>
      <w:bookmarkStart w:id="482" w:name="_Toc399508966"/>
      <w:bookmarkStart w:id="483" w:name="_Toc401075998"/>
      <w:bookmarkStart w:id="484" w:name="_Toc401076885"/>
      <w:bookmarkStart w:id="485" w:name="_Toc399406134"/>
      <w:bookmarkStart w:id="486" w:name="_Toc399406996"/>
      <w:bookmarkStart w:id="487" w:name="_Toc399407656"/>
      <w:bookmarkStart w:id="488" w:name="_Toc399407857"/>
      <w:bookmarkStart w:id="489" w:name="_Toc399408061"/>
      <w:bookmarkStart w:id="490" w:name="_Toc399409011"/>
      <w:bookmarkStart w:id="491" w:name="_Toc399508303"/>
      <w:bookmarkStart w:id="492" w:name="_Toc399508504"/>
      <w:bookmarkStart w:id="493" w:name="_Toc399508705"/>
      <w:bookmarkStart w:id="494" w:name="_Toc399508971"/>
      <w:bookmarkStart w:id="495" w:name="_Toc401076003"/>
      <w:bookmarkStart w:id="496" w:name="_Toc401076890"/>
      <w:bookmarkStart w:id="497" w:name="_Toc399406139"/>
      <w:bookmarkStart w:id="498" w:name="_Toc399407001"/>
      <w:bookmarkStart w:id="499" w:name="_Toc399407661"/>
      <w:bookmarkStart w:id="500" w:name="_Toc399407862"/>
      <w:bookmarkStart w:id="501" w:name="_Toc399408066"/>
      <w:bookmarkStart w:id="502" w:name="_Toc399409016"/>
      <w:bookmarkStart w:id="503" w:name="_Toc399508308"/>
      <w:bookmarkStart w:id="504" w:name="_Toc399508509"/>
      <w:bookmarkStart w:id="505" w:name="_Toc399508710"/>
      <w:bookmarkStart w:id="506" w:name="_Toc399508976"/>
      <w:bookmarkStart w:id="507" w:name="_Toc401076008"/>
      <w:bookmarkStart w:id="508" w:name="_Toc401076895"/>
      <w:bookmarkStart w:id="509" w:name="_Toc399406144"/>
      <w:bookmarkStart w:id="510" w:name="_Toc399407006"/>
      <w:bookmarkStart w:id="511" w:name="_Toc399407666"/>
      <w:bookmarkStart w:id="512" w:name="_Toc399407867"/>
      <w:bookmarkStart w:id="513" w:name="_Toc399408071"/>
      <w:bookmarkStart w:id="514" w:name="_Toc399409021"/>
      <w:bookmarkStart w:id="515" w:name="_Toc399508313"/>
      <w:bookmarkStart w:id="516" w:name="_Toc399508514"/>
      <w:bookmarkStart w:id="517" w:name="_Toc399508715"/>
      <w:bookmarkStart w:id="518" w:name="_Toc399508981"/>
      <w:bookmarkStart w:id="519" w:name="_Toc401076013"/>
      <w:bookmarkStart w:id="520" w:name="_Toc401076900"/>
      <w:bookmarkStart w:id="521" w:name="_Toc399406149"/>
      <w:bookmarkStart w:id="522" w:name="_Toc399407011"/>
      <w:bookmarkStart w:id="523" w:name="_Toc399407671"/>
      <w:bookmarkStart w:id="524" w:name="_Toc399407872"/>
      <w:bookmarkStart w:id="525" w:name="_Toc399408076"/>
      <w:bookmarkStart w:id="526" w:name="_Toc399409026"/>
      <w:bookmarkStart w:id="527" w:name="_Toc399508318"/>
      <w:bookmarkStart w:id="528" w:name="_Toc399508519"/>
      <w:bookmarkStart w:id="529" w:name="_Toc399508720"/>
      <w:bookmarkStart w:id="530" w:name="_Toc399508986"/>
      <w:bookmarkStart w:id="531" w:name="_Toc401076018"/>
      <w:bookmarkStart w:id="532" w:name="_Toc401076905"/>
      <w:bookmarkStart w:id="533" w:name="_Toc399406154"/>
      <w:bookmarkStart w:id="534" w:name="_Toc399407016"/>
      <w:bookmarkStart w:id="535" w:name="_Toc399407676"/>
      <w:bookmarkStart w:id="536" w:name="_Toc399407877"/>
      <w:bookmarkStart w:id="537" w:name="_Toc399408081"/>
      <w:bookmarkStart w:id="538" w:name="_Toc399409031"/>
      <w:bookmarkStart w:id="539" w:name="_Toc399508323"/>
      <w:bookmarkStart w:id="540" w:name="_Toc399508524"/>
      <w:bookmarkStart w:id="541" w:name="_Toc399508725"/>
      <w:bookmarkStart w:id="542" w:name="_Toc399508991"/>
      <w:bookmarkStart w:id="543" w:name="_Toc401076023"/>
      <w:bookmarkStart w:id="544" w:name="_Toc401076910"/>
      <w:bookmarkStart w:id="545" w:name="_Toc399406159"/>
      <w:bookmarkStart w:id="546" w:name="_Toc399407021"/>
      <w:bookmarkStart w:id="547" w:name="_Toc399407681"/>
      <w:bookmarkStart w:id="548" w:name="_Toc399407882"/>
      <w:bookmarkStart w:id="549" w:name="_Toc399408086"/>
      <w:bookmarkStart w:id="550" w:name="_Toc399409036"/>
      <w:bookmarkStart w:id="551" w:name="_Toc399508328"/>
      <w:bookmarkStart w:id="552" w:name="_Toc399508529"/>
      <w:bookmarkStart w:id="553" w:name="_Toc399508730"/>
      <w:bookmarkStart w:id="554" w:name="_Toc399508996"/>
      <w:bookmarkStart w:id="555" w:name="_Toc401076028"/>
      <w:bookmarkStart w:id="556" w:name="_Toc401076915"/>
      <w:bookmarkStart w:id="557" w:name="_Toc399406160"/>
      <w:bookmarkStart w:id="558" w:name="_Toc399407022"/>
      <w:bookmarkStart w:id="559" w:name="_Toc399407682"/>
      <w:bookmarkStart w:id="560" w:name="_Toc399407883"/>
      <w:bookmarkStart w:id="561" w:name="_Toc399408087"/>
      <w:bookmarkStart w:id="562" w:name="_Toc399409037"/>
      <w:bookmarkStart w:id="563" w:name="_Toc399508329"/>
      <w:bookmarkStart w:id="564" w:name="_Toc399508530"/>
      <w:bookmarkStart w:id="565" w:name="_Toc399508731"/>
      <w:bookmarkStart w:id="566" w:name="_Toc399508997"/>
      <w:bookmarkStart w:id="567" w:name="_Toc401076029"/>
      <w:bookmarkStart w:id="568" w:name="_Toc401076916"/>
      <w:bookmarkStart w:id="569" w:name="_Toc336357291"/>
      <w:bookmarkStart w:id="570" w:name="_Toc4414385"/>
      <w:bookmarkStart w:id="571" w:name="_Toc194502322"/>
      <w:bookmarkEnd w:id="275"/>
      <w:bookmarkEnd w:id="276"/>
      <w:bookmarkEnd w:id="277"/>
      <w:bookmarkEnd w:id="278"/>
      <w:bookmarkEnd w:id="27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432A4D">
        <w:lastRenderedPageBreak/>
        <w:t>Documentation</w:t>
      </w:r>
      <w:bookmarkEnd w:id="569"/>
      <w:r w:rsidRPr="00432A4D">
        <w:t xml:space="preserve"> Related to the Baseline</w:t>
      </w:r>
      <w:bookmarkEnd w:id="570"/>
      <w:bookmarkEnd w:id="571"/>
    </w:p>
    <w:p w14:paraId="767BB070" w14:textId="7B52FD31" w:rsidR="00A06B5B" w:rsidRPr="00432A4D" w:rsidRDefault="00A06B5B" w:rsidP="002E54DB">
      <w:pPr>
        <w:pStyle w:val="Titolo2"/>
      </w:pPr>
      <w:bookmarkStart w:id="572" w:name="_Toc305402163"/>
      <w:bookmarkStart w:id="573" w:name="_Toc305416624"/>
      <w:bookmarkStart w:id="574" w:name="_Toc305402164"/>
      <w:bookmarkStart w:id="575" w:name="_Toc305416625"/>
      <w:bookmarkStart w:id="576" w:name="_Toc330307712"/>
      <w:bookmarkStart w:id="577" w:name="_Toc336357292"/>
      <w:bookmarkStart w:id="578" w:name="_Toc4414386"/>
      <w:bookmarkStart w:id="579" w:name="_Toc194502323"/>
      <w:bookmarkEnd w:id="572"/>
      <w:bookmarkEnd w:id="573"/>
      <w:bookmarkEnd w:id="574"/>
      <w:bookmarkEnd w:id="575"/>
      <w:r w:rsidRPr="00432A4D">
        <w:t>Requirements specification Documents</w:t>
      </w:r>
      <w:bookmarkEnd w:id="576"/>
      <w:bookmarkEnd w:id="577"/>
      <w:bookmarkEnd w:id="578"/>
      <w:bookmarkEnd w:id="579"/>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0F102D9"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85B4E" w14:textId="77777777" w:rsidR="00A06B5B" w:rsidRPr="00432A4D" w:rsidRDefault="00A06B5B" w:rsidP="00B911BA">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312E65" w14:textId="5BCFC832" w:rsidR="00A06B5B" w:rsidRPr="00432A4D" w:rsidRDefault="00A06B5B" w:rsidP="00B911BA">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CDAA2E" w14:textId="77777777" w:rsidR="00A06B5B" w:rsidRPr="00432A4D" w:rsidRDefault="00A06B5B" w:rsidP="00B911BA">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65B7F" w14:textId="77777777" w:rsidR="00A06B5B" w:rsidRPr="00432A4D" w:rsidRDefault="00A06B5B" w:rsidP="00B911BA">
            <w:pPr>
              <w:spacing w:after="0"/>
              <w:jc w:val="center"/>
              <w:rPr>
                <w:b/>
                <w:lang w:val="fr-FR"/>
              </w:rPr>
            </w:pPr>
            <w:r w:rsidRPr="00432A4D">
              <w:rPr>
                <w:b/>
                <w:lang w:val="fr-FR"/>
              </w:rPr>
              <w:t>TC Document Lifecycle state</w:t>
            </w:r>
          </w:p>
        </w:tc>
      </w:tr>
      <w:tr w:rsidR="00A06B5B" w:rsidRPr="00432A4D" w14:paraId="07722484" w14:textId="77777777" w:rsidTr="0030297F">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6907209C" w14:textId="77777777" w:rsidR="00A06B5B" w:rsidRPr="00432A4D" w:rsidRDefault="00A06B5B" w:rsidP="0030297F">
            <w:pPr>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17B0286" w14:textId="77777777" w:rsidR="00A06B5B" w:rsidRPr="00432A4D" w:rsidRDefault="00A06B5B" w:rsidP="0030297F">
            <w:pPr>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71CA033" w14:textId="77777777" w:rsidR="00A06B5B" w:rsidRPr="00432A4D" w:rsidRDefault="00A06B5B" w:rsidP="0030297F">
            <w:pPr>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03AB658" w14:textId="77777777" w:rsidR="00A06B5B" w:rsidRPr="00432A4D" w:rsidRDefault="00A06B5B" w:rsidP="0030297F">
            <w:pPr>
              <w:jc w:val="center"/>
              <w:rPr>
                <w:b/>
                <w:bCs/>
                <w:iCs/>
              </w:rPr>
            </w:pPr>
          </w:p>
        </w:tc>
      </w:tr>
    </w:tbl>
    <w:p w14:paraId="40EF8790" w14:textId="77777777" w:rsidR="00A06B5B" w:rsidRPr="00432A4D" w:rsidRDefault="00A06B5B" w:rsidP="00A06B5B"/>
    <w:p w14:paraId="40306E36" w14:textId="77777777" w:rsidR="00A06B5B" w:rsidRPr="00432A4D" w:rsidRDefault="00A06B5B" w:rsidP="002E54DB">
      <w:pPr>
        <w:pStyle w:val="Titolo2"/>
      </w:pPr>
      <w:bookmarkStart w:id="580" w:name="_Toc305402166"/>
      <w:bookmarkStart w:id="581" w:name="_Toc305416627"/>
      <w:bookmarkStart w:id="582" w:name="_Toc4414387"/>
      <w:bookmarkStart w:id="583" w:name="_Toc194502324"/>
      <w:bookmarkStart w:id="584" w:name="_Toc330307713"/>
      <w:bookmarkStart w:id="585" w:name="_Toc336357293"/>
      <w:bookmarkEnd w:id="580"/>
      <w:bookmarkEnd w:id="581"/>
      <w:r w:rsidRPr="00432A4D">
        <w:t>Software conception, design, programming Documents</w:t>
      </w:r>
      <w:bookmarkEnd w:id="582"/>
      <w:bookmarkEnd w:id="58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16DC87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461375"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4B14AB" w14:textId="2FD04464"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6499C5"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BF681"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733F6AB9"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553CF78"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1B4B0750"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8643DF0"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8A8EAAB" w14:textId="77777777" w:rsidR="00A06B5B" w:rsidRPr="00432A4D" w:rsidRDefault="00A06B5B" w:rsidP="00854428">
            <w:pPr>
              <w:spacing w:after="0"/>
              <w:jc w:val="center"/>
              <w:rPr>
                <w:b/>
                <w:bCs/>
                <w:iCs/>
              </w:rPr>
            </w:pPr>
          </w:p>
        </w:tc>
      </w:tr>
    </w:tbl>
    <w:p w14:paraId="62EE3BC8" w14:textId="77777777" w:rsidR="00A06B5B" w:rsidRPr="00432A4D" w:rsidRDefault="00A06B5B" w:rsidP="00A06B5B"/>
    <w:p w14:paraId="68785C2B" w14:textId="6182B8FF" w:rsidR="00A06B5B" w:rsidRPr="00432A4D" w:rsidRDefault="00A06B5B" w:rsidP="002E54DB">
      <w:pPr>
        <w:pStyle w:val="Titolo2"/>
      </w:pPr>
      <w:bookmarkStart w:id="586" w:name="_Toc399406164"/>
      <w:bookmarkStart w:id="587" w:name="_Toc399407026"/>
      <w:bookmarkStart w:id="588" w:name="_Toc399407686"/>
      <w:bookmarkStart w:id="589" w:name="_Toc399407887"/>
      <w:bookmarkStart w:id="590" w:name="_Toc399408091"/>
      <w:bookmarkStart w:id="591" w:name="_Toc399409041"/>
      <w:bookmarkStart w:id="592" w:name="_Toc399508333"/>
      <w:bookmarkStart w:id="593" w:name="_Toc399508534"/>
      <w:bookmarkStart w:id="594" w:name="_Toc399508735"/>
      <w:bookmarkStart w:id="595" w:name="_Toc399509001"/>
      <w:bookmarkStart w:id="596" w:name="_Toc401076033"/>
      <w:bookmarkStart w:id="597" w:name="_Toc401076920"/>
      <w:bookmarkStart w:id="598" w:name="_Toc399406165"/>
      <w:bookmarkStart w:id="599" w:name="_Toc399407027"/>
      <w:bookmarkStart w:id="600" w:name="_Toc399407687"/>
      <w:bookmarkStart w:id="601" w:name="_Toc399407888"/>
      <w:bookmarkStart w:id="602" w:name="_Toc399408092"/>
      <w:bookmarkStart w:id="603" w:name="_Toc399409042"/>
      <w:bookmarkStart w:id="604" w:name="_Toc399508334"/>
      <w:bookmarkStart w:id="605" w:name="_Toc399508535"/>
      <w:bookmarkStart w:id="606" w:name="_Toc399508736"/>
      <w:bookmarkStart w:id="607" w:name="_Toc399509002"/>
      <w:bookmarkStart w:id="608" w:name="_Toc401076034"/>
      <w:bookmarkStart w:id="609" w:name="_Toc401076921"/>
      <w:bookmarkStart w:id="610" w:name="_Toc399406166"/>
      <w:bookmarkStart w:id="611" w:name="_Toc399407028"/>
      <w:bookmarkStart w:id="612" w:name="_Toc399407688"/>
      <w:bookmarkStart w:id="613" w:name="_Toc399407889"/>
      <w:bookmarkStart w:id="614" w:name="_Toc399408093"/>
      <w:bookmarkStart w:id="615" w:name="_Toc399409043"/>
      <w:bookmarkStart w:id="616" w:name="_Toc399508335"/>
      <w:bookmarkStart w:id="617" w:name="_Toc399508536"/>
      <w:bookmarkStart w:id="618" w:name="_Toc399508737"/>
      <w:bookmarkStart w:id="619" w:name="_Toc399509003"/>
      <w:bookmarkStart w:id="620" w:name="_Toc401076035"/>
      <w:bookmarkStart w:id="621" w:name="_Toc401076922"/>
      <w:bookmarkStart w:id="622" w:name="_Toc399406174"/>
      <w:bookmarkStart w:id="623" w:name="_Toc399407036"/>
      <w:bookmarkStart w:id="624" w:name="_Toc399407696"/>
      <w:bookmarkStart w:id="625" w:name="_Toc399407897"/>
      <w:bookmarkStart w:id="626" w:name="_Toc399408101"/>
      <w:bookmarkStart w:id="627" w:name="_Toc399409051"/>
      <w:bookmarkStart w:id="628" w:name="_Toc399508343"/>
      <w:bookmarkStart w:id="629" w:name="_Toc399508544"/>
      <w:bookmarkStart w:id="630" w:name="_Toc399508745"/>
      <w:bookmarkStart w:id="631" w:name="_Toc399509011"/>
      <w:bookmarkStart w:id="632" w:name="_Toc401076043"/>
      <w:bookmarkStart w:id="633" w:name="_Toc401076930"/>
      <w:bookmarkStart w:id="634" w:name="_Toc399406179"/>
      <w:bookmarkStart w:id="635" w:name="_Toc399407041"/>
      <w:bookmarkStart w:id="636" w:name="_Toc399407701"/>
      <w:bookmarkStart w:id="637" w:name="_Toc399407902"/>
      <w:bookmarkStart w:id="638" w:name="_Toc399408106"/>
      <w:bookmarkStart w:id="639" w:name="_Toc399409056"/>
      <w:bookmarkStart w:id="640" w:name="_Toc399508348"/>
      <w:bookmarkStart w:id="641" w:name="_Toc399508549"/>
      <w:bookmarkStart w:id="642" w:name="_Toc399508750"/>
      <w:bookmarkStart w:id="643" w:name="_Toc399509016"/>
      <w:bookmarkStart w:id="644" w:name="_Toc401076048"/>
      <w:bookmarkStart w:id="645" w:name="_Toc401076935"/>
      <w:bookmarkStart w:id="646" w:name="_Toc399406180"/>
      <w:bookmarkStart w:id="647" w:name="_Toc399407042"/>
      <w:bookmarkStart w:id="648" w:name="_Toc399407702"/>
      <w:bookmarkStart w:id="649" w:name="_Toc399407903"/>
      <w:bookmarkStart w:id="650" w:name="_Toc399408107"/>
      <w:bookmarkStart w:id="651" w:name="_Toc399409057"/>
      <w:bookmarkStart w:id="652" w:name="_Toc399508349"/>
      <w:bookmarkStart w:id="653" w:name="_Toc399508550"/>
      <w:bookmarkStart w:id="654" w:name="_Toc399508751"/>
      <w:bookmarkStart w:id="655" w:name="_Toc399509017"/>
      <w:bookmarkStart w:id="656" w:name="_Toc401076049"/>
      <w:bookmarkStart w:id="657" w:name="_Toc401076936"/>
      <w:bookmarkStart w:id="658" w:name="_Toc399406181"/>
      <w:bookmarkStart w:id="659" w:name="_Toc399407043"/>
      <w:bookmarkStart w:id="660" w:name="_Toc399407703"/>
      <w:bookmarkStart w:id="661" w:name="_Toc399407904"/>
      <w:bookmarkStart w:id="662" w:name="_Toc399408108"/>
      <w:bookmarkStart w:id="663" w:name="_Toc399409058"/>
      <w:bookmarkStart w:id="664" w:name="_Toc399508350"/>
      <w:bookmarkStart w:id="665" w:name="_Toc399508551"/>
      <w:bookmarkStart w:id="666" w:name="_Toc399508752"/>
      <w:bookmarkStart w:id="667" w:name="_Toc399509018"/>
      <w:bookmarkStart w:id="668" w:name="_Toc401076050"/>
      <w:bookmarkStart w:id="669" w:name="_Toc401076937"/>
      <w:bookmarkStart w:id="670" w:name="_Toc399406182"/>
      <w:bookmarkStart w:id="671" w:name="_Toc399407044"/>
      <w:bookmarkStart w:id="672" w:name="_Toc399407704"/>
      <w:bookmarkStart w:id="673" w:name="_Toc399407905"/>
      <w:bookmarkStart w:id="674" w:name="_Toc399408109"/>
      <w:bookmarkStart w:id="675" w:name="_Toc399409059"/>
      <w:bookmarkStart w:id="676" w:name="_Toc399508351"/>
      <w:bookmarkStart w:id="677" w:name="_Toc399508552"/>
      <w:bookmarkStart w:id="678" w:name="_Toc399508753"/>
      <w:bookmarkStart w:id="679" w:name="_Toc399509019"/>
      <w:bookmarkStart w:id="680" w:name="_Toc401076051"/>
      <w:bookmarkStart w:id="681" w:name="_Toc401076938"/>
      <w:bookmarkStart w:id="682" w:name="_Toc399406183"/>
      <w:bookmarkStart w:id="683" w:name="_Toc399407045"/>
      <w:bookmarkStart w:id="684" w:name="_Toc399407705"/>
      <w:bookmarkStart w:id="685" w:name="_Toc399407906"/>
      <w:bookmarkStart w:id="686" w:name="_Toc399408110"/>
      <w:bookmarkStart w:id="687" w:name="_Toc399409060"/>
      <w:bookmarkStart w:id="688" w:name="_Toc399508352"/>
      <w:bookmarkStart w:id="689" w:name="_Toc399508553"/>
      <w:bookmarkStart w:id="690" w:name="_Toc399508754"/>
      <w:bookmarkStart w:id="691" w:name="_Toc399509020"/>
      <w:bookmarkStart w:id="692" w:name="_Toc401076052"/>
      <w:bookmarkStart w:id="693" w:name="_Toc401076939"/>
      <w:bookmarkStart w:id="694" w:name="_Toc399406184"/>
      <w:bookmarkStart w:id="695" w:name="_Toc399407046"/>
      <w:bookmarkStart w:id="696" w:name="_Toc399407706"/>
      <w:bookmarkStart w:id="697" w:name="_Toc399407907"/>
      <w:bookmarkStart w:id="698" w:name="_Toc399408111"/>
      <w:bookmarkStart w:id="699" w:name="_Toc399409061"/>
      <w:bookmarkStart w:id="700" w:name="_Toc399508353"/>
      <w:bookmarkStart w:id="701" w:name="_Toc399508554"/>
      <w:bookmarkStart w:id="702" w:name="_Toc399508755"/>
      <w:bookmarkStart w:id="703" w:name="_Toc399509021"/>
      <w:bookmarkStart w:id="704" w:name="_Toc401076053"/>
      <w:bookmarkStart w:id="705" w:name="_Toc401076940"/>
      <w:bookmarkStart w:id="706" w:name="_Toc399406192"/>
      <w:bookmarkStart w:id="707" w:name="_Toc399407054"/>
      <w:bookmarkStart w:id="708" w:name="_Toc399407714"/>
      <w:bookmarkStart w:id="709" w:name="_Toc399407915"/>
      <w:bookmarkStart w:id="710" w:name="_Toc399408119"/>
      <w:bookmarkStart w:id="711" w:name="_Toc399409069"/>
      <w:bookmarkStart w:id="712" w:name="_Toc399508361"/>
      <w:bookmarkStart w:id="713" w:name="_Toc399508562"/>
      <w:bookmarkStart w:id="714" w:name="_Toc399508763"/>
      <w:bookmarkStart w:id="715" w:name="_Toc399509029"/>
      <w:bookmarkStart w:id="716" w:name="_Toc401076061"/>
      <w:bookmarkStart w:id="717" w:name="_Toc401076948"/>
      <w:bookmarkStart w:id="718" w:name="_Toc399406197"/>
      <w:bookmarkStart w:id="719" w:name="_Toc399407059"/>
      <w:bookmarkStart w:id="720" w:name="_Toc399407719"/>
      <w:bookmarkStart w:id="721" w:name="_Toc399407920"/>
      <w:bookmarkStart w:id="722" w:name="_Toc399408124"/>
      <w:bookmarkStart w:id="723" w:name="_Toc399409074"/>
      <w:bookmarkStart w:id="724" w:name="_Toc399508366"/>
      <w:bookmarkStart w:id="725" w:name="_Toc399508567"/>
      <w:bookmarkStart w:id="726" w:name="_Toc399508768"/>
      <w:bookmarkStart w:id="727" w:name="_Toc399509034"/>
      <w:bookmarkStart w:id="728" w:name="_Toc401076066"/>
      <w:bookmarkStart w:id="729" w:name="_Toc401076953"/>
      <w:bookmarkStart w:id="730" w:name="_Toc330307715"/>
      <w:bookmarkStart w:id="731" w:name="_Toc336357295"/>
      <w:bookmarkStart w:id="732" w:name="_Toc4414388"/>
      <w:bookmarkStart w:id="733" w:name="_Toc194502325"/>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432A4D">
        <w:t>Testing Documentation</w:t>
      </w:r>
      <w:bookmarkEnd w:id="730"/>
      <w:bookmarkEnd w:id="731"/>
      <w:bookmarkEnd w:id="732"/>
      <w:bookmarkEnd w:id="73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BEB24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74C8C4"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E4357" w14:textId="2959F94F"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EA3F9D"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97502A"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65B612A7"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06F10DD2"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68ABF04D"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72EB0F6"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454791ED" w14:textId="77777777" w:rsidR="00A06B5B" w:rsidRPr="00432A4D" w:rsidRDefault="00A06B5B" w:rsidP="00854428">
            <w:pPr>
              <w:spacing w:after="0"/>
              <w:jc w:val="center"/>
              <w:rPr>
                <w:b/>
                <w:bCs/>
                <w:iCs/>
              </w:rPr>
            </w:pPr>
          </w:p>
        </w:tc>
      </w:tr>
    </w:tbl>
    <w:p w14:paraId="4F3AEE0D" w14:textId="77777777" w:rsidR="00A06B5B" w:rsidRPr="00432A4D" w:rsidRDefault="00A06B5B" w:rsidP="00A06B5B">
      <w:bookmarkStart w:id="734" w:name="_Toc305402171"/>
      <w:bookmarkStart w:id="735" w:name="_Toc305416632"/>
      <w:bookmarkStart w:id="736" w:name="_Toc305402172"/>
      <w:bookmarkStart w:id="737" w:name="_Toc305416633"/>
      <w:bookmarkStart w:id="738" w:name="_Toc305402176"/>
      <w:bookmarkStart w:id="739" w:name="_Toc305416637"/>
      <w:bookmarkStart w:id="740" w:name="_Toc305402177"/>
      <w:bookmarkStart w:id="741" w:name="_Toc305416638"/>
      <w:bookmarkStart w:id="742" w:name="_Toc305402186"/>
      <w:bookmarkStart w:id="743" w:name="_Toc305416647"/>
      <w:bookmarkStart w:id="744" w:name="_Toc305402187"/>
      <w:bookmarkStart w:id="745" w:name="_Toc305416648"/>
      <w:bookmarkStart w:id="746" w:name="_Toc305402188"/>
      <w:bookmarkStart w:id="747" w:name="_Toc305416649"/>
      <w:bookmarkStart w:id="748" w:name="_Toc305402189"/>
      <w:bookmarkStart w:id="749" w:name="_Toc305416650"/>
      <w:bookmarkStart w:id="750" w:name="_Toc305402191"/>
      <w:bookmarkStart w:id="751" w:name="_Toc305416652"/>
      <w:bookmarkStart w:id="752" w:name="_Toc305402204"/>
      <w:bookmarkStart w:id="753" w:name="_Toc305416665"/>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22CB372D" w14:textId="69FA0F20" w:rsidR="00A06B5B" w:rsidRPr="00432A4D" w:rsidRDefault="00A06B5B" w:rsidP="002E54DB">
      <w:pPr>
        <w:pStyle w:val="Titolo2"/>
      </w:pPr>
      <w:bookmarkStart w:id="754" w:name="_Toc4414389"/>
      <w:bookmarkStart w:id="755" w:name="_Toc194502326"/>
      <w:r w:rsidRPr="00432A4D">
        <w:t>Other documents</w:t>
      </w:r>
      <w:bookmarkEnd w:id="754"/>
      <w:bookmarkEnd w:id="755"/>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84250C6" w14:textId="77777777" w:rsidTr="00B911BA">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073A4" w14:textId="77777777" w:rsidR="00A06B5B" w:rsidRPr="00432A4D" w:rsidRDefault="00A06B5B" w:rsidP="00854428">
            <w:pPr>
              <w:spacing w:after="0"/>
              <w:jc w:val="center"/>
              <w:rPr>
                <w:b/>
                <w:bCs/>
              </w:rPr>
            </w:pPr>
            <w:r w:rsidRPr="00432A4D">
              <w:rPr>
                <w:b/>
                <w:bCs/>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66997" w14:textId="24D75E52" w:rsidR="00A06B5B" w:rsidRPr="00432A4D" w:rsidRDefault="00A06B5B" w:rsidP="00854428">
            <w:pPr>
              <w:spacing w:after="0"/>
              <w:jc w:val="center"/>
              <w:rPr>
                <w:b/>
                <w:bCs/>
              </w:rPr>
            </w:pPr>
            <w:r w:rsidRPr="00432A4D">
              <w:rPr>
                <w:b/>
                <w:bCs/>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DB62B" w14:textId="77777777" w:rsidR="00A06B5B" w:rsidRPr="00432A4D" w:rsidRDefault="00A06B5B" w:rsidP="00854428">
            <w:pPr>
              <w:spacing w:after="0"/>
              <w:jc w:val="center"/>
              <w:rPr>
                <w:b/>
                <w:bCs/>
              </w:rPr>
            </w:pPr>
            <w:r w:rsidRPr="00432A4D">
              <w:rPr>
                <w:b/>
                <w:bCs/>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29A9D" w14:textId="77777777" w:rsidR="00A06B5B" w:rsidRPr="00432A4D" w:rsidRDefault="00A06B5B" w:rsidP="00854428">
            <w:pPr>
              <w:spacing w:after="0"/>
              <w:jc w:val="center"/>
              <w:rPr>
                <w:b/>
                <w:bCs/>
                <w:iCs/>
              </w:rPr>
            </w:pPr>
            <w:r w:rsidRPr="00432A4D">
              <w:rPr>
                <w:b/>
                <w:bCs/>
                <w:iCs/>
              </w:rPr>
              <w:t>TC Document Lifecycle state</w:t>
            </w:r>
          </w:p>
        </w:tc>
      </w:tr>
      <w:tr w:rsidR="00A06B5B" w:rsidRPr="00432A4D" w14:paraId="37487D7B"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321B0AC"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E8369F5"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284D409"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6CC75D05" w14:textId="77777777" w:rsidR="00A06B5B" w:rsidRPr="00432A4D" w:rsidRDefault="00A06B5B" w:rsidP="00854428">
            <w:pPr>
              <w:spacing w:after="0"/>
              <w:jc w:val="center"/>
              <w:rPr>
                <w:b/>
                <w:bCs/>
                <w:iCs/>
              </w:rPr>
            </w:pPr>
          </w:p>
        </w:tc>
      </w:tr>
    </w:tbl>
    <w:p w14:paraId="1B84B2B7" w14:textId="77777777" w:rsidR="002E54DB" w:rsidRPr="00432A4D" w:rsidRDefault="002E54DB" w:rsidP="002E54DB">
      <w:pPr>
        <w:pStyle w:val="BodyText1"/>
      </w:pPr>
    </w:p>
    <w:p w14:paraId="4852FF82" w14:textId="6AF386BB" w:rsidR="00A06B5B" w:rsidRPr="00432A4D" w:rsidRDefault="00A06B5B" w:rsidP="002E54DB">
      <w:pPr>
        <w:pStyle w:val="BodyText1"/>
      </w:pPr>
      <w:r w:rsidRPr="00432A4D">
        <w:t>[List here any additional documents related to the baseline such as the VDDs relevant to any starting reference baseline].</w:t>
      </w:r>
    </w:p>
    <w:p w14:paraId="3320FB5D" w14:textId="77777777" w:rsidR="00A06B5B" w:rsidRPr="00432A4D" w:rsidRDefault="00A06B5B" w:rsidP="00A06B5B"/>
    <w:p w14:paraId="1357F029" w14:textId="47E69995" w:rsidR="00A06B5B" w:rsidRPr="00432A4D" w:rsidRDefault="00035123" w:rsidP="00A06B5B">
      <w:pPr>
        <w:pStyle w:val="Titolo1"/>
        <w:keepNext/>
        <w:keepLines/>
        <w:pageBreakBefore/>
        <w:tabs>
          <w:tab w:val="left" w:pos="432"/>
        </w:tabs>
        <w:spacing w:before="480" w:line="240" w:lineRule="auto"/>
        <w:contextualSpacing w:val="0"/>
      </w:pPr>
      <w:bookmarkStart w:id="756" w:name="_Toc4414390"/>
      <w:bookmarkStart w:id="757" w:name="_Toc194502327"/>
      <w:r w:rsidRPr="00432A4D">
        <w:lastRenderedPageBreak/>
        <w:t>Sw Version Build</w:t>
      </w:r>
      <w:bookmarkEnd w:id="756"/>
      <w:bookmarkEnd w:id="757"/>
      <w:r w:rsidRPr="00432A4D">
        <w:t xml:space="preserve"> </w:t>
      </w:r>
    </w:p>
    <w:p w14:paraId="2FA51269" w14:textId="77777777" w:rsidR="00A06B5B" w:rsidRPr="00432A4D" w:rsidRDefault="00A06B5B" w:rsidP="002E54DB">
      <w:pPr>
        <w:pStyle w:val="Titolo2"/>
      </w:pPr>
      <w:bookmarkStart w:id="758" w:name="_Toc336357298"/>
      <w:bookmarkStart w:id="759" w:name="_Toc4414391"/>
      <w:bookmarkStart w:id="760" w:name="_Toc194502328"/>
      <w:r w:rsidRPr="00432A4D">
        <w:t>SW Configuration items list</w:t>
      </w:r>
      <w:bookmarkEnd w:id="758"/>
      <w:bookmarkEnd w:id="759"/>
      <w:bookmarkEnd w:id="760"/>
      <w:r w:rsidRPr="00432A4D">
        <w:t xml:space="preserve"> </w:t>
      </w:r>
    </w:p>
    <w:p w14:paraId="08022ED1" w14:textId="77777777" w:rsidR="006D6B62" w:rsidRPr="00432A4D" w:rsidRDefault="00A06B5B" w:rsidP="00703464">
      <w:pPr>
        <w:pStyle w:val="Titolo3"/>
        <w:keepNext/>
        <w:keepLines/>
        <w:tabs>
          <w:tab w:val="num" w:pos="567"/>
          <w:tab w:val="num" w:pos="851"/>
          <w:tab w:val="left" w:pos="1134"/>
        </w:tabs>
        <w:spacing w:after="0" w:line="240" w:lineRule="auto"/>
        <w:ind w:left="851" w:hanging="851"/>
        <w:jc w:val="left"/>
      </w:pPr>
      <w:bookmarkStart w:id="761" w:name="_Toc398214271"/>
      <w:bookmarkStart w:id="762" w:name="_Toc398214323"/>
      <w:bookmarkStart w:id="763" w:name="_Toc398214375"/>
      <w:bookmarkStart w:id="764" w:name="_Toc399406202"/>
      <w:bookmarkStart w:id="765" w:name="_Toc399407064"/>
      <w:bookmarkStart w:id="766" w:name="_Toc399407724"/>
      <w:bookmarkStart w:id="767" w:name="_Toc399407925"/>
      <w:bookmarkStart w:id="768" w:name="_Toc399408129"/>
      <w:bookmarkStart w:id="769" w:name="_Toc399409079"/>
      <w:bookmarkStart w:id="770" w:name="_Toc399508371"/>
      <w:bookmarkStart w:id="771" w:name="_Toc399508572"/>
      <w:bookmarkStart w:id="772" w:name="_Toc399508773"/>
      <w:bookmarkStart w:id="773" w:name="_Toc399509039"/>
      <w:bookmarkStart w:id="774" w:name="_Toc401076071"/>
      <w:bookmarkStart w:id="775" w:name="_Toc401076958"/>
      <w:bookmarkStart w:id="776" w:name="_Toc302986201"/>
      <w:bookmarkStart w:id="777" w:name="_Toc311709381"/>
      <w:bookmarkStart w:id="778" w:name="_Toc331003216"/>
      <w:bookmarkStart w:id="779" w:name="_Ref336356997"/>
      <w:bookmarkStart w:id="780" w:name="_Ref336357000"/>
      <w:bookmarkStart w:id="781" w:name="_Toc336357299"/>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sidRPr="00432A4D">
        <w:t xml:space="preserve"> </w:t>
      </w:r>
      <w:bookmarkStart w:id="782" w:name="_Toc4414392"/>
      <w:bookmarkStart w:id="783" w:name="_Toc194502329"/>
      <w:r w:rsidRPr="00432A4D">
        <w:t>Source files</w:t>
      </w:r>
      <w:bookmarkEnd w:id="776"/>
      <w:bookmarkEnd w:id="777"/>
      <w:bookmarkEnd w:id="778"/>
      <w:bookmarkEnd w:id="779"/>
      <w:bookmarkEnd w:id="780"/>
      <w:bookmarkEnd w:id="781"/>
      <w:bookmarkEnd w:id="782"/>
      <w:bookmarkEnd w:id="783"/>
      <w:r w:rsidR="00703464" w:rsidRPr="00432A4D">
        <w:t xml:space="preserve"> </w:t>
      </w:r>
    </w:p>
    <w:p w14:paraId="472F98A0" w14:textId="15C0296E" w:rsidR="00A06B5B" w:rsidRPr="00432A4D" w:rsidRDefault="00A06B5B" w:rsidP="002E54DB">
      <w:pPr>
        <w:pStyle w:val="BodyText1"/>
      </w:pPr>
      <w:r w:rsidRPr="00432A4D">
        <w:rPr>
          <w:rStyle w:val="BodyText1Carattere"/>
        </w:rPr>
        <w:t>[Optional. Mandatory only in case of ISA Assessment]</w:t>
      </w:r>
    </w:p>
    <w:p w14:paraId="1102AFC0" w14:textId="77777777" w:rsidR="00703464" w:rsidRPr="00432A4D" w:rsidRDefault="00703464" w:rsidP="00703464">
      <w:pPr>
        <w:pStyle w:val="BodyText1"/>
      </w:pPr>
    </w:p>
    <w:p w14:paraId="60637E6A" w14:textId="77777777" w:rsidR="00A06B5B" w:rsidRPr="00432A4D" w:rsidRDefault="00A06B5B" w:rsidP="00703464">
      <w:r w:rsidRPr="00432A4D">
        <w:t>The following table lists the version of source files relevant to this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1671"/>
        <w:gridCol w:w="2056"/>
        <w:gridCol w:w="1285"/>
        <w:gridCol w:w="1542"/>
        <w:gridCol w:w="1542"/>
      </w:tblGrid>
      <w:tr w:rsidR="00A06B5B" w:rsidRPr="00432A4D" w14:paraId="308CACE7" w14:textId="77777777" w:rsidTr="00703464">
        <w:trPr>
          <w:cantSplit/>
          <w:tblHeader/>
        </w:trPr>
        <w:tc>
          <w:tcPr>
            <w:tcW w:w="842" w:type="pct"/>
            <w:shd w:val="clear" w:color="auto" w:fill="F2F2F2" w:themeFill="background1" w:themeFillShade="F2"/>
            <w:vAlign w:val="center"/>
          </w:tcPr>
          <w:p w14:paraId="60C3B1E5" w14:textId="2C0DABC1" w:rsidR="00A06B5B" w:rsidRPr="00432A4D" w:rsidRDefault="00A06B5B" w:rsidP="00854428">
            <w:pPr>
              <w:spacing w:after="0" w:line="240" w:lineRule="auto"/>
              <w:jc w:val="center"/>
              <w:rPr>
                <w:b/>
                <w:lang w:val="en-US"/>
              </w:rPr>
            </w:pPr>
            <w:r w:rsidRPr="00432A4D">
              <w:rPr>
                <w:b/>
                <w:lang w:val="en-US"/>
              </w:rPr>
              <w:t>CI Name</w:t>
            </w:r>
            <w:r w:rsidRPr="00432A4D">
              <w:rPr>
                <w:rStyle w:val="BodyText1Carattere"/>
              </w:rPr>
              <w:t>(</w:t>
            </w:r>
            <w:r w:rsidR="00923CBF" w:rsidRPr="00432A4D">
              <w:rPr>
                <w:rStyle w:val="BodyText1Carattere"/>
              </w:rPr>
              <w:t>EWM</w:t>
            </w:r>
            <w:r w:rsidRPr="00432A4D">
              <w:rPr>
                <w:rStyle w:val="BodyText1Carattere"/>
              </w:rPr>
              <w:t xml:space="preserve"> component name)</w:t>
            </w:r>
          </w:p>
        </w:tc>
        <w:tc>
          <w:tcPr>
            <w:tcW w:w="858" w:type="pct"/>
            <w:shd w:val="clear" w:color="auto" w:fill="F2F2F2" w:themeFill="background1" w:themeFillShade="F2"/>
            <w:vAlign w:val="center"/>
          </w:tcPr>
          <w:p w14:paraId="4E8C7914" w14:textId="77777777" w:rsidR="00A06B5B" w:rsidRPr="00432A4D" w:rsidRDefault="00A06B5B" w:rsidP="00854428">
            <w:pPr>
              <w:spacing w:after="0" w:line="240" w:lineRule="auto"/>
              <w:jc w:val="center"/>
              <w:rPr>
                <w:b/>
                <w:lang w:val="it-IT"/>
              </w:rPr>
            </w:pPr>
            <w:r w:rsidRPr="00432A4D">
              <w:rPr>
                <w:b/>
                <w:lang w:val="it-IT"/>
              </w:rPr>
              <w:t>CI Version</w:t>
            </w:r>
          </w:p>
          <w:p w14:paraId="7E0DDAC4" w14:textId="2382C45C" w:rsidR="00A06B5B" w:rsidRPr="00432A4D" w:rsidRDefault="00A06B5B" w:rsidP="00854428">
            <w:pPr>
              <w:pStyle w:val="BodyText1"/>
              <w:jc w:val="center"/>
              <w:rPr>
                <w:b/>
                <w:lang w:val="fr-FR"/>
              </w:rPr>
            </w:pPr>
            <w:r w:rsidRPr="00432A4D">
              <w:t>(</w:t>
            </w:r>
            <w:r w:rsidR="00923CBF" w:rsidRPr="00432A4D">
              <w:t>EWM</w:t>
            </w:r>
            <w:r w:rsidRPr="00432A4D">
              <w:t xml:space="preserve"> component baseline)</w:t>
            </w:r>
          </w:p>
        </w:tc>
        <w:tc>
          <w:tcPr>
            <w:tcW w:w="1056" w:type="pct"/>
            <w:shd w:val="clear" w:color="auto" w:fill="F2F2F2" w:themeFill="background1" w:themeFillShade="F2"/>
            <w:vAlign w:val="center"/>
          </w:tcPr>
          <w:p w14:paraId="748E7D9F" w14:textId="52B6886D" w:rsidR="00A06B5B" w:rsidRPr="00432A4D" w:rsidRDefault="00A06B5B" w:rsidP="00854428">
            <w:pPr>
              <w:spacing w:after="0" w:line="240" w:lineRule="auto"/>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Style w:val="BodyText1Carattere"/>
              </w:rPr>
              <w:t xml:space="preserve">(Reference of the CI inside </w:t>
            </w:r>
            <w:r w:rsidR="00923CBF" w:rsidRPr="00432A4D">
              <w:rPr>
                <w:rStyle w:val="BodyText1Carattere"/>
              </w:rPr>
              <w:t>EWM</w:t>
            </w:r>
            <w:r w:rsidRPr="00432A4D">
              <w:rPr>
                <w:rStyle w:val="BodyText1Carattere"/>
              </w:rPr>
              <w:t>- UUID)</w:t>
            </w:r>
          </w:p>
        </w:tc>
        <w:tc>
          <w:tcPr>
            <w:tcW w:w="660" w:type="pct"/>
            <w:shd w:val="clear" w:color="auto" w:fill="F2F2F2" w:themeFill="background1" w:themeFillShade="F2"/>
            <w:vAlign w:val="center"/>
          </w:tcPr>
          <w:p w14:paraId="197636AC" w14:textId="77777777" w:rsidR="00A06B5B" w:rsidRPr="00432A4D" w:rsidRDefault="00A06B5B" w:rsidP="00854428">
            <w:pPr>
              <w:spacing w:after="0" w:line="240" w:lineRule="auto"/>
              <w:jc w:val="center"/>
              <w:rPr>
                <w:b/>
                <w:lang w:val="en-US"/>
              </w:rPr>
            </w:pPr>
            <w:r w:rsidRPr="00432A4D">
              <w:rPr>
                <w:b/>
                <w:lang w:val="en-US"/>
              </w:rPr>
              <w:t>Source File Name, Version</w:t>
            </w:r>
          </w:p>
        </w:tc>
        <w:tc>
          <w:tcPr>
            <w:tcW w:w="792" w:type="pct"/>
            <w:shd w:val="clear" w:color="auto" w:fill="F2F2F2" w:themeFill="background1" w:themeFillShade="F2"/>
            <w:vAlign w:val="center"/>
          </w:tcPr>
          <w:p w14:paraId="671C2C57" w14:textId="032909FE" w:rsidR="00A06B5B" w:rsidRPr="00432A4D" w:rsidRDefault="00A06B5B" w:rsidP="00854428">
            <w:pPr>
              <w:spacing w:after="0" w:line="240" w:lineRule="auto"/>
              <w:jc w:val="center"/>
              <w:rPr>
                <w:b/>
                <w:lang w:val="en-US"/>
              </w:rPr>
            </w:pPr>
            <w:r w:rsidRPr="00432A4D">
              <w:rPr>
                <w:b/>
                <w:lang w:val="en-US"/>
              </w:rPr>
              <w:t>Source File Identifi</w:t>
            </w:r>
            <w:r w:rsidR="00214105" w:rsidRPr="00432A4D">
              <w:rPr>
                <w:b/>
                <w:lang w:val="en-US"/>
              </w:rPr>
              <w:t>e</w:t>
            </w:r>
            <w:r w:rsidRPr="00432A4D">
              <w:rPr>
                <w:b/>
                <w:lang w:val="en-US"/>
              </w:rPr>
              <w:t>r</w:t>
            </w:r>
          </w:p>
          <w:p w14:paraId="3EDDE6DD" w14:textId="0F088604" w:rsidR="00A06B5B" w:rsidRPr="00432A4D" w:rsidRDefault="00A06B5B" w:rsidP="00854428">
            <w:pPr>
              <w:spacing w:after="0" w:line="240" w:lineRule="auto"/>
              <w:jc w:val="center"/>
              <w:rPr>
                <w:b/>
                <w:lang w:val="en-US"/>
              </w:rPr>
            </w:pPr>
            <w:r w:rsidRPr="00432A4D">
              <w:rPr>
                <w:rStyle w:val="BodyText1Carattere"/>
              </w:rPr>
              <w:t xml:space="preserve">(Reference of the file inside </w:t>
            </w:r>
            <w:r w:rsidR="00923CBF" w:rsidRPr="00432A4D">
              <w:rPr>
                <w:rStyle w:val="BodyText1Carattere"/>
              </w:rPr>
              <w:t>EWM</w:t>
            </w:r>
            <w:r w:rsidRPr="00432A4D">
              <w:rPr>
                <w:rStyle w:val="BodyText1Carattere"/>
              </w:rPr>
              <w:t>-UUID</w:t>
            </w:r>
            <w:r w:rsidRPr="00432A4D">
              <w:rPr>
                <w:rFonts w:cs="Arial"/>
                <w:i/>
                <w:iCs/>
                <w:color w:val="0070C0"/>
                <w:szCs w:val="24"/>
              </w:rPr>
              <w:t>)</w:t>
            </w:r>
          </w:p>
        </w:tc>
        <w:tc>
          <w:tcPr>
            <w:tcW w:w="792" w:type="pct"/>
            <w:shd w:val="clear" w:color="auto" w:fill="F2F2F2" w:themeFill="background1" w:themeFillShade="F2"/>
            <w:vAlign w:val="center"/>
          </w:tcPr>
          <w:p w14:paraId="61EE7D48" w14:textId="77777777" w:rsidR="00A06B5B" w:rsidRPr="00432A4D" w:rsidRDefault="00A06B5B" w:rsidP="00854428">
            <w:pPr>
              <w:spacing w:after="0" w:line="240" w:lineRule="auto"/>
              <w:jc w:val="center"/>
              <w:rPr>
                <w:b/>
                <w:lang w:val="en-US"/>
              </w:rPr>
            </w:pPr>
            <w:r w:rsidRPr="00432A4D">
              <w:rPr>
                <w:b/>
                <w:lang w:val="en-US"/>
              </w:rPr>
              <w:t>Localization of Source Files</w:t>
            </w:r>
          </w:p>
          <w:p w14:paraId="15491A8F" w14:textId="550A0C29" w:rsidR="00A06B5B" w:rsidRPr="00432A4D" w:rsidRDefault="00A06B5B" w:rsidP="00854428">
            <w:pPr>
              <w:pStyle w:val="BodyText1"/>
              <w:jc w:val="center"/>
              <w:rPr>
                <w:b/>
                <w:lang w:val="en-US"/>
              </w:rPr>
            </w:pPr>
            <w:r w:rsidRPr="00432A4D">
              <w:t xml:space="preserve">(Link in </w:t>
            </w:r>
            <w:r w:rsidR="00923CBF" w:rsidRPr="00432A4D">
              <w:t>EWM</w:t>
            </w:r>
            <w:r w:rsidRPr="00432A4D">
              <w:t>)</w:t>
            </w:r>
          </w:p>
        </w:tc>
      </w:tr>
      <w:tr w:rsidR="00A06B5B" w:rsidRPr="00432A4D" w14:paraId="134E51F2" w14:textId="77777777" w:rsidTr="00854428">
        <w:trPr>
          <w:trHeight w:val="340"/>
        </w:trPr>
        <w:tc>
          <w:tcPr>
            <w:tcW w:w="842" w:type="pct"/>
          </w:tcPr>
          <w:p w14:paraId="1FD1E24D" w14:textId="77777777" w:rsidR="00A06B5B" w:rsidRPr="00432A4D" w:rsidRDefault="00A06B5B" w:rsidP="00854428">
            <w:pPr>
              <w:spacing w:after="0" w:line="240" w:lineRule="auto"/>
              <w:rPr>
                <w:lang w:val="en-US"/>
              </w:rPr>
            </w:pPr>
          </w:p>
        </w:tc>
        <w:tc>
          <w:tcPr>
            <w:tcW w:w="858" w:type="pct"/>
          </w:tcPr>
          <w:p w14:paraId="51E36948" w14:textId="77777777" w:rsidR="00A06B5B" w:rsidRPr="00432A4D" w:rsidRDefault="00A06B5B" w:rsidP="00854428">
            <w:pPr>
              <w:spacing w:after="0" w:line="240" w:lineRule="auto"/>
              <w:rPr>
                <w:lang w:val="en-US"/>
              </w:rPr>
            </w:pPr>
          </w:p>
        </w:tc>
        <w:tc>
          <w:tcPr>
            <w:tcW w:w="1056" w:type="pct"/>
          </w:tcPr>
          <w:p w14:paraId="1C4AC9AC" w14:textId="77777777" w:rsidR="00A06B5B" w:rsidRPr="00432A4D" w:rsidRDefault="00A06B5B" w:rsidP="00854428">
            <w:pPr>
              <w:spacing w:after="0" w:line="240" w:lineRule="auto"/>
              <w:rPr>
                <w:lang w:val="en-US"/>
              </w:rPr>
            </w:pPr>
          </w:p>
        </w:tc>
        <w:tc>
          <w:tcPr>
            <w:tcW w:w="660" w:type="pct"/>
          </w:tcPr>
          <w:p w14:paraId="7C278F24" w14:textId="77777777" w:rsidR="00A06B5B" w:rsidRPr="00432A4D" w:rsidRDefault="00A06B5B" w:rsidP="00854428">
            <w:pPr>
              <w:spacing w:after="0" w:line="240" w:lineRule="auto"/>
              <w:rPr>
                <w:lang w:val="en-US"/>
              </w:rPr>
            </w:pPr>
          </w:p>
        </w:tc>
        <w:tc>
          <w:tcPr>
            <w:tcW w:w="792" w:type="pct"/>
          </w:tcPr>
          <w:p w14:paraId="14AB591C" w14:textId="77777777" w:rsidR="00A06B5B" w:rsidRPr="00432A4D" w:rsidRDefault="00A06B5B" w:rsidP="00854428">
            <w:pPr>
              <w:spacing w:after="0" w:line="240" w:lineRule="auto"/>
              <w:rPr>
                <w:lang w:val="en-US"/>
              </w:rPr>
            </w:pPr>
          </w:p>
        </w:tc>
        <w:tc>
          <w:tcPr>
            <w:tcW w:w="792" w:type="pct"/>
          </w:tcPr>
          <w:p w14:paraId="0C86328F" w14:textId="77777777" w:rsidR="00A06B5B" w:rsidRPr="00432A4D" w:rsidRDefault="00A06B5B" w:rsidP="00854428">
            <w:pPr>
              <w:spacing w:after="0" w:line="240" w:lineRule="auto"/>
              <w:rPr>
                <w:lang w:val="en-US"/>
              </w:rPr>
            </w:pPr>
          </w:p>
        </w:tc>
      </w:tr>
      <w:tr w:rsidR="00A06B5B" w:rsidRPr="00432A4D" w14:paraId="4676D30B" w14:textId="77777777" w:rsidTr="00854428">
        <w:trPr>
          <w:trHeight w:val="340"/>
        </w:trPr>
        <w:tc>
          <w:tcPr>
            <w:tcW w:w="842" w:type="pct"/>
          </w:tcPr>
          <w:p w14:paraId="3EAA7B05" w14:textId="77777777" w:rsidR="00A06B5B" w:rsidRPr="00432A4D" w:rsidRDefault="00A06B5B" w:rsidP="00854428">
            <w:pPr>
              <w:spacing w:after="0" w:line="240" w:lineRule="auto"/>
              <w:rPr>
                <w:lang w:val="en-US"/>
              </w:rPr>
            </w:pPr>
          </w:p>
        </w:tc>
        <w:tc>
          <w:tcPr>
            <w:tcW w:w="858" w:type="pct"/>
          </w:tcPr>
          <w:p w14:paraId="2D3E3AF2" w14:textId="77777777" w:rsidR="00A06B5B" w:rsidRPr="00432A4D" w:rsidRDefault="00A06B5B" w:rsidP="00854428">
            <w:pPr>
              <w:spacing w:after="0" w:line="240" w:lineRule="auto"/>
              <w:rPr>
                <w:lang w:val="en-US"/>
              </w:rPr>
            </w:pPr>
          </w:p>
        </w:tc>
        <w:tc>
          <w:tcPr>
            <w:tcW w:w="1056" w:type="pct"/>
          </w:tcPr>
          <w:p w14:paraId="47681E5F" w14:textId="77777777" w:rsidR="00A06B5B" w:rsidRPr="00432A4D" w:rsidRDefault="00A06B5B" w:rsidP="00854428">
            <w:pPr>
              <w:spacing w:after="0" w:line="240" w:lineRule="auto"/>
              <w:rPr>
                <w:lang w:val="en-US"/>
              </w:rPr>
            </w:pPr>
          </w:p>
        </w:tc>
        <w:tc>
          <w:tcPr>
            <w:tcW w:w="660" w:type="pct"/>
          </w:tcPr>
          <w:p w14:paraId="0061EECB" w14:textId="77777777" w:rsidR="00A06B5B" w:rsidRPr="00432A4D" w:rsidRDefault="00A06B5B" w:rsidP="00854428">
            <w:pPr>
              <w:spacing w:after="0" w:line="240" w:lineRule="auto"/>
              <w:rPr>
                <w:lang w:val="en-US"/>
              </w:rPr>
            </w:pPr>
          </w:p>
        </w:tc>
        <w:tc>
          <w:tcPr>
            <w:tcW w:w="792" w:type="pct"/>
          </w:tcPr>
          <w:p w14:paraId="481291C6" w14:textId="77777777" w:rsidR="00A06B5B" w:rsidRPr="00432A4D" w:rsidRDefault="00A06B5B" w:rsidP="00854428">
            <w:pPr>
              <w:spacing w:after="0" w:line="240" w:lineRule="auto"/>
              <w:rPr>
                <w:lang w:val="en-US"/>
              </w:rPr>
            </w:pPr>
          </w:p>
        </w:tc>
        <w:tc>
          <w:tcPr>
            <w:tcW w:w="792" w:type="pct"/>
          </w:tcPr>
          <w:p w14:paraId="0B6F4355" w14:textId="77777777" w:rsidR="00A06B5B" w:rsidRPr="00432A4D" w:rsidRDefault="00A06B5B" w:rsidP="00854428">
            <w:pPr>
              <w:spacing w:after="0" w:line="240" w:lineRule="auto"/>
              <w:rPr>
                <w:lang w:val="en-US"/>
              </w:rPr>
            </w:pPr>
          </w:p>
        </w:tc>
      </w:tr>
      <w:tr w:rsidR="00A06B5B" w:rsidRPr="00432A4D" w14:paraId="4740FCE0" w14:textId="77777777" w:rsidTr="00854428">
        <w:trPr>
          <w:trHeight w:val="340"/>
        </w:trPr>
        <w:tc>
          <w:tcPr>
            <w:tcW w:w="842" w:type="pct"/>
          </w:tcPr>
          <w:p w14:paraId="578B2B8E" w14:textId="77777777" w:rsidR="00A06B5B" w:rsidRPr="00432A4D" w:rsidRDefault="00A06B5B" w:rsidP="00854428">
            <w:pPr>
              <w:spacing w:after="0" w:line="240" w:lineRule="auto"/>
              <w:rPr>
                <w:lang w:val="en-US"/>
              </w:rPr>
            </w:pPr>
          </w:p>
        </w:tc>
        <w:tc>
          <w:tcPr>
            <w:tcW w:w="858" w:type="pct"/>
          </w:tcPr>
          <w:p w14:paraId="1112C945" w14:textId="77777777" w:rsidR="00A06B5B" w:rsidRPr="00432A4D" w:rsidRDefault="00A06B5B" w:rsidP="00854428">
            <w:pPr>
              <w:spacing w:after="0" w:line="240" w:lineRule="auto"/>
              <w:rPr>
                <w:lang w:val="en-US"/>
              </w:rPr>
            </w:pPr>
          </w:p>
        </w:tc>
        <w:tc>
          <w:tcPr>
            <w:tcW w:w="1056" w:type="pct"/>
          </w:tcPr>
          <w:p w14:paraId="18C01803" w14:textId="77777777" w:rsidR="00A06B5B" w:rsidRPr="00432A4D" w:rsidRDefault="00A06B5B" w:rsidP="00854428">
            <w:pPr>
              <w:spacing w:after="0" w:line="240" w:lineRule="auto"/>
              <w:rPr>
                <w:lang w:val="en-US"/>
              </w:rPr>
            </w:pPr>
          </w:p>
        </w:tc>
        <w:tc>
          <w:tcPr>
            <w:tcW w:w="660" w:type="pct"/>
          </w:tcPr>
          <w:p w14:paraId="1C65EA8E" w14:textId="77777777" w:rsidR="00A06B5B" w:rsidRPr="00432A4D" w:rsidRDefault="00A06B5B" w:rsidP="00854428">
            <w:pPr>
              <w:spacing w:after="0" w:line="240" w:lineRule="auto"/>
              <w:rPr>
                <w:lang w:val="en-US"/>
              </w:rPr>
            </w:pPr>
          </w:p>
        </w:tc>
        <w:tc>
          <w:tcPr>
            <w:tcW w:w="792" w:type="pct"/>
          </w:tcPr>
          <w:p w14:paraId="0CE41DA9" w14:textId="77777777" w:rsidR="00A06B5B" w:rsidRPr="00432A4D" w:rsidRDefault="00A06B5B" w:rsidP="00854428">
            <w:pPr>
              <w:spacing w:after="0" w:line="240" w:lineRule="auto"/>
              <w:rPr>
                <w:lang w:val="en-US"/>
              </w:rPr>
            </w:pPr>
          </w:p>
        </w:tc>
        <w:tc>
          <w:tcPr>
            <w:tcW w:w="792" w:type="pct"/>
          </w:tcPr>
          <w:p w14:paraId="2652883B" w14:textId="77777777" w:rsidR="00A06B5B" w:rsidRPr="00432A4D" w:rsidRDefault="00A06B5B" w:rsidP="00854428">
            <w:pPr>
              <w:spacing w:after="0" w:line="240" w:lineRule="auto"/>
              <w:rPr>
                <w:lang w:val="en-US"/>
              </w:rPr>
            </w:pPr>
          </w:p>
        </w:tc>
      </w:tr>
    </w:tbl>
    <w:p w14:paraId="6D9D7BD6" w14:textId="77777777" w:rsidR="00703464" w:rsidRPr="00432A4D" w:rsidRDefault="00703464" w:rsidP="00703464">
      <w:pPr>
        <w:pStyle w:val="BodyText1"/>
      </w:pPr>
    </w:p>
    <w:p w14:paraId="50E8AD1E" w14:textId="3B4F55DB" w:rsidR="00A06B5B" w:rsidRPr="00432A4D" w:rsidRDefault="00703464" w:rsidP="00703464">
      <w:pPr>
        <w:pStyle w:val="BodyText1"/>
      </w:pPr>
      <w:r w:rsidRPr="00432A4D">
        <w:t>[</w:t>
      </w:r>
      <w:r w:rsidR="00A06B5B" w:rsidRPr="00432A4D">
        <w:t>Here can be reported the list of source files (with related information, e.g. Source File Name and Version, or other required for ISA report), or a link to file/files (integrated, enclosed or referenced in this document) that report the list of source files under CM.</w:t>
      </w:r>
      <w:r w:rsidRPr="00432A4D">
        <w:t>]</w:t>
      </w:r>
    </w:p>
    <w:p w14:paraId="09464200" w14:textId="77777777" w:rsidR="00A06B5B" w:rsidRPr="00432A4D" w:rsidRDefault="00A06B5B" w:rsidP="00A06B5B">
      <w:pPr>
        <w:rPr>
          <w:u w:val="single"/>
          <w:lang w:val="en-US"/>
        </w:rPr>
      </w:pPr>
    </w:p>
    <w:p w14:paraId="375CE58B" w14:textId="64FC3EFA" w:rsidR="00A06B5B" w:rsidRPr="00432A4D" w:rsidRDefault="00A06B5B" w:rsidP="0030297F">
      <w:pPr>
        <w:pStyle w:val="Titolo3"/>
        <w:keepNext/>
        <w:keepLines/>
        <w:tabs>
          <w:tab w:val="left" w:pos="1008"/>
        </w:tabs>
        <w:spacing w:line="240" w:lineRule="auto"/>
        <w:ind w:left="1008" w:hanging="1008"/>
      </w:pPr>
      <w:bookmarkStart w:id="784" w:name="_Toc399406204"/>
      <w:bookmarkStart w:id="785" w:name="_Toc399407066"/>
      <w:bookmarkStart w:id="786" w:name="_Toc399407726"/>
      <w:bookmarkStart w:id="787" w:name="_Toc399407927"/>
      <w:bookmarkStart w:id="788" w:name="_Toc399408131"/>
      <w:bookmarkStart w:id="789" w:name="_Toc399409081"/>
      <w:bookmarkStart w:id="790" w:name="_Toc399508373"/>
      <w:bookmarkStart w:id="791" w:name="_Toc399508574"/>
      <w:bookmarkStart w:id="792" w:name="_Toc399508775"/>
      <w:bookmarkStart w:id="793" w:name="_Toc399509041"/>
      <w:bookmarkStart w:id="794" w:name="_Toc401076073"/>
      <w:bookmarkStart w:id="795" w:name="_Toc401076960"/>
      <w:bookmarkStart w:id="796" w:name="_Toc399406205"/>
      <w:bookmarkStart w:id="797" w:name="_Toc399407067"/>
      <w:bookmarkStart w:id="798" w:name="_Toc399407727"/>
      <w:bookmarkStart w:id="799" w:name="_Toc399407928"/>
      <w:bookmarkStart w:id="800" w:name="_Toc399408132"/>
      <w:bookmarkStart w:id="801" w:name="_Toc399409082"/>
      <w:bookmarkStart w:id="802" w:name="_Toc399508374"/>
      <w:bookmarkStart w:id="803" w:name="_Toc399508575"/>
      <w:bookmarkStart w:id="804" w:name="_Toc399508776"/>
      <w:bookmarkStart w:id="805" w:name="_Toc399509042"/>
      <w:bookmarkStart w:id="806" w:name="_Toc401076074"/>
      <w:bookmarkStart w:id="807" w:name="_Toc401076961"/>
      <w:bookmarkStart w:id="808" w:name="_Toc399406206"/>
      <w:bookmarkStart w:id="809" w:name="_Toc399407068"/>
      <w:bookmarkStart w:id="810" w:name="_Toc399407728"/>
      <w:bookmarkStart w:id="811" w:name="_Toc399407929"/>
      <w:bookmarkStart w:id="812" w:name="_Toc399408133"/>
      <w:bookmarkStart w:id="813" w:name="_Toc399409083"/>
      <w:bookmarkStart w:id="814" w:name="_Toc399508375"/>
      <w:bookmarkStart w:id="815" w:name="_Toc399508576"/>
      <w:bookmarkStart w:id="816" w:name="_Toc399508777"/>
      <w:bookmarkStart w:id="817" w:name="_Toc399509043"/>
      <w:bookmarkStart w:id="818" w:name="_Toc401076075"/>
      <w:bookmarkStart w:id="819" w:name="_Toc401076962"/>
      <w:bookmarkStart w:id="820" w:name="_Toc399406207"/>
      <w:bookmarkStart w:id="821" w:name="_Toc399407069"/>
      <w:bookmarkStart w:id="822" w:name="_Toc399407729"/>
      <w:bookmarkStart w:id="823" w:name="_Toc399407930"/>
      <w:bookmarkStart w:id="824" w:name="_Toc399408134"/>
      <w:bookmarkStart w:id="825" w:name="_Toc399409084"/>
      <w:bookmarkStart w:id="826" w:name="_Toc399508376"/>
      <w:bookmarkStart w:id="827" w:name="_Toc399508577"/>
      <w:bookmarkStart w:id="828" w:name="_Toc399508778"/>
      <w:bookmarkStart w:id="829" w:name="_Toc399509044"/>
      <w:bookmarkStart w:id="830" w:name="_Toc401076076"/>
      <w:bookmarkStart w:id="831" w:name="_Toc401076963"/>
      <w:bookmarkStart w:id="832" w:name="_Toc399406208"/>
      <w:bookmarkStart w:id="833" w:name="_Toc399407070"/>
      <w:bookmarkStart w:id="834" w:name="_Toc399407730"/>
      <w:bookmarkStart w:id="835" w:name="_Toc399407931"/>
      <w:bookmarkStart w:id="836" w:name="_Toc399408135"/>
      <w:bookmarkStart w:id="837" w:name="_Toc399409085"/>
      <w:bookmarkStart w:id="838" w:name="_Toc399508377"/>
      <w:bookmarkStart w:id="839" w:name="_Toc399508578"/>
      <w:bookmarkStart w:id="840" w:name="_Toc399508779"/>
      <w:bookmarkStart w:id="841" w:name="_Toc399509045"/>
      <w:bookmarkStart w:id="842" w:name="_Toc401076077"/>
      <w:bookmarkStart w:id="843" w:name="_Toc401076964"/>
      <w:bookmarkStart w:id="844" w:name="_Toc399406209"/>
      <w:bookmarkStart w:id="845" w:name="_Toc399407071"/>
      <w:bookmarkStart w:id="846" w:name="_Toc399407731"/>
      <w:bookmarkStart w:id="847" w:name="_Toc399407932"/>
      <w:bookmarkStart w:id="848" w:name="_Toc399408136"/>
      <w:bookmarkStart w:id="849" w:name="_Toc399409086"/>
      <w:bookmarkStart w:id="850" w:name="_Toc399508378"/>
      <w:bookmarkStart w:id="851" w:name="_Toc399508579"/>
      <w:bookmarkStart w:id="852" w:name="_Toc399508780"/>
      <w:bookmarkStart w:id="853" w:name="_Toc399509046"/>
      <w:bookmarkStart w:id="854" w:name="_Toc401076078"/>
      <w:bookmarkStart w:id="855" w:name="_Toc401076965"/>
      <w:bookmarkStart w:id="856" w:name="_Toc399406210"/>
      <w:bookmarkStart w:id="857" w:name="_Toc399407072"/>
      <w:bookmarkStart w:id="858" w:name="_Toc399407732"/>
      <w:bookmarkStart w:id="859" w:name="_Toc399407933"/>
      <w:bookmarkStart w:id="860" w:name="_Toc399408137"/>
      <w:bookmarkStart w:id="861" w:name="_Toc399409087"/>
      <w:bookmarkStart w:id="862" w:name="_Toc399508379"/>
      <w:bookmarkStart w:id="863" w:name="_Toc399508580"/>
      <w:bookmarkStart w:id="864" w:name="_Toc399508781"/>
      <w:bookmarkStart w:id="865" w:name="_Toc399509047"/>
      <w:bookmarkStart w:id="866" w:name="_Toc401076079"/>
      <w:bookmarkStart w:id="867" w:name="_Toc401076966"/>
      <w:bookmarkStart w:id="868" w:name="_Toc399406214"/>
      <w:bookmarkStart w:id="869" w:name="_Toc399407076"/>
      <w:bookmarkStart w:id="870" w:name="_Toc399407736"/>
      <w:bookmarkStart w:id="871" w:name="_Toc399407937"/>
      <w:bookmarkStart w:id="872" w:name="_Toc399408141"/>
      <w:bookmarkStart w:id="873" w:name="_Toc399409091"/>
      <w:bookmarkStart w:id="874" w:name="_Toc399508383"/>
      <w:bookmarkStart w:id="875" w:name="_Toc399508584"/>
      <w:bookmarkStart w:id="876" w:name="_Toc399508785"/>
      <w:bookmarkStart w:id="877" w:name="_Toc399509051"/>
      <w:bookmarkStart w:id="878" w:name="_Toc401076083"/>
      <w:bookmarkStart w:id="879" w:name="_Toc401076970"/>
      <w:bookmarkStart w:id="880" w:name="_Toc399406217"/>
      <w:bookmarkStart w:id="881" w:name="_Toc399407079"/>
      <w:bookmarkStart w:id="882" w:name="_Toc399407739"/>
      <w:bookmarkStart w:id="883" w:name="_Toc399407940"/>
      <w:bookmarkStart w:id="884" w:name="_Toc399408144"/>
      <w:bookmarkStart w:id="885" w:name="_Toc399409094"/>
      <w:bookmarkStart w:id="886" w:name="_Toc399508386"/>
      <w:bookmarkStart w:id="887" w:name="_Toc399508587"/>
      <w:bookmarkStart w:id="888" w:name="_Toc399508788"/>
      <w:bookmarkStart w:id="889" w:name="_Toc399509054"/>
      <w:bookmarkStart w:id="890" w:name="_Toc401076086"/>
      <w:bookmarkStart w:id="891" w:name="_Toc401076973"/>
      <w:bookmarkStart w:id="892" w:name="_Toc399406220"/>
      <w:bookmarkStart w:id="893" w:name="_Toc399407082"/>
      <w:bookmarkStart w:id="894" w:name="_Toc399407742"/>
      <w:bookmarkStart w:id="895" w:name="_Toc399407943"/>
      <w:bookmarkStart w:id="896" w:name="_Toc399408147"/>
      <w:bookmarkStart w:id="897" w:name="_Toc399409097"/>
      <w:bookmarkStart w:id="898" w:name="_Toc399508389"/>
      <w:bookmarkStart w:id="899" w:name="_Toc399508590"/>
      <w:bookmarkStart w:id="900" w:name="_Toc399508791"/>
      <w:bookmarkStart w:id="901" w:name="_Toc399509057"/>
      <w:bookmarkStart w:id="902" w:name="_Toc401076089"/>
      <w:bookmarkStart w:id="903" w:name="_Toc401076976"/>
      <w:bookmarkStart w:id="904" w:name="_Toc399406223"/>
      <w:bookmarkStart w:id="905" w:name="_Toc399407085"/>
      <w:bookmarkStart w:id="906" w:name="_Toc399407745"/>
      <w:bookmarkStart w:id="907" w:name="_Toc399407946"/>
      <w:bookmarkStart w:id="908" w:name="_Toc399408150"/>
      <w:bookmarkStart w:id="909" w:name="_Toc399409100"/>
      <w:bookmarkStart w:id="910" w:name="_Toc399508392"/>
      <w:bookmarkStart w:id="911" w:name="_Toc399508593"/>
      <w:bookmarkStart w:id="912" w:name="_Toc399508794"/>
      <w:bookmarkStart w:id="913" w:name="_Toc399509060"/>
      <w:bookmarkStart w:id="914" w:name="_Toc401076092"/>
      <w:bookmarkStart w:id="915" w:name="_Toc401076979"/>
      <w:bookmarkStart w:id="916" w:name="_Toc399406226"/>
      <w:bookmarkStart w:id="917" w:name="_Toc399407088"/>
      <w:bookmarkStart w:id="918" w:name="_Toc399407748"/>
      <w:bookmarkStart w:id="919" w:name="_Toc399407949"/>
      <w:bookmarkStart w:id="920" w:name="_Toc399408153"/>
      <w:bookmarkStart w:id="921" w:name="_Toc399409103"/>
      <w:bookmarkStart w:id="922" w:name="_Toc399508395"/>
      <w:bookmarkStart w:id="923" w:name="_Toc399508596"/>
      <w:bookmarkStart w:id="924" w:name="_Toc399508797"/>
      <w:bookmarkStart w:id="925" w:name="_Toc399509063"/>
      <w:bookmarkStart w:id="926" w:name="_Toc401076095"/>
      <w:bookmarkStart w:id="927" w:name="_Toc401076982"/>
      <w:bookmarkStart w:id="928" w:name="_Toc399406229"/>
      <w:bookmarkStart w:id="929" w:name="_Toc399407091"/>
      <w:bookmarkStart w:id="930" w:name="_Toc399407751"/>
      <w:bookmarkStart w:id="931" w:name="_Toc399407952"/>
      <w:bookmarkStart w:id="932" w:name="_Toc399408156"/>
      <w:bookmarkStart w:id="933" w:name="_Toc399409106"/>
      <w:bookmarkStart w:id="934" w:name="_Toc399508398"/>
      <w:bookmarkStart w:id="935" w:name="_Toc399508599"/>
      <w:bookmarkStart w:id="936" w:name="_Toc399508800"/>
      <w:bookmarkStart w:id="937" w:name="_Toc399509066"/>
      <w:bookmarkStart w:id="938" w:name="_Toc401076098"/>
      <w:bookmarkStart w:id="939" w:name="_Toc401076985"/>
      <w:bookmarkStart w:id="940" w:name="_Toc399406232"/>
      <w:bookmarkStart w:id="941" w:name="_Toc399407094"/>
      <w:bookmarkStart w:id="942" w:name="_Toc399407754"/>
      <w:bookmarkStart w:id="943" w:name="_Toc399407955"/>
      <w:bookmarkStart w:id="944" w:name="_Toc399408159"/>
      <w:bookmarkStart w:id="945" w:name="_Toc399409109"/>
      <w:bookmarkStart w:id="946" w:name="_Toc399508401"/>
      <w:bookmarkStart w:id="947" w:name="_Toc399508602"/>
      <w:bookmarkStart w:id="948" w:name="_Toc399508803"/>
      <w:bookmarkStart w:id="949" w:name="_Toc399509069"/>
      <w:bookmarkStart w:id="950" w:name="_Toc401076101"/>
      <w:bookmarkStart w:id="951" w:name="_Toc401076988"/>
      <w:bookmarkStart w:id="952" w:name="_Toc399406235"/>
      <w:bookmarkStart w:id="953" w:name="_Toc399407097"/>
      <w:bookmarkStart w:id="954" w:name="_Toc399407757"/>
      <w:bookmarkStart w:id="955" w:name="_Toc399407958"/>
      <w:bookmarkStart w:id="956" w:name="_Toc399408162"/>
      <w:bookmarkStart w:id="957" w:name="_Toc399409112"/>
      <w:bookmarkStart w:id="958" w:name="_Toc399508404"/>
      <w:bookmarkStart w:id="959" w:name="_Toc399508605"/>
      <w:bookmarkStart w:id="960" w:name="_Toc399508806"/>
      <w:bookmarkStart w:id="961" w:name="_Toc399509072"/>
      <w:bookmarkStart w:id="962" w:name="_Toc401076104"/>
      <w:bookmarkStart w:id="963" w:name="_Toc401076991"/>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432A4D">
        <w:t xml:space="preserve"> </w:t>
      </w:r>
      <w:bookmarkStart w:id="964" w:name="_Toc4414393"/>
      <w:bookmarkStart w:id="965" w:name="_Toc194502330"/>
      <w:r w:rsidRPr="00432A4D">
        <w:t xml:space="preserve">Build </w:t>
      </w:r>
      <w:r w:rsidR="00703464" w:rsidRPr="00432A4D">
        <w:t>Environment for Reproducibility</w:t>
      </w:r>
      <w:bookmarkEnd w:id="964"/>
      <w:bookmarkEnd w:id="965"/>
    </w:p>
    <w:p w14:paraId="01DED84C" w14:textId="36886144" w:rsidR="00A06B5B" w:rsidRPr="00432A4D" w:rsidRDefault="00861909" w:rsidP="00861909">
      <w:pPr>
        <w:pStyle w:val="BodyText1"/>
      </w:pPr>
      <w:r w:rsidRPr="00432A4D">
        <w:t>[</w:t>
      </w:r>
      <w:r w:rsidR="00A06B5B" w:rsidRPr="00432A4D">
        <w:t>In this paragraph the building tools are reported (if any) including relevant script files.</w:t>
      </w:r>
      <w:r w:rsidRPr="00432A4D">
        <w:t>]</w:t>
      </w:r>
    </w:p>
    <w:p w14:paraId="29084DC3" w14:textId="77777777" w:rsidR="00854428" w:rsidRPr="00432A4D" w:rsidRDefault="00854428" w:rsidP="00861909">
      <w:pPr>
        <w:pStyle w:val="BodyText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707"/>
        <w:gridCol w:w="4091"/>
      </w:tblGrid>
      <w:tr w:rsidR="00A06B5B" w:rsidRPr="00432A4D" w14:paraId="100C4ADA" w14:textId="77777777" w:rsidTr="00703464">
        <w:tc>
          <w:tcPr>
            <w:tcW w:w="1939" w:type="dxa"/>
            <w:shd w:val="clear" w:color="auto" w:fill="F2F2F2" w:themeFill="background1" w:themeFillShade="F2"/>
          </w:tcPr>
          <w:p w14:paraId="2A0383AE" w14:textId="77777777" w:rsidR="00A06B5B" w:rsidRPr="00432A4D" w:rsidRDefault="00A06B5B" w:rsidP="00854428">
            <w:pPr>
              <w:spacing w:after="0"/>
              <w:jc w:val="center"/>
              <w:rPr>
                <w:b/>
                <w:lang w:val="en-US"/>
              </w:rPr>
            </w:pPr>
            <w:r w:rsidRPr="00432A4D">
              <w:rPr>
                <w:b/>
                <w:lang w:val="en-US"/>
              </w:rPr>
              <w:t>Tool/Script file</w:t>
            </w:r>
          </w:p>
        </w:tc>
        <w:tc>
          <w:tcPr>
            <w:tcW w:w="3707" w:type="dxa"/>
            <w:shd w:val="clear" w:color="auto" w:fill="F2F2F2" w:themeFill="background1" w:themeFillShade="F2"/>
          </w:tcPr>
          <w:p w14:paraId="63DF6C39" w14:textId="77777777" w:rsidR="00A06B5B" w:rsidRPr="00432A4D" w:rsidRDefault="00A06B5B" w:rsidP="00854428">
            <w:pPr>
              <w:spacing w:after="0"/>
              <w:jc w:val="center"/>
              <w:rPr>
                <w:b/>
                <w:lang w:val="en-US"/>
              </w:rPr>
            </w:pPr>
            <w:r w:rsidRPr="00432A4D">
              <w:rPr>
                <w:b/>
                <w:lang w:val="en-US"/>
              </w:rPr>
              <w:t>Tool version/release</w:t>
            </w:r>
          </w:p>
        </w:tc>
        <w:tc>
          <w:tcPr>
            <w:tcW w:w="4091" w:type="dxa"/>
            <w:shd w:val="clear" w:color="auto" w:fill="F2F2F2" w:themeFill="background1" w:themeFillShade="F2"/>
          </w:tcPr>
          <w:p w14:paraId="0D47A186" w14:textId="77777777" w:rsidR="00A06B5B" w:rsidRPr="00432A4D" w:rsidRDefault="00A06B5B" w:rsidP="00854428">
            <w:pPr>
              <w:spacing w:after="0"/>
              <w:jc w:val="center"/>
              <w:rPr>
                <w:b/>
                <w:lang w:val="en-US"/>
              </w:rPr>
            </w:pPr>
            <w:r w:rsidRPr="00432A4D">
              <w:rPr>
                <w:b/>
                <w:lang w:val="en-US"/>
              </w:rPr>
              <w:t>Location</w:t>
            </w:r>
          </w:p>
        </w:tc>
      </w:tr>
      <w:tr w:rsidR="00A06B5B" w:rsidRPr="00432A4D" w14:paraId="1AEBCC66" w14:textId="77777777" w:rsidTr="00854428">
        <w:trPr>
          <w:trHeight w:val="340"/>
        </w:trPr>
        <w:tc>
          <w:tcPr>
            <w:tcW w:w="1939" w:type="dxa"/>
          </w:tcPr>
          <w:p w14:paraId="42A05760" w14:textId="77777777" w:rsidR="00A06B5B" w:rsidRPr="00432A4D" w:rsidRDefault="00A06B5B" w:rsidP="00854428">
            <w:pPr>
              <w:spacing w:after="0"/>
              <w:rPr>
                <w:lang w:val="en-US"/>
              </w:rPr>
            </w:pPr>
          </w:p>
        </w:tc>
        <w:tc>
          <w:tcPr>
            <w:tcW w:w="3707" w:type="dxa"/>
          </w:tcPr>
          <w:p w14:paraId="1C44D0F9" w14:textId="77777777" w:rsidR="00A06B5B" w:rsidRPr="00432A4D" w:rsidRDefault="00A06B5B" w:rsidP="00854428">
            <w:pPr>
              <w:spacing w:after="0"/>
              <w:rPr>
                <w:lang w:val="en-US"/>
              </w:rPr>
            </w:pPr>
          </w:p>
        </w:tc>
        <w:tc>
          <w:tcPr>
            <w:tcW w:w="4091" w:type="dxa"/>
          </w:tcPr>
          <w:p w14:paraId="1711A4CB" w14:textId="77777777" w:rsidR="00A06B5B" w:rsidRPr="00432A4D" w:rsidRDefault="00A06B5B" w:rsidP="00854428">
            <w:pPr>
              <w:spacing w:after="0"/>
              <w:rPr>
                <w:lang w:val="en-US"/>
              </w:rPr>
            </w:pPr>
          </w:p>
        </w:tc>
      </w:tr>
      <w:tr w:rsidR="00A06B5B" w:rsidRPr="00432A4D" w14:paraId="7E983B36" w14:textId="77777777" w:rsidTr="00854428">
        <w:trPr>
          <w:trHeight w:val="340"/>
        </w:trPr>
        <w:tc>
          <w:tcPr>
            <w:tcW w:w="1939" w:type="dxa"/>
          </w:tcPr>
          <w:p w14:paraId="630D37EC" w14:textId="77777777" w:rsidR="00A06B5B" w:rsidRPr="00432A4D" w:rsidRDefault="00A06B5B" w:rsidP="00854428">
            <w:pPr>
              <w:spacing w:after="0"/>
              <w:rPr>
                <w:lang w:val="en-US"/>
              </w:rPr>
            </w:pPr>
          </w:p>
        </w:tc>
        <w:tc>
          <w:tcPr>
            <w:tcW w:w="3707" w:type="dxa"/>
          </w:tcPr>
          <w:p w14:paraId="0D2754E5" w14:textId="77777777" w:rsidR="00A06B5B" w:rsidRPr="00432A4D" w:rsidRDefault="00A06B5B" w:rsidP="00854428">
            <w:pPr>
              <w:spacing w:after="0"/>
              <w:rPr>
                <w:lang w:val="en-US"/>
              </w:rPr>
            </w:pPr>
          </w:p>
        </w:tc>
        <w:tc>
          <w:tcPr>
            <w:tcW w:w="4091" w:type="dxa"/>
          </w:tcPr>
          <w:p w14:paraId="38F087D8" w14:textId="77777777" w:rsidR="00A06B5B" w:rsidRPr="00432A4D" w:rsidRDefault="00A06B5B" w:rsidP="00854428">
            <w:pPr>
              <w:spacing w:after="0"/>
              <w:rPr>
                <w:lang w:val="en-US"/>
              </w:rPr>
            </w:pPr>
          </w:p>
        </w:tc>
      </w:tr>
      <w:tr w:rsidR="00A06B5B" w:rsidRPr="00432A4D" w14:paraId="47CA0320" w14:textId="77777777" w:rsidTr="00854428">
        <w:trPr>
          <w:trHeight w:val="340"/>
        </w:trPr>
        <w:tc>
          <w:tcPr>
            <w:tcW w:w="1939" w:type="dxa"/>
          </w:tcPr>
          <w:p w14:paraId="31248D57" w14:textId="77777777" w:rsidR="00A06B5B" w:rsidRPr="00432A4D" w:rsidRDefault="00A06B5B" w:rsidP="00854428">
            <w:pPr>
              <w:spacing w:after="0"/>
              <w:rPr>
                <w:lang w:val="en-US"/>
              </w:rPr>
            </w:pPr>
          </w:p>
        </w:tc>
        <w:tc>
          <w:tcPr>
            <w:tcW w:w="3707" w:type="dxa"/>
          </w:tcPr>
          <w:p w14:paraId="624F0CDC" w14:textId="77777777" w:rsidR="00A06B5B" w:rsidRPr="00432A4D" w:rsidRDefault="00A06B5B" w:rsidP="00854428">
            <w:pPr>
              <w:spacing w:after="0"/>
              <w:rPr>
                <w:lang w:val="en-US"/>
              </w:rPr>
            </w:pPr>
          </w:p>
        </w:tc>
        <w:tc>
          <w:tcPr>
            <w:tcW w:w="4091" w:type="dxa"/>
          </w:tcPr>
          <w:p w14:paraId="0DAD2DFD" w14:textId="77777777" w:rsidR="00A06B5B" w:rsidRPr="00432A4D" w:rsidRDefault="00A06B5B" w:rsidP="00854428">
            <w:pPr>
              <w:spacing w:after="0"/>
              <w:rPr>
                <w:lang w:val="en-US"/>
              </w:rPr>
            </w:pPr>
          </w:p>
        </w:tc>
      </w:tr>
    </w:tbl>
    <w:p w14:paraId="054E639D" w14:textId="77777777" w:rsidR="007B4877" w:rsidRPr="00432A4D" w:rsidRDefault="007B4877" w:rsidP="00A06B5B">
      <w:pPr>
        <w:rPr>
          <w:rFonts w:cs="Arial"/>
        </w:rPr>
      </w:pPr>
    </w:p>
    <w:p w14:paraId="18165BE6" w14:textId="77777777" w:rsidR="002F47D0" w:rsidRPr="00432A4D" w:rsidRDefault="002F47D0" w:rsidP="002F47D0">
      <w:pPr>
        <w:rPr>
          <w:rFonts w:cs="Arial"/>
        </w:rPr>
      </w:pPr>
    </w:p>
    <w:p w14:paraId="4E4E940C" w14:textId="77777777" w:rsidR="002F47D0" w:rsidRPr="00432A4D" w:rsidRDefault="002F47D0" w:rsidP="002F47D0">
      <w:pPr>
        <w:rPr>
          <w:rFonts w:cs="Arial"/>
        </w:rPr>
      </w:pPr>
    </w:p>
    <w:p w14:paraId="08C443E6" w14:textId="77777777" w:rsidR="002F47D0" w:rsidRPr="00432A4D" w:rsidRDefault="002F47D0" w:rsidP="002F47D0">
      <w:pPr>
        <w:rPr>
          <w:rFonts w:cs="Arial"/>
        </w:rPr>
      </w:pPr>
    </w:p>
    <w:p w14:paraId="40D7566E" w14:textId="77777777" w:rsidR="002F47D0" w:rsidRPr="00432A4D" w:rsidRDefault="002F47D0" w:rsidP="002F47D0">
      <w:pPr>
        <w:rPr>
          <w:rFonts w:cs="Arial"/>
        </w:rPr>
      </w:pPr>
    </w:p>
    <w:p w14:paraId="5E49A266" w14:textId="77777777" w:rsidR="002F47D0" w:rsidRPr="00432A4D" w:rsidRDefault="002F47D0" w:rsidP="002F47D0">
      <w:pPr>
        <w:rPr>
          <w:rFonts w:cs="Arial"/>
        </w:rPr>
      </w:pPr>
    </w:p>
    <w:p w14:paraId="6821FDB8" w14:textId="77777777" w:rsidR="002F47D0" w:rsidRPr="00432A4D" w:rsidRDefault="002F47D0" w:rsidP="002F47D0">
      <w:pPr>
        <w:rPr>
          <w:rFonts w:cs="Arial"/>
        </w:rPr>
      </w:pPr>
    </w:p>
    <w:p w14:paraId="174E2120" w14:textId="77777777" w:rsidR="002F47D0" w:rsidRPr="00432A4D" w:rsidRDefault="002F47D0" w:rsidP="002F47D0">
      <w:pPr>
        <w:rPr>
          <w:rFonts w:cs="Arial"/>
        </w:rPr>
      </w:pPr>
    </w:p>
    <w:p w14:paraId="0BC745F9" w14:textId="77777777" w:rsidR="002F47D0" w:rsidRPr="00432A4D" w:rsidRDefault="002F47D0" w:rsidP="00E10FDF">
      <w:pPr>
        <w:rPr>
          <w:rFonts w:cs="Arial"/>
        </w:rPr>
      </w:pPr>
    </w:p>
    <w:p w14:paraId="51ED6205" w14:textId="7A1A4C1A" w:rsidR="002F47D0" w:rsidRPr="00432A4D" w:rsidRDefault="002F47D0" w:rsidP="002F47D0">
      <w:pPr>
        <w:tabs>
          <w:tab w:val="left" w:pos="825"/>
        </w:tabs>
        <w:rPr>
          <w:rFonts w:cs="Arial"/>
        </w:rPr>
        <w:sectPr w:rsidR="002F47D0" w:rsidRPr="00432A4D" w:rsidSect="002733FB">
          <w:headerReference w:type="default" r:id="rId25"/>
          <w:footerReference w:type="default" r:id="rId26"/>
          <w:pgSz w:w="11907" w:h="16839" w:code="9"/>
          <w:pgMar w:top="1440" w:right="1080" w:bottom="1080" w:left="1080" w:header="708" w:footer="708" w:gutter="0"/>
          <w:cols w:space="708"/>
          <w:docGrid w:linePitch="360"/>
        </w:sectPr>
      </w:pPr>
    </w:p>
    <w:p w14:paraId="4BED6904" w14:textId="4048EEF0" w:rsidR="00A06B5B" w:rsidRPr="00432A4D" w:rsidRDefault="00A06B5B" w:rsidP="00A06B5B">
      <w:pPr>
        <w:pStyle w:val="Titolo1"/>
        <w:keepNext/>
        <w:keepLines/>
        <w:pageBreakBefore/>
        <w:tabs>
          <w:tab w:val="left" w:pos="432"/>
        </w:tabs>
        <w:spacing w:before="480" w:line="240" w:lineRule="auto"/>
        <w:contextualSpacing w:val="0"/>
        <w:rPr>
          <w:lang w:val="en-US"/>
        </w:rPr>
      </w:pPr>
      <w:bookmarkStart w:id="966" w:name="_Toc332386550"/>
      <w:bookmarkStart w:id="967" w:name="_Toc328142816"/>
      <w:bookmarkStart w:id="968" w:name="_Toc336357302"/>
      <w:bookmarkStart w:id="969" w:name="_Toc4414394"/>
      <w:bookmarkStart w:id="970" w:name="_Ref194501629"/>
      <w:bookmarkStart w:id="971" w:name="_Toc194502331"/>
      <w:bookmarkStart w:id="972" w:name="_Toc330307717"/>
      <w:r w:rsidRPr="00432A4D">
        <w:lastRenderedPageBreak/>
        <w:t xml:space="preserve">Changes </w:t>
      </w:r>
      <w:bookmarkEnd w:id="966"/>
      <w:bookmarkEnd w:id="967"/>
      <w:bookmarkEnd w:id="968"/>
      <w:r w:rsidRPr="00432A4D">
        <w:t xml:space="preserve"> </w:t>
      </w:r>
      <w:r w:rsidR="00035123" w:rsidRPr="00432A4D">
        <w:t>Incorporated</w:t>
      </w:r>
      <w:bookmarkEnd w:id="969"/>
      <w:bookmarkEnd w:id="970"/>
      <w:bookmarkEnd w:id="971"/>
    </w:p>
    <w:p w14:paraId="67F6020A" w14:textId="220FCB70" w:rsidR="00A06B5B" w:rsidRPr="00432A4D" w:rsidRDefault="00A06B5B" w:rsidP="00A06B5B">
      <w:r w:rsidRPr="00432A4D">
        <w:rPr>
          <w:lang w:val="en-US"/>
        </w:rPr>
        <w:t xml:space="preserve">The following lists identify </w:t>
      </w:r>
      <w:r w:rsidR="00CF52CF" w:rsidRPr="00432A4D">
        <w:rPr>
          <w:lang w:val="en-US"/>
        </w:rPr>
        <w:t>WPR Problem Reports</w:t>
      </w:r>
      <w:r w:rsidRPr="00432A4D">
        <w:rPr>
          <w:lang w:val="en-US"/>
        </w:rPr>
        <w:t xml:space="preserve"> and </w:t>
      </w:r>
      <w:r w:rsidR="00CF52CF" w:rsidRPr="00432A4D">
        <w:rPr>
          <w:lang w:val="en-US"/>
        </w:rPr>
        <w:t>Technical Change Request</w:t>
      </w:r>
      <w:r w:rsidRPr="00432A4D">
        <w:rPr>
          <w:lang w:val="en-US"/>
        </w:rPr>
        <w:t xml:space="preserve"> </w:t>
      </w:r>
      <w:r w:rsidRPr="00432A4D">
        <w:t>incorporated into the software version since the previous version.</w:t>
      </w:r>
    </w:p>
    <w:p w14:paraId="63B92F58" w14:textId="20FC7268" w:rsidR="00A06B5B" w:rsidRPr="00432A4D" w:rsidRDefault="00B5277F" w:rsidP="00A06B5B">
      <w:pPr>
        <w:rPr>
          <w:rFonts w:cs="Arial"/>
          <w:i/>
          <w:iCs/>
          <w:color w:val="0070C0"/>
          <w:szCs w:val="24"/>
        </w:rPr>
      </w:pPr>
      <w:r w:rsidRPr="00432A4D">
        <w:rPr>
          <w:rFonts w:cs="Arial"/>
          <w:i/>
          <w:iCs/>
          <w:color w:val="0070C0"/>
          <w:szCs w:val="24"/>
        </w:rPr>
        <w:t>[</w:t>
      </w:r>
      <w:r w:rsidR="00DF7295" w:rsidRPr="00432A4D">
        <w:rPr>
          <w:rFonts w:cs="Arial"/>
          <w:i/>
          <w:iCs/>
          <w:color w:val="0070C0"/>
          <w:szCs w:val="24"/>
        </w:rPr>
        <w:t xml:space="preserve">Note: This </w:t>
      </w:r>
      <w:r w:rsidR="00A06B5B" w:rsidRPr="00432A4D">
        <w:rPr>
          <w:rFonts w:cs="Arial"/>
          <w:i/>
          <w:iCs/>
          <w:color w:val="0070C0"/>
          <w:szCs w:val="24"/>
        </w:rPr>
        <w:t xml:space="preserve">can be listed </w:t>
      </w:r>
      <w:r w:rsidR="000A2E77" w:rsidRPr="00432A4D">
        <w:rPr>
          <w:rFonts w:cs="Arial"/>
          <w:i/>
          <w:iCs/>
          <w:color w:val="0070C0"/>
          <w:szCs w:val="24"/>
        </w:rPr>
        <w:t xml:space="preserve">in a separate file (E.g.: </w:t>
      </w:r>
      <w:r w:rsidR="00A06B5B" w:rsidRPr="00432A4D">
        <w:rPr>
          <w:rFonts w:cs="Arial"/>
          <w:i/>
          <w:iCs/>
          <w:color w:val="0070C0"/>
          <w:szCs w:val="24"/>
        </w:rPr>
        <w:t>Release Notes</w:t>
      </w:r>
      <w:r w:rsidR="000A2E77" w:rsidRPr="00432A4D">
        <w:rPr>
          <w:rFonts w:cs="Arial"/>
          <w:i/>
          <w:iCs/>
          <w:color w:val="0070C0"/>
          <w:szCs w:val="24"/>
        </w:rPr>
        <w:t>). In that case remove the tables and add a reference to that file.</w:t>
      </w:r>
      <w:r w:rsidRPr="00432A4D">
        <w:rPr>
          <w:rFonts w:cs="Arial"/>
          <w:i/>
          <w:iCs/>
          <w:color w:val="0070C0"/>
          <w:szCs w:val="24"/>
        </w:rPr>
        <w:t>]</w:t>
      </w:r>
    </w:p>
    <w:p w14:paraId="525A2A85" w14:textId="3969D458" w:rsidR="00A06B5B" w:rsidRPr="00432A4D" w:rsidRDefault="00E83FE3" w:rsidP="002E54DB">
      <w:pPr>
        <w:pStyle w:val="Titolo2"/>
      </w:pPr>
      <w:bookmarkStart w:id="973" w:name="_Toc194502332"/>
      <w:bookmarkStart w:id="974" w:name="_Toc332386551"/>
      <w:bookmarkStart w:id="975" w:name="_Toc330307719"/>
      <w:bookmarkStart w:id="976" w:name="_Toc336357303"/>
      <w:bookmarkStart w:id="977" w:name="_Toc4414395"/>
      <w:bookmarkEnd w:id="972"/>
      <w:r w:rsidRPr="00432A4D">
        <w:t>List</w:t>
      </w:r>
      <w:r w:rsidR="00CF52CF" w:rsidRPr="00432A4D">
        <w:t xml:space="preserve"> of changes taken into account in this SW version</w:t>
      </w:r>
      <w:bookmarkEnd w:id="973"/>
      <w:r w:rsidR="00CF52CF" w:rsidRPr="00432A4D">
        <w:t xml:space="preserve"> </w:t>
      </w:r>
      <w:bookmarkEnd w:id="974"/>
      <w:bookmarkEnd w:id="975"/>
      <w:bookmarkEnd w:id="976"/>
      <w:bookmarkEnd w:id="977"/>
    </w:p>
    <w:p w14:paraId="63A0B064" w14:textId="645DA58C" w:rsidR="00A06B5B" w:rsidRPr="00432A4D" w:rsidRDefault="00B5277F" w:rsidP="00A06B5B">
      <w:pPr>
        <w:rPr>
          <w:lang w:val="en-US"/>
        </w:rPr>
      </w:pPr>
      <w:r w:rsidRPr="00432A4D">
        <w:rPr>
          <w:rFonts w:cs="Arial"/>
          <w:i/>
          <w:iCs/>
          <w:color w:val="0070C0"/>
          <w:szCs w:val="24"/>
        </w:rPr>
        <w:t>[</w:t>
      </w:r>
      <w:r w:rsidR="00A06B5B" w:rsidRPr="00432A4D">
        <w:rPr>
          <w:rFonts w:cs="Arial"/>
          <w:i/>
          <w:iCs/>
          <w:color w:val="0070C0"/>
          <w:szCs w:val="24"/>
        </w:rPr>
        <w:t>Note: here below are reported delta WIs, between the previous and the current release.</w:t>
      </w:r>
      <w:r w:rsidRPr="00432A4D">
        <w:rPr>
          <w:rFonts w:cs="Arial"/>
          <w:i/>
          <w:iCs/>
          <w:color w:val="0070C0"/>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1852"/>
        <w:gridCol w:w="2189"/>
        <w:gridCol w:w="2862"/>
        <w:gridCol w:w="3546"/>
        <w:gridCol w:w="1840"/>
      </w:tblGrid>
      <w:tr w:rsidR="007B4877" w:rsidRPr="00432A4D" w14:paraId="4064CF9C" w14:textId="77935810" w:rsidTr="007B4877">
        <w:trPr>
          <w:cantSplit/>
          <w:trHeight w:val="373"/>
          <w:tblHeader/>
        </w:trPr>
        <w:tc>
          <w:tcPr>
            <w:tcW w:w="7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9BD8C0" w14:textId="77777777" w:rsidR="007B4877" w:rsidRPr="00432A4D" w:rsidRDefault="007B4877" w:rsidP="00854428">
            <w:pPr>
              <w:spacing w:after="0"/>
              <w:jc w:val="center"/>
              <w:rPr>
                <w:b/>
                <w:bCs/>
                <w:iCs/>
              </w:rPr>
            </w:pPr>
            <w:r w:rsidRPr="00432A4D">
              <w:rPr>
                <w:b/>
                <w:bCs/>
                <w:iCs/>
              </w:rPr>
              <w:t>Identifier</w:t>
            </w:r>
          </w:p>
        </w:tc>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71138" w14:textId="77777777" w:rsidR="007B4877" w:rsidRPr="00432A4D" w:rsidRDefault="007B4877" w:rsidP="00854428">
            <w:pPr>
              <w:spacing w:after="0"/>
              <w:jc w:val="center"/>
              <w:rPr>
                <w:b/>
                <w:bCs/>
                <w:iCs/>
              </w:rPr>
            </w:pPr>
            <w:r w:rsidRPr="00432A4D">
              <w:rPr>
                <w:b/>
                <w:bCs/>
                <w:iCs/>
              </w:rPr>
              <w:t>Title</w:t>
            </w:r>
          </w:p>
        </w:tc>
        <w:tc>
          <w:tcPr>
            <w:tcW w:w="76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BC7886" w14:textId="04079851" w:rsidR="007B4877" w:rsidRPr="00432A4D" w:rsidRDefault="00214105" w:rsidP="00854428">
            <w:pPr>
              <w:spacing w:after="0"/>
              <w:jc w:val="center"/>
              <w:rPr>
                <w:b/>
                <w:bCs/>
                <w:iCs/>
              </w:rPr>
            </w:pPr>
            <w:r w:rsidRPr="00432A4D">
              <w:rPr>
                <w:b/>
                <w:bCs/>
                <w:iCs/>
              </w:rPr>
              <w:t>S</w:t>
            </w:r>
            <w:r w:rsidR="007B4877" w:rsidRPr="00432A4D">
              <w:rPr>
                <w:b/>
                <w:bCs/>
                <w:iCs/>
              </w:rPr>
              <w:t>tatus</w:t>
            </w:r>
          </w:p>
        </w:tc>
        <w:tc>
          <w:tcPr>
            <w:tcW w:w="1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6864BA" w14:textId="77777777" w:rsidR="007B4877" w:rsidRPr="00432A4D" w:rsidRDefault="007B4877" w:rsidP="00854428">
            <w:pPr>
              <w:spacing w:after="0"/>
              <w:jc w:val="center"/>
              <w:rPr>
                <w:b/>
                <w:bCs/>
                <w:iCs/>
              </w:rPr>
            </w:pPr>
            <w:r w:rsidRPr="00432A4D">
              <w:rPr>
                <w:b/>
                <w:bCs/>
                <w:iCs/>
              </w:rPr>
              <w:t>Created by</w:t>
            </w:r>
          </w:p>
        </w:tc>
        <w:tc>
          <w:tcPr>
            <w:tcW w:w="123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ED0851" w14:textId="77777777" w:rsidR="007B4877" w:rsidRPr="00432A4D" w:rsidRDefault="007B4877" w:rsidP="00854428">
            <w:pPr>
              <w:spacing w:after="0"/>
              <w:jc w:val="center"/>
              <w:rPr>
                <w:b/>
                <w:bCs/>
                <w:iCs/>
              </w:rPr>
            </w:pPr>
            <w:r w:rsidRPr="00432A4D">
              <w:rPr>
                <w:b/>
                <w:bCs/>
                <w:iCs/>
              </w:rPr>
              <w:t>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64E21" w14:textId="7EBEECB3" w:rsidR="007B4877" w:rsidRPr="00432A4D" w:rsidRDefault="007B4877" w:rsidP="00854428">
            <w:pPr>
              <w:spacing w:after="0"/>
              <w:jc w:val="center"/>
              <w:rPr>
                <w:b/>
                <w:bCs/>
                <w:iCs/>
              </w:rPr>
            </w:pPr>
            <w:r w:rsidRPr="00432A4D">
              <w:rPr>
                <w:b/>
                <w:bCs/>
                <w:iCs/>
              </w:rPr>
              <w:t>Safety Related</w:t>
            </w:r>
          </w:p>
        </w:tc>
      </w:tr>
      <w:tr w:rsidR="007B4877" w:rsidRPr="00432A4D" w14:paraId="49DBBF53" w14:textId="09102C9F" w:rsidTr="007B4877">
        <w:trPr>
          <w:cantSplit/>
        </w:trPr>
        <w:tc>
          <w:tcPr>
            <w:tcW w:w="706" w:type="pct"/>
            <w:tcBorders>
              <w:top w:val="single" w:sz="4" w:space="0" w:color="auto"/>
              <w:left w:val="single" w:sz="4" w:space="0" w:color="auto"/>
              <w:bottom w:val="single" w:sz="4" w:space="0" w:color="auto"/>
              <w:right w:val="single" w:sz="4" w:space="0" w:color="auto"/>
            </w:tcBorders>
            <w:vAlign w:val="center"/>
          </w:tcPr>
          <w:p w14:paraId="767D78BF" w14:textId="7D817062" w:rsidR="007B4877" w:rsidRPr="00432A4D" w:rsidRDefault="007B4877" w:rsidP="00854428">
            <w:pPr>
              <w:spacing w:after="0"/>
              <w:jc w:val="center"/>
              <w:rPr>
                <w:i/>
              </w:rPr>
            </w:pPr>
            <w:r w:rsidRPr="00432A4D">
              <w:rPr>
                <w:rFonts w:cs="Arial"/>
                <w:i/>
                <w:iCs/>
                <w:color w:val="0070C0"/>
                <w:szCs w:val="24"/>
              </w:rPr>
              <w:t>[EWM WI id].</w:t>
            </w:r>
          </w:p>
        </w:tc>
        <w:tc>
          <w:tcPr>
            <w:tcW w:w="647" w:type="pct"/>
            <w:tcBorders>
              <w:top w:val="single" w:sz="4" w:space="0" w:color="auto"/>
              <w:left w:val="single" w:sz="4" w:space="0" w:color="auto"/>
              <w:bottom w:val="single" w:sz="4" w:space="0" w:color="auto"/>
              <w:right w:val="single" w:sz="4" w:space="0" w:color="auto"/>
            </w:tcBorders>
            <w:vAlign w:val="center"/>
          </w:tcPr>
          <w:p w14:paraId="468E38DD" w14:textId="69C16A97" w:rsidR="007B4877" w:rsidRPr="00432A4D" w:rsidRDefault="007B4877" w:rsidP="00854428">
            <w:pPr>
              <w:spacing w:after="0"/>
              <w:jc w:val="center"/>
              <w:rPr>
                <w:i/>
                <w:lang w:val="en-US"/>
              </w:rPr>
            </w:pPr>
            <w:r w:rsidRPr="00432A4D">
              <w:rPr>
                <w:rFonts w:cs="Arial"/>
                <w:i/>
                <w:iCs/>
                <w:color w:val="0070C0"/>
                <w:szCs w:val="24"/>
              </w:rPr>
              <w:t>[EWM WI name]</w:t>
            </w:r>
          </w:p>
        </w:tc>
        <w:tc>
          <w:tcPr>
            <w:tcW w:w="765" w:type="pct"/>
            <w:tcBorders>
              <w:top w:val="single" w:sz="4" w:space="0" w:color="auto"/>
              <w:left w:val="single" w:sz="4" w:space="0" w:color="auto"/>
              <w:bottom w:val="single" w:sz="4" w:space="0" w:color="auto"/>
              <w:right w:val="single" w:sz="4" w:space="0" w:color="auto"/>
            </w:tcBorders>
            <w:vAlign w:val="center"/>
          </w:tcPr>
          <w:p w14:paraId="59284B54" w14:textId="3C2320F6" w:rsidR="007B4877" w:rsidRPr="00432A4D" w:rsidRDefault="007B4877" w:rsidP="00854428">
            <w:pPr>
              <w:spacing w:after="0"/>
              <w:rPr>
                <w:i/>
              </w:rPr>
            </w:pPr>
            <w:r w:rsidRPr="00432A4D">
              <w:rPr>
                <w:rFonts w:cs="Arial"/>
                <w:i/>
                <w:iCs/>
                <w:color w:val="0070C0"/>
                <w:szCs w:val="24"/>
              </w:rPr>
              <w:t>[EWM WI Status]</w:t>
            </w:r>
          </w:p>
        </w:tc>
        <w:tc>
          <w:tcPr>
            <w:tcW w:w="1000" w:type="pct"/>
            <w:tcBorders>
              <w:top w:val="single" w:sz="4" w:space="0" w:color="auto"/>
              <w:left w:val="single" w:sz="4" w:space="0" w:color="auto"/>
              <w:bottom w:val="single" w:sz="4" w:space="0" w:color="auto"/>
              <w:right w:val="single" w:sz="4" w:space="0" w:color="auto"/>
            </w:tcBorders>
            <w:vAlign w:val="center"/>
          </w:tcPr>
          <w:p w14:paraId="79DEB592" w14:textId="2AB44BBE" w:rsidR="007B4877" w:rsidRPr="00432A4D" w:rsidRDefault="007B4877" w:rsidP="00854428">
            <w:pPr>
              <w:spacing w:after="0"/>
              <w:rPr>
                <w:i/>
              </w:rPr>
            </w:pPr>
            <w:r w:rsidRPr="00432A4D">
              <w:rPr>
                <w:rFonts w:cs="Arial"/>
                <w:i/>
                <w:iCs/>
                <w:color w:val="0070C0"/>
                <w:szCs w:val="24"/>
              </w:rPr>
              <w:t>[EWM WI author]</w:t>
            </w:r>
          </w:p>
        </w:tc>
        <w:tc>
          <w:tcPr>
            <w:tcW w:w="1239" w:type="pct"/>
            <w:tcBorders>
              <w:top w:val="single" w:sz="4" w:space="0" w:color="auto"/>
              <w:left w:val="single" w:sz="4" w:space="0" w:color="auto"/>
              <w:bottom w:val="single" w:sz="4" w:space="0" w:color="auto"/>
              <w:right w:val="single" w:sz="4" w:space="0" w:color="auto"/>
            </w:tcBorders>
            <w:vAlign w:val="center"/>
          </w:tcPr>
          <w:p w14:paraId="6FE89CFE" w14:textId="61CA91B6"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4C8C8110" w14:textId="07B1D20B"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0A91A2B3" w14:textId="45403095"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0E47A12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6CFE3260"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EDF8B9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0FA8C9A"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6F0AFB5"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4A94A1F0" w14:textId="77777777" w:rsidR="007B4877" w:rsidRPr="00432A4D" w:rsidRDefault="007B4877" w:rsidP="00854428">
            <w:pPr>
              <w:spacing w:after="0"/>
              <w:jc w:val="center"/>
              <w:rPr>
                <w:i/>
                <w:sz w:val="18"/>
                <w:szCs w:val="18"/>
              </w:rPr>
            </w:pPr>
          </w:p>
        </w:tc>
      </w:tr>
      <w:tr w:rsidR="007B4877" w:rsidRPr="00432A4D" w14:paraId="06F33679" w14:textId="43155DE9"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101B6EE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779EDB5"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BA0FA2A"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9AA0D0E"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BC385D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5C098CD" w14:textId="77777777" w:rsidR="007B4877" w:rsidRPr="00432A4D" w:rsidRDefault="007B4877" w:rsidP="00854428">
            <w:pPr>
              <w:spacing w:after="0"/>
              <w:jc w:val="center"/>
              <w:rPr>
                <w:i/>
              </w:rPr>
            </w:pPr>
          </w:p>
        </w:tc>
      </w:tr>
      <w:tr w:rsidR="007B4877" w:rsidRPr="00432A4D" w14:paraId="4B7045FC" w14:textId="68B2AC30"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B7D628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5438983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1A34A6BD"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0ED66F1"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E9313E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84A4BA" w14:textId="77777777" w:rsidR="007B4877" w:rsidRPr="00432A4D" w:rsidRDefault="007B4877" w:rsidP="00854428">
            <w:pPr>
              <w:spacing w:after="0"/>
              <w:jc w:val="center"/>
              <w:rPr>
                <w:i/>
              </w:rPr>
            </w:pPr>
          </w:p>
        </w:tc>
      </w:tr>
      <w:tr w:rsidR="007B4877" w:rsidRPr="00432A4D" w14:paraId="0D9F45D9" w14:textId="60B02DA3"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39BB0D"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AC9A7C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45367720"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5584EDC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7A3AFE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1D3BDA6" w14:textId="77777777" w:rsidR="007B4877" w:rsidRPr="00432A4D" w:rsidRDefault="007B4877" w:rsidP="00854428">
            <w:pPr>
              <w:spacing w:after="0"/>
              <w:jc w:val="center"/>
              <w:rPr>
                <w:i/>
              </w:rPr>
            </w:pPr>
          </w:p>
        </w:tc>
      </w:tr>
      <w:tr w:rsidR="007B4877" w:rsidRPr="00432A4D" w14:paraId="36F71F48" w14:textId="131F77AD"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2475A05"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76553087"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3D33AC85"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26E3F5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A818C7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93EF0AE" w14:textId="77777777" w:rsidR="007B4877" w:rsidRPr="00432A4D" w:rsidRDefault="007B4877" w:rsidP="00854428">
            <w:pPr>
              <w:spacing w:after="0"/>
              <w:jc w:val="center"/>
              <w:rPr>
                <w:i/>
              </w:rPr>
            </w:pPr>
          </w:p>
        </w:tc>
      </w:tr>
      <w:tr w:rsidR="007B4877" w:rsidRPr="00432A4D" w14:paraId="5652932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74AAADA"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36896588"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008E14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FB85170"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D19294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52534E" w14:textId="77777777" w:rsidR="007B4877" w:rsidRPr="00432A4D" w:rsidRDefault="007B4877" w:rsidP="00854428">
            <w:pPr>
              <w:spacing w:after="0"/>
              <w:jc w:val="center"/>
              <w:rPr>
                <w:i/>
              </w:rPr>
            </w:pPr>
          </w:p>
        </w:tc>
      </w:tr>
      <w:tr w:rsidR="007B4877" w:rsidRPr="00432A4D" w14:paraId="181A6BD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EA9CAF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2DBBFD1"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035A923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4A800E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C385FB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9BD8EC2" w14:textId="77777777" w:rsidR="007B4877" w:rsidRPr="00432A4D" w:rsidRDefault="007B4877" w:rsidP="00854428">
            <w:pPr>
              <w:spacing w:after="0"/>
              <w:jc w:val="center"/>
              <w:rPr>
                <w:i/>
              </w:rPr>
            </w:pPr>
          </w:p>
        </w:tc>
      </w:tr>
      <w:tr w:rsidR="007B4877" w:rsidRPr="00432A4D" w14:paraId="66122D5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753832"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4F9A5E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85DD97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36DA36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0232865"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FD19371" w14:textId="77777777" w:rsidR="007B4877" w:rsidRPr="00432A4D" w:rsidRDefault="007B4877" w:rsidP="00854428">
            <w:pPr>
              <w:spacing w:after="0"/>
              <w:jc w:val="center"/>
              <w:rPr>
                <w:i/>
              </w:rPr>
            </w:pPr>
          </w:p>
        </w:tc>
      </w:tr>
      <w:tr w:rsidR="007B4877" w:rsidRPr="00432A4D" w14:paraId="05E38F8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AB92021"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B126C6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CD674A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2A460974"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BE5785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D475DBB" w14:textId="77777777" w:rsidR="007B4877" w:rsidRPr="00432A4D" w:rsidRDefault="007B4877" w:rsidP="00854428">
            <w:pPr>
              <w:spacing w:after="0"/>
              <w:jc w:val="center"/>
              <w:rPr>
                <w:i/>
              </w:rPr>
            </w:pPr>
          </w:p>
        </w:tc>
      </w:tr>
      <w:tr w:rsidR="007B4877" w:rsidRPr="00432A4D" w14:paraId="5484F7F3"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00F7C9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D2A771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127212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52F4AF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025C3E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7C53B69" w14:textId="77777777" w:rsidR="007B4877" w:rsidRPr="00432A4D" w:rsidRDefault="007B4877" w:rsidP="00854428">
            <w:pPr>
              <w:spacing w:after="0"/>
              <w:jc w:val="center"/>
              <w:rPr>
                <w:i/>
              </w:rPr>
            </w:pPr>
          </w:p>
        </w:tc>
      </w:tr>
      <w:tr w:rsidR="007B4877" w:rsidRPr="00432A4D" w14:paraId="15E9D63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69AF4D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1AFEF7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2583734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3EE9BDE9"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827750E"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CC252A9" w14:textId="77777777" w:rsidR="007B4877" w:rsidRPr="00432A4D" w:rsidRDefault="007B4877" w:rsidP="00854428">
            <w:pPr>
              <w:spacing w:after="0"/>
              <w:jc w:val="center"/>
              <w:rPr>
                <w:i/>
              </w:rPr>
            </w:pPr>
          </w:p>
        </w:tc>
      </w:tr>
    </w:tbl>
    <w:p w14:paraId="441279C3" w14:textId="77777777" w:rsidR="00A06B5B" w:rsidRPr="00432A4D" w:rsidRDefault="00A06B5B" w:rsidP="00A06B5B"/>
    <w:p w14:paraId="13D61013" w14:textId="56FD451F" w:rsidR="00A06B5B" w:rsidRPr="00432A4D" w:rsidRDefault="00A06B5B" w:rsidP="002E54DB">
      <w:pPr>
        <w:pStyle w:val="Titolo2"/>
      </w:pPr>
      <w:bookmarkStart w:id="978" w:name="_Toc332386553"/>
      <w:bookmarkStart w:id="979" w:name="_Toc330307720"/>
      <w:bookmarkStart w:id="980" w:name="_Toc336357305"/>
      <w:bookmarkStart w:id="981" w:name="_Toc4414396"/>
      <w:bookmarkStart w:id="982" w:name="_Toc194502333"/>
      <w:r w:rsidRPr="00432A4D">
        <w:lastRenderedPageBreak/>
        <w:t xml:space="preserve">List of </w:t>
      </w:r>
      <w:r w:rsidR="0093071C" w:rsidRPr="00432A4D">
        <w:t>changes</w:t>
      </w:r>
      <w:r w:rsidRPr="00432A4D">
        <w:t xml:space="preserve"> </w:t>
      </w:r>
      <w:r w:rsidR="00E948FC" w:rsidRPr="00432A4D">
        <w:t>not taken into account in this sw version</w:t>
      </w:r>
      <w:bookmarkEnd w:id="978"/>
      <w:bookmarkEnd w:id="979"/>
      <w:bookmarkEnd w:id="980"/>
      <w:bookmarkEnd w:id="981"/>
      <w:bookmarkEnd w:id="982"/>
      <w:r w:rsidR="00E948FC" w:rsidRPr="00432A4D">
        <w:t xml:space="preserve"> </w:t>
      </w:r>
    </w:p>
    <w:p w14:paraId="16336167" w14:textId="77777777" w:rsidR="00A06B5B" w:rsidRPr="00432A4D" w:rsidRDefault="00A06B5B" w:rsidP="00E948FC">
      <w:pPr>
        <w:pStyle w:val="BodyText1"/>
      </w:pPr>
      <w:r w:rsidRPr="00432A4D">
        <w:t>[if any]</w:t>
      </w:r>
    </w:p>
    <w:p w14:paraId="04719E63" w14:textId="77777777" w:rsidR="007B4877" w:rsidRPr="00432A4D" w:rsidRDefault="007B4877" w:rsidP="007B487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617"/>
        <w:gridCol w:w="2462"/>
        <w:gridCol w:w="5543"/>
        <w:gridCol w:w="1840"/>
      </w:tblGrid>
      <w:tr w:rsidR="007B4877" w:rsidRPr="00432A4D" w14:paraId="12BEE7E3" w14:textId="0EA36260" w:rsidTr="007B4877">
        <w:trPr>
          <w:cantSplit/>
          <w:trHeight w:val="373"/>
          <w:tblHeader/>
        </w:trPr>
        <w:tc>
          <w:tcPr>
            <w:tcW w:w="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2868B5" w14:textId="77777777" w:rsidR="007B4877" w:rsidRPr="00432A4D" w:rsidRDefault="007B4877" w:rsidP="00854428">
            <w:pPr>
              <w:spacing w:after="0"/>
              <w:jc w:val="center"/>
              <w:rPr>
                <w:b/>
                <w:bCs/>
                <w:iCs/>
              </w:rPr>
            </w:pPr>
            <w:r w:rsidRPr="00432A4D">
              <w:rPr>
                <w:b/>
                <w:bCs/>
                <w:iCs/>
              </w:rPr>
              <w:t>Identifier</w:t>
            </w:r>
          </w:p>
        </w:tc>
        <w:tc>
          <w:tcPr>
            <w:tcW w:w="91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5CF14" w14:textId="77777777" w:rsidR="007B4877" w:rsidRPr="00432A4D" w:rsidRDefault="007B4877" w:rsidP="00854428">
            <w:pPr>
              <w:spacing w:after="0"/>
              <w:jc w:val="center"/>
              <w:rPr>
                <w:b/>
                <w:bCs/>
                <w:iCs/>
              </w:rPr>
            </w:pPr>
            <w:r w:rsidRPr="00432A4D">
              <w:rPr>
                <w:b/>
                <w:bCs/>
                <w:iCs/>
              </w:rPr>
              <w:t>Title</w:t>
            </w:r>
          </w:p>
        </w:tc>
        <w:tc>
          <w:tcPr>
            <w:tcW w:w="8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261E9C" w14:textId="77777777" w:rsidR="007B4877" w:rsidRPr="00432A4D" w:rsidRDefault="007B4877" w:rsidP="00854428">
            <w:pPr>
              <w:spacing w:after="0"/>
              <w:jc w:val="center"/>
              <w:rPr>
                <w:b/>
                <w:bCs/>
                <w:iCs/>
              </w:rPr>
            </w:pPr>
            <w:r w:rsidRPr="00432A4D">
              <w:rPr>
                <w:b/>
                <w:bCs/>
                <w:iCs/>
              </w:rPr>
              <w:t>Created by</w:t>
            </w:r>
          </w:p>
        </w:tc>
        <w:tc>
          <w:tcPr>
            <w:tcW w:w="193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7139B1" w14:textId="77777777" w:rsidR="007B4877" w:rsidRPr="00432A4D" w:rsidRDefault="007B4877" w:rsidP="00854428">
            <w:pPr>
              <w:spacing w:after="0"/>
              <w:jc w:val="center"/>
              <w:rPr>
                <w:b/>
                <w:bCs/>
                <w:iCs/>
              </w:rPr>
            </w:pPr>
            <w:r w:rsidRPr="00432A4D">
              <w:rPr>
                <w:b/>
                <w:bCs/>
                <w:iCs/>
              </w:rPr>
              <w:t>WI 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01B692" w14:textId="22938DE6" w:rsidR="007B4877" w:rsidRPr="00432A4D" w:rsidRDefault="007B4877" w:rsidP="00854428">
            <w:pPr>
              <w:spacing w:after="0"/>
              <w:jc w:val="center"/>
              <w:rPr>
                <w:b/>
                <w:bCs/>
                <w:iCs/>
              </w:rPr>
            </w:pPr>
            <w:r w:rsidRPr="00432A4D">
              <w:rPr>
                <w:b/>
                <w:bCs/>
                <w:iCs/>
              </w:rPr>
              <w:t>Safety Related</w:t>
            </w:r>
          </w:p>
        </w:tc>
      </w:tr>
      <w:tr w:rsidR="007B4877" w:rsidRPr="00432A4D" w14:paraId="2E6067EA" w14:textId="35C5D3A2" w:rsidTr="007B4877">
        <w:trPr>
          <w:cantSplit/>
        </w:trPr>
        <w:tc>
          <w:tcPr>
            <w:tcW w:w="645" w:type="pct"/>
            <w:tcBorders>
              <w:top w:val="single" w:sz="4" w:space="0" w:color="auto"/>
              <w:left w:val="single" w:sz="4" w:space="0" w:color="auto"/>
              <w:bottom w:val="single" w:sz="4" w:space="0" w:color="auto"/>
              <w:right w:val="single" w:sz="4" w:space="0" w:color="auto"/>
            </w:tcBorders>
            <w:vAlign w:val="center"/>
          </w:tcPr>
          <w:p w14:paraId="40D2A5DD" w14:textId="3344DD37" w:rsidR="007B4877" w:rsidRPr="00432A4D" w:rsidRDefault="007B4877" w:rsidP="00854428">
            <w:pPr>
              <w:spacing w:after="0"/>
              <w:jc w:val="center"/>
              <w:rPr>
                <w:i/>
              </w:rPr>
            </w:pPr>
            <w:r w:rsidRPr="00432A4D">
              <w:rPr>
                <w:rFonts w:cs="Arial"/>
                <w:i/>
                <w:iCs/>
                <w:color w:val="0070C0"/>
                <w:szCs w:val="24"/>
              </w:rPr>
              <w:t>[EWM WI id].</w:t>
            </w:r>
          </w:p>
        </w:tc>
        <w:tc>
          <w:tcPr>
            <w:tcW w:w="914" w:type="pct"/>
            <w:tcBorders>
              <w:top w:val="single" w:sz="4" w:space="0" w:color="auto"/>
              <w:left w:val="single" w:sz="4" w:space="0" w:color="auto"/>
              <w:bottom w:val="single" w:sz="4" w:space="0" w:color="auto"/>
              <w:right w:val="single" w:sz="4" w:space="0" w:color="auto"/>
            </w:tcBorders>
            <w:vAlign w:val="center"/>
          </w:tcPr>
          <w:p w14:paraId="6C31EFAE" w14:textId="73E7689C" w:rsidR="007B4877" w:rsidRPr="00432A4D" w:rsidRDefault="007B4877" w:rsidP="00854428">
            <w:pPr>
              <w:spacing w:after="0"/>
              <w:jc w:val="center"/>
              <w:rPr>
                <w:i/>
                <w:lang w:val="en-US"/>
              </w:rPr>
            </w:pPr>
            <w:r w:rsidRPr="00432A4D">
              <w:rPr>
                <w:rFonts w:cs="Arial"/>
                <w:i/>
                <w:iCs/>
                <w:color w:val="0070C0"/>
                <w:szCs w:val="24"/>
              </w:rPr>
              <w:t>[EWM WI name]</w:t>
            </w:r>
          </w:p>
        </w:tc>
        <w:tc>
          <w:tcPr>
            <w:tcW w:w="860" w:type="pct"/>
            <w:tcBorders>
              <w:top w:val="single" w:sz="4" w:space="0" w:color="auto"/>
              <w:left w:val="single" w:sz="4" w:space="0" w:color="auto"/>
              <w:bottom w:val="single" w:sz="4" w:space="0" w:color="auto"/>
              <w:right w:val="single" w:sz="4" w:space="0" w:color="auto"/>
            </w:tcBorders>
            <w:vAlign w:val="center"/>
          </w:tcPr>
          <w:p w14:paraId="52C4C704" w14:textId="0FA51C84" w:rsidR="007B4877" w:rsidRPr="00432A4D" w:rsidRDefault="007B4877" w:rsidP="00854428">
            <w:pPr>
              <w:spacing w:after="0"/>
              <w:rPr>
                <w:i/>
              </w:rPr>
            </w:pPr>
            <w:r w:rsidRPr="00432A4D">
              <w:rPr>
                <w:rFonts w:cs="Arial"/>
                <w:i/>
                <w:iCs/>
                <w:color w:val="0070C0"/>
                <w:szCs w:val="24"/>
              </w:rPr>
              <w:t>[EWM WI author]</w:t>
            </w:r>
          </w:p>
        </w:tc>
        <w:tc>
          <w:tcPr>
            <w:tcW w:w="1937" w:type="pct"/>
            <w:tcBorders>
              <w:top w:val="single" w:sz="4" w:space="0" w:color="auto"/>
              <w:left w:val="single" w:sz="4" w:space="0" w:color="auto"/>
              <w:bottom w:val="single" w:sz="4" w:space="0" w:color="auto"/>
              <w:right w:val="single" w:sz="4" w:space="0" w:color="auto"/>
            </w:tcBorders>
            <w:vAlign w:val="center"/>
          </w:tcPr>
          <w:p w14:paraId="6213D85E" w14:textId="4C43A089"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0154CA78" w14:textId="07B0CBB2"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3B89C352" w14:textId="2CE7FE3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37F46B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4C891A2"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D879B57"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765F27E0"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5B0F51CD" w14:textId="77777777" w:rsidR="007B4877" w:rsidRPr="00432A4D" w:rsidRDefault="007B4877" w:rsidP="00854428">
            <w:pPr>
              <w:spacing w:after="0"/>
              <w:jc w:val="center"/>
              <w:rPr>
                <w:i/>
                <w:sz w:val="18"/>
                <w:szCs w:val="18"/>
              </w:rPr>
            </w:pPr>
          </w:p>
        </w:tc>
      </w:tr>
      <w:tr w:rsidR="007B4877" w:rsidRPr="00432A4D" w14:paraId="5D8896F8" w14:textId="75C20D0F"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2F16FFE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062FB1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04826A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AFED6F0"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07BEA0B" w14:textId="77777777" w:rsidR="007B4877" w:rsidRPr="00432A4D" w:rsidRDefault="007B4877" w:rsidP="00854428">
            <w:pPr>
              <w:spacing w:after="0"/>
              <w:jc w:val="center"/>
              <w:rPr>
                <w:i/>
              </w:rPr>
            </w:pPr>
          </w:p>
        </w:tc>
      </w:tr>
      <w:tr w:rsidR="007B4877" w:rsidRPr="00432A4D" w14:paraId="35EB36A5" w14:textId="1CCE699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C14838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1A05DCC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6DF3B43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956118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5B46A51" w14:textId="77777777" w:rsidR="007B4877" w:rsidRPr="00432A4D" w:rsidRDefault="007B4877" w:rsidP="00854428">
            <w:pPr>
              <w:spacing w:after="0"/>
              <w:jc w:val="center"/>
              <w:rPr>
                <w:i/>
              </w:rPr>
            </w:pPr>
          </w:p>
        </w:tc>
      </w:tr>
      <w:tr w:rsidR="007B4877" w:rsidRPr="00432A4D" w14:paraId="4A3AB744" w14:textId="655F7752"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B9C202D"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F8B15B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5CD169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47E8D4D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A717316" w14:textId="77777777" w:rsidR="007B4877" w:rsidRPr="00432A4D" w:rsidRDefault="007B4877" w:rsidP="00854428">
            <w:pPr>
              <w:spacing w:after="0"/>
              <w:jc w:val="center"/>
              <w:rPr>
                <w:i/>
              </w:rPr>
            </w:pPr>
          </w:p>
        </w:tc>
      </w:tr>
      <w:tr w:rsidR="007B4877" w:rsidRPr="00432A4D" w14:paraId="7DC4AF9B" w14:textId="0D58D4DC"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995802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762007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55B93DE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E87E0B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3EAA270" w14:textId="77777777" w:rsidR="007B4877" w:rsidRPr="00432A4D" w:rsidRDefault="007B4877" w:rsidP="00854428">
            <w:pPr>
              <w:spacing w:after="0"/>
              <w:jc w:val="center"/>
              <w:rPr>
                <w:i/>
              </w:rPr>
            </w:pPr>
          </w:p>
        </w:tc>
      </w:tr>
      <w:tr w:rsidR="007B4877" w:rsidRPr="00432A4D" w14:paraId="08F67775"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50E64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49E40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62BB57C"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5DDFCEF"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03D4114" w14:textId="77777777" w:rsidR="007B4877" w:rsidRPr="00432A4D" w:rsidRDefault="007B4877" w:rsidP="00854428">
            <w:pPr>
              <w:spacing w:after="0"/>
              <w:jc w:val="center"/>
              <w:rPr>
                <w:i/>
              </w:rPr>
            </w:pPr>
          </w:p>
        </w:tc>
      </w:tr>
      <w:tr w:rsidR="007B4877" w:rsidRPr="00432A4D" w14:paraId="779996A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6A353F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2D8127A"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649A890"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2D478C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C2A234F" w14:textId="77777777" w:rsidR="007B4877" w:rsidRPr="00432A4D" w:rsidRDefault="007B4877" w:rsidP="00854428">
            <w:pPr>
              <w:spacing w:after="0"/>
              <w:jc w:val="center"/>
              <w:rPr>
                <w:i/>
              </w:rPr>
            </w:pPr>
          </w:p>
        </w:tc>
      </w:tr>
      <w:tr w:rsidR="007B4877" w:rsidRPr="00432A4D" w14:paraId="5A28017D"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1401D1E"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3A9CF2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47D0168"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AABBE62"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59B39A01" w14:textId="77777777" w:rsidR="007B4877" w:rsidRPr="00432A4D" w:rsidRDefault="007B4877" w:rsidP="00854428">
            <w:pPr>
              <w:spacing w:after="0"/>
              <w:jc w:val="center"/>
              <w:rPr>
                <w:i/>
              </w:rPr>
            </w:pPr>
          </w:p>
        </w:tc>
      </w:tr>
      <w:tr w:rsidR="007B4877" w:rsidRPr="00432A4D" w14:paraId="1AE3FDBF"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813EEB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3FB94D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ED661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872406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21E2E53" w14:textId="77777777" w:rsidR="007B4877" w:rsidRPr="00432A4D" w:rsidRDefault="007B4877" w:rsidP="00854428">
            <w:pPr>
              <w:spacing w:after="0"/>
              <w:jc w:val="center"/>
              <w:rPr>
                <w:i/>
              </w:rPr>
            </w:pPr>
          </w:p>
        </w:tc>
      </w:tr>
      <w:tr w:rsidR="007B4877" w:rsidRPr="00432A4D" w14:paraId="57C7568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069CF10F"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DD87403"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3E76D5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05A325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F4A12FC" w14:textId="77777777" w:rsidR="007B4877" w:rsidRPr="00432A4D" w:rsidRDefault="007B4877" w:rsidP="00854428">
            <w:pPr>
              <w:spacing w:after="0"/>
              <w:jc w:val="center"/>
              <w:rPr>
                <w:i/>
              </w:rPr>
            </w:pPr>
          </w:p>
        </w:tc>
      </w:tr>
      <w:tr w:rsidR="007B4877" w:rsidRPr="00432A4D" w14:paraId="05F5BA3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2B1721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7C71D62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3631B085"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B4DBF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0A71C4E" w14:textId="77777777" w:rsidR="007B4877" w:rsidRPr="00432A4D" w:rsidRDefault="007B4877" w:rsidP="00854428">
            <w:pPr>
              <w:spacing w:after="0"/>
              <w:jc w:val="center"/>
              <w:rPr>
                <w:i/>
              </w:rPr>
            </w:pPr>
          </w:p>
        </w:tc>
      </w:tr>
      <w:tr w:rsidR="007B4877" w:rsidRPr="00432A4D" w14:paraId="034C6F9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924BEC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1B71C5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78C7768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71BA823"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B0E0116" w14:textId="77777777" w:rsidR="007B4877" w:rsidRPr="00432A4D" w:rsidRDefault="007B4877" w:rsidP="00854428">
            <w:pPr>
              <w:spacing w:after="0"/>
              <w:jc w:val="center"/>
              <w:rPr>
                <w:i/>
              </w:rPr>
            </w:pPr>
          </w:p>
        </w:tc>
      </w:tr>
      <w:tr w:rsidR="007B4877" w:rsidRPr="00432A4D" w14:paraId="4844466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E7DF96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61D4F1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13AFD5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F165DB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816A852" w14:textId="77777777" w:rsidR="007B4877" w:rsidRPr="00432A4D" w:rsidRDefault="007B4877" w:rsidP="00854428">
            <w:pPr>
              <w:spacing w:after="0"/>
              <w:jc w:val="center"/>
              <w:rPr>
                <w:i/>
              </w:rPr>
            </w:pPr>
          </w:p>
        </w:tc>
      </w:tr>
      <w:tr w:rsidR="007B4877" w:rsidRPr="00432A4D" w14:paraId="6B7F767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F1BB28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49C44E7"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A0C085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AA7E05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5557BE8" w14:textId="77777777" w:rsidR="007B4877" w:rsidRPr="00432A4D" w:rsidRDefault="007B4877" w:rsidP="00854428">
            <w:pPr>
              <w:spacing w:after="0"/>
              <w:jc w:val="center"/>
              <w:rPr>
                <w:i/>
              </w:rPr>
            </w:pPr>
          </w:p>
        </w:tc>
      </w:tr>
      <w:tr w:rsidR="007B4877" w:rsidRPr="00432A4D" w14:paraId="4CA1D58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CE0FC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63F3C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FA147E"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EF10589"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F6E117D" w14:textId="77777777" w:rsidR="007B4877" w:rsidRPr="00432A4D" w:rsidRDefault="007B4877" w:rsidP="00854428">
            <w:pPr>
              <w:spacing w:after="0"/>
              <w:jc w:val="center"/>
              <w:rPr>
                <w:i/>
              </w:rPr>
            </w:pPr>
          </w:p>
        </w:tc>
      </w:tr>
    </w:tbl>
    <w:p w14:paraId="606AC4F8" w14:textId="77777777" w:rsidR="00014483" w:rsidRPr="00432A4D" w:rsidRDefault="00014483" w:rsidP="00014483">
      <w:pPr>
        <w:rPr>
          <w:lang w:val="en-US"/>
        </w:rPr>
      </w:pPr>
    </w:p>
    <w:p w14:paraId="45512497" w14:textId="77777777" w:rsidR="00014483" w:rsidRPr="00432A4D" w:rsidRDefault="00014483" w:rsidP="00014483">
      <w:pPr>
        <w:rPr>
          <w:lang w:val="en-US"/>
        </w:rPr>
      </w:pPr>
    </w:p>
    <w:p w14:paraId="1AD6457E" w14:textId="77777777" w:rsidR="00014483" w:rsidRPr="00432A4D" w:rsidRDefault="00014483" w:rsidP="00014483">
      <w:pPr>
        <w:rPr>
          <w:lang w:val="en-US"/>
        </w:rPr>
        <w:sectPr w:rsidR="00014483" w:rsidRPr="00432A4D" w:rsidSect="007B4877">
          <w:headerReference w:type="default" r:id="rId27"/>
          <w:footerReference w:type="default" r:id="rId28"/>
          <w:pgSz w:w="16839" w:h="11907" w:orient="landscape" w:code="9"/>
          <w:pgMar w:top="1080" w:right="1440" w:bottom="1080" w:left="1080" w:header="708" w:footer="708" w:gutter="0"/>
          <w:cols w:space="708"/>
          <w:docGrid w:linePitch="360"/>
        </w:sectPr>
      </w:pPr>
    </w:p>
    <w:p w14:paraId="20AEEA4B" w14:textId="0C0E5883" w:rsidR="00A06B5B" w:rsidRPr="00432A4D" w:rsidRDefault="00035123" w:rsidP="00A06B5B">
      <w:pPr>
        <w:pStyle w:val="Titolo1"/>
        <w:keepNext/>
        <w:keepLines/>
        <w:pageBreakBefore/>
        <w:tabs>
          <w:tab w:val="left" w:pos="432"/>
        </w:tabs>
        <w:spacing w:before="480" w:line="240" w:lineRule="auto"/>
        <w:contextualSpacing w:val="0"/>
      </w:pPr>
      <w:bookmarkStart w:id="983" w:name="_Toc332386554"/>
      <w:bookmarkStart w:id="984" w:name="_Toc330307721"/>
      <w:bookmarkStart w:id="985" w:name="_Toc336357306"/>
      <w:bookmarkStart w:id="986" w:name="_Toc4414397"/>
      <w:bookmarkStart w:id="987" w:name="_Toc194502334"/>
      <w:r w:rsidRPr="00432A4D">
        <w:lastRenderedPageBreak/>
        <w:t>Sw Version</w:t>
      </w:r>
      <w:bookmarkEnd w:id="983"/>
      <w:bookmarkEnd w:id="984"/>
      <w:bookmarkEnd w:id="985"/>
      <w:r w:rsidRPr="00432A4D">
        <w:t xml:space="preserve"> Limitation</w:t>
      </w:r>
      <w:bookmarkEnd w:id="986"/>
      <w:bookmarkEnd w:id="987"/>
    </w:p>
    <w:p w14:paraId="63A94855" w14:textId="77777777" w:rsidR="00A06B5B" w:rsidRPr="00432A4D" w:rsidRDefault="00A06B5B" w:rsidP="00E948FC">
      <w:r w:rsidRPr="00432A4D">
        <w:rPr>
          <w:lang w:val="en-US"/>
        </w:rPr>
        <w:t>The following list contains the limitation of this project's software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6658"/>
        <w:gridCol w:w="2093"/>
      </w:tblGrid>
      <w:tr w:rsidR="00A06B5B" w:rsidRPr="00432A4D" w14:paraId="6F768671" w14:textId="77777777" w:rsidTr="002F47D0">
        <w:trPr>
          <w:cantSplit/>
          <w:trHeight w:val="340"/>
          <w:tblHeader/>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10C4C1" w14:textId="77777777" w:rsidR="00A06B5B" w:rsidRPr="00432A4D" w:rsidRDefault="00A06B5B" w:rsidP="00854428">
            <w:pPr>
              <w:spacing w:after="0"/>
              <w:jc w:val="center"/>
              <w:rPr>
                <w:b/>
                <w:bCs/>
                <w:iCs/>
                <w:sz w:val="18"/>
                <w:szCs w:val="18"/>
              </w:rPr>
            </w:pPr>
            <w:r w:rsidRPr="00432A4D">
              <w:rPr>
                <w:b/>
                <w:bCs/>
                <w:iCs/>
                <w:sz w:val="18"/>
                <w:szCs w:val="18"/>
              </w:rPr>
              <w:t>Number</w:t>
            </w:r>
          </w:p>
        </w:tc>
        <w:tc>
          <w:tcPr>
            <w:tcW w:w="34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58EB91" w14:textId="3CD1C8EA" w:rsidR="00A06B5B" w:rsidRPr="00432A4D" w:rsidRDefault="00A06B5B" w:rsidP="00854428">
            <w:pPr>
              <w:spacing w:after="0"/>
              <w:jc w:val="center"/>
              <w:rPr>
                <w:b/>
                <w:bCs/>
                <w:iCs/>
                <w:sz w:val="18"/>
                <w:szCs w:val="18"/>
              </w:rPr>
            </w:pPr>
            <w:r w:rsidRPr="00432A4D">
              <w:rPr>
                <w:b/>
                <w:bCs/>
                <w:iCs/>
                <w:sz w:val="18"/>
                <w:szCs w:val="18"/>
              </w:rPr>
              <w:t>Limitation</w:t>
            </w:r>
          </w:p>
        </w:tc>
        <w:tc>
          <w:tcPr>
            <w:tcW w:w="10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51F024" w14:textId="77777777" w:rsidR="00A06B5B" w:rsidRPr="00432A4D" w:rsidRDefault="00A06B5B" w:rsidP="00854428">
            <w:pPr>
              <w:spacing w:after="0"/>
              <w:jc w:val="center"/>
              <w:rPr>
                <w:b/>
                <w:bCs/>
                <w:iCs/>
                <w:sz w:val="18"/>
                <w:szCs w:val="18"/>
              </w:rPr>
            </w:pPr>
            <w:r w:rsidRPr="00432A4D">
              <w:rPr>
                <w:b/>
                <w:bCs/>
                <w:iCs/>
                <w:sz w:val="18"/>
                <w:szCs w:val="18"/>
              </w:rPr>
              <w:t>Origin</w:t>
            </w:r>
          </w:p>
        </w:tc>
      </w:tr>
      <w:tr w:rsidR="00A06B5B" w:rsidRPr="00432A4D" w14:paraId="34604D83"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31109683" w14:textId="77777777" w:rsidR="00A06B5B" w:rsidRPr="00432A4D" w:rsidRDefault="00A06B5B" w:rsidP="00854428">
            <w:pPr>
              <w:spacing w:after="0"/>
              <w:jc w:val="center"/>
              <w:rPr>
                <w:i/>
              </w:rPr>
            </w:pPr>
            <w:r w:rsidRPr="00432A4D">
              <w:rPr>
                <w:i/>
              </w:rPr>
              <w:t>1</w:t>
            </w:r>
          </w:p>
        </w:tc>
        <w:tc>
          <w:tcPr>
            <w:tcW w:w="3419" w:type="pct"/>
            <w:tcBorders>
              <w:top w:val="single" w:sz="4" w:space="0" w:color="auto"/>
              <w:left w:val="single" w:sz="4" w:space="0" w:color="auto"/>
              <w:bottom w:val="single" w:sz="4" w:space="0" w:color="auto"/>
              <w:right w:val="single" w:sz="4" w:space="0" w:color="auto"/>
            </w:tcBorders>
            <w:vAlign w:val="bottom"/>
          </w:tcPr>
          <w:p w14:paraId="646AE3FF"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3B9A79E" w14:textId="77777777" w:rsidR="00A06B5B" w:rsidRPr="00432A4D" w:rsidRDefault="00A06B5B" w:rsidP="00854428">
            <w:pPr>
              <w:spacing w:after="0"/>
              <w:jc w:val="center"/>
              <w:rPr>
                <w:i/>
              </w:rPr>
            </w:pPr>
          </w:p>
        </w:tc>
      </w:tr>
      <w:tr w:rsidR="00A06B5B" w:rsidRPr="00432A4D" w14:paraId="253827D6"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6D8A70D4" w14:textId="77777777" w:rsidR="00A06B5B" w:rsidRPr="00432A4D" w:rsidRDefault="00A06B5B" w:rsidP="00854428">
            <w:pPr>
              <w:spacing w:after="0"/>
              <w:jc w:val="center"/>
              <w:rPr>
                <w:i/>
              </w:rPr>
            </w:pPr>
            <w:r w:rsidRPr="00432A4D">
              <w:rPr>
                <w:i/>
              </w:rPr>
              <w:t>2</w:t>
            </w:r>
          </w:p>
        </w:tc>
        <w:tc>
          <w:tcPr>
            <w:tcW w:w="3419" w:type="pct"/>
            <w:tcBorders>
              <w:top w:val="single" w:sz="4" w:space="0" w:color="auto"/>
              <w:left w:val="single" w:sz="4" w:space="0" w:color="auto"/>
              <w:bottom w:val="single" w:sz="4" w:space="0" w:color="auto"/>
              <w:right w:val="single" w:sz="4" w:space="0" w:color="auto"/>
            </w:tcBorders>
            <w:vAlign w:val="bottom"/>
          </w:tcPr>
          <w:p w14:paraId="731777D6"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665D52A3" w14:textId="77777777" w:rsidR="00A06B5B" w:rsidRPr="00432A4D" w:rsidRDefault="00A06B5B" w:rsidP="00854428">
            <w:pPr>
              <w:spacing w:after="0"/>
              <w:jc w:val="center"/>
              <w:rPr>
                <w:i/>
              </w:rPr>
            </w:pPr>
          </w:p>
        </w:tc>
      </w:tr>
      <w:tr w:rsidR="00A06B5B" w:rsidRPr="00432A4D" w14:paraId="69B97D2C"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765CF071" w14:textId="77777777" w:rsidR="00A06B5B" w:rsidRPr="00432A4D" w:rsidRDefault="00A06B5B" w:rsidP="00854428">
            <w:pPr>
              <w:spacing w:after="0"/>
              <w:jc w:val="center"/>
              <w:rPr>
                <w:i/>
              </w:rPr>
            </w:pPr>
            <w:r w:rsidRPr="00432A4D">
              <w:rPr>
                <w:i/>
              </w:rPr>
              <w:t>3</w:t>
            </w:r>
          </w:p>
        </w:tc>
        <w:tc>
          <w:tcPr>
            <w:tcW w:w="3419" w:type="pct"/>
            <w:tcBorders>
              <w:top w:val="single" w:sz="4" w:space="0" w:color="auto"/>
              <w:left w:val="single" w:sz="4" w:space="0" w:color="auto"/>
              <w:bottom w:val="single" w:sz="4" w:space="0" w:color="auto"/>
              <w:right w:val="single" w:sz="4" w:space="0" w:color="auto"/>
            </w:tcBorders>
            <w:vAlign w:val="bottom"/>
          </w:tcPr>
          <w:p w14:paraId="668105A0"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EC1BE96" w14:textId="77777777" w:rsidR="00A06B5B" w:rsidRPr="00432A4D" w:rsidRDefault="00A06B5B" w:rsidP="00854428">
            <w:pPr>
              <w:spacing w:after="0"/>
              <w:jc w:val="center"/>
              <w:rPr>
                <w:i/>
              </w:rPr>
            </w:pPr>
          </w:p>
        </w:tc>
      </w:tr>
    </w:tbl>
    <w:p w14:paraId="0C5E91C6" w14:textId="78DE670D" w:rsidR="00A06B5B" w:rsidRPr="00432A4D" w:rsidRDefault="00A06B5B" w:rsidP="00A06B5B">
      <w:pPr>
        <w:pStyle w:val="Titolo1"/>
        <w:keepNext/>
        <w:keepLines/>
        <w:pageBreakBefore/>
        <w:tabs>
          <w:tab w:val="left" w:pos="432"/>
        </w:tabs>
        <w:spacing w:before="480" w:line="240" w:lineRule="auto"/>
        <w:contextualSpacing w:val="0"/>
      </w:pPr>
      <w:bookmarkStart w:id="988" w:name="_Toc4414398"/>
      <w:bookmarkStart w:id="989" w:name="_Toc194502335"/>
      <w:r w:rsidRPr="00432A4D">
        <w:lastRenderedPageBreak/>
        <w:t xml:space="preserve">Installation </w:t>
      </w:r>
      <w:r w:rsidR="00035123" w:rsidRPr="00432A4D">
        <w:t>Instructions</w:t>
      </w:r>
      <w:bookmarkEnd w:id="988"/>
      <w:bookmarkEnd w:id="989"/>
    </w:p>
    <w:p w14:paraId="58D08931" w14:textId="35FF1EAA" w:rsidR="00A06B5B" w:rsidRPr="00432A4D" w:rsidRDefault="00A06B5B" w:rsidP="006D6B62">
      <w:pPr>
        <w:pStyle w:val="BodyText1"/>
      </w:pPr>
      <w:r w:rsidRPr="00432A4D">
        <w:t>[This paragraph sh</w:t>
      </w:r>
      <w:r w:rsidR="00CF52CF" w:rsidRPr="00432A4D">
        <w:t>all</w:t>
      </w:r>
      <w:r w:rsidRPr="00432A4D">
        <w:t xml:space="preserve"> provide the instructions (either directly or by reference) for installing the Software version including information such as:</w:t>
      </w:r>
    </w:p>
    <w:p w14:paraId="532BF271" w14:textId="77777777" w:rsidR="00A06B5B" w:rsidRPr="00432A4D" w:rsidRDefault="00A06B5B" w:rsidP="006D6B62">
      <w:pPr>
        <w:pStyle w:val="BodyText1"/>
        <w:numPr>
          <w:ilvl w:val="0"/>
          <w:numId w:val="46"/>
        </w:numPr>
      </w:pPr>
      <w:r w:rsidRPr="00432A4D">
        <w:t xml:space="preserve">Identification of other changes that have to be installed for this version to be used, including site-unique adaptation data not included in the software version </w:t>
      </w:r>
    </w:p>
    <w:p w14:paraId="5800CA7E" w14:textId="77777777" w:rsidR="00A06B5B" w:rsidRPr="00432A4D" w:rsidRDefault="00A06B5B" w:rsidP="006D6B62">
      <w:pPr>
        <w:pStyle w:val="BodyText1"/>
        <w:numPr>
          <w:ilvl w:val="0"/>
          <w:numId w:val="46"/>
        </w:numPr>
      </w:pPr>
      <w:r w:rsidRPr="00432A4D">
        <w:t xml:space="preserve">Security, privacy, or safety precautions relevant to the installation </w:t>
      </w:r>
    </w:p>
    <w:p w14:paraId="2659A32C" w14:textId="218F395D" w:rsidR="00A06B5B" w:rsidRPr="00432A4D" w:rsidRDefault="00A06B5B" w:rsidP="006D6B62">
      <w:pPr>
        <w:pStyle w:val="BodyText1"/>
        <w:numPr>
          <w:ilvl w:val="0"/>
          <w:numId w:val="46"/>
        </w:numPr>
      </w:pPr>
      <w:r w:rsidRPr="00432A4D">
        <w:t>Procedures for determining whether the version has been installed properlyA point of contact to be consulted if there are any problems or questions with the installation].</w:t>
      </w:r>
    </w:p>
    <w:sectPr w:rsidR="00A06B5B" w:rsidRPr="00432A4D" w:rsidSect="002733FB">
      <w:footerReference w:type="default" r:id="rId29"/>
      <w:pgSz w:w="11907" w:h="16839" w:code="9"/>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ECCF" w14:textId="77777777" w:rsidR="00BD094D" w:rsidRDefault="00BD094D" w:rsidP="005B7935">
      <w:r>
        <w:separator/>
      </w:r>
    </w:p>
  </w:endnote>
  <w:endnote w:type="continuationSeparator" w:id="0">
    <w:p w14:paraId="64412C16" w14:textId="77777777" w:rsidR="00BD094D" w:rsidRDefault="00BD094D" w:rsidP="005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5894" w14:textId="77777777" w:rsidR="008E7BC0" w:rsidRDefault="008E7B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28"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4920"/>
      <w:gridCol w:w="1367"/>
      <w:gridCol w:w="1367"/>
      <w:gridCol w:w="820"/>
      <w:gridCol w:w="614"/>
    </w:tblGrid>
    <w:tr w:rsidR="0030297F" w:rsidRPr="004D4BA6" w14:paraId="71F07295" w14:textId="77777777" w:rsidTr="00EA7703">
      <w:trPr>
        <w:cantSplit/>
        <w:trHeight w:val="281"/>
      </w:trPr>
      <w:tc>
        <w:tcPr>
          <w:tcW w:w="2707" w:type="pct"/>
          <w:tcBorders>
            <w:bottom w:val="nil"/>
            <w:right w:val="nil"/>
          </w:tcBorders>
          <w:shd w:val="clear" w:color="auto" w:fill="F3F3F3"/>
          <w:vAlign w:val="center"/>
        </w:tcPr>
        <w:p w14:paraId="227FB834" w14:textId="77777777" w:rsidR="0030297F" w:rsidRPr="004D4BA6" w:rsidRDefault="0030297F" w:rsidP="005400FC">
          <w:pPr>
            <w:spacing w:before="60" w:after="0"/>
            <w:rPr>
              <w:sz w:val="12"/>
              <w:szCs w:val="24"/>
            </w:rPr>
          </w:pPr>
          <w:r w:rsidRPr="004D4BA6">
            <w:rPr>
              <w:sz w:val="12"/>
              <w:szCs w:val="24"/>
            </w:rPr>
            <w:t>Title</w:t>
          </w:r>
        </w:p>
      </w:tc>
      <w:tc>
        <w:tcPr>
          <w:tcW w:w="752" w:type="pct"/>
          <w:tcBorders>
            <w:left w:val="nil"/>
            <w:bottom w:val="nil"/>
            <w:right w:val="nil"/>
          </w:tcBorders>
          <w:shd w:val="clear" w:color="auto" w:fill="F3F3F3"/>
          <w:vAlign w:val="center"/>
        </w:tcPr>
        <w:p w14:paraId="18CA5492" w14:textId="77777777" w:rsidR="0030297F" w:rsidRPr="004D4BA6" w:rsidDel="00795E54" w:rsidRDefault="0030297F" w:rsidP="005400FC">
          <w:pPr>
            <w:spacing w:before="60" w:after="0"/>
            <w:rPr>
              <w:sz w:val="12"/>
              <w:szCs w:val="24"/>
            </w:rPr>
          </w:pPr>
          <w:r w:rsidRPr="004D4BA6">
            <w:rPr>
              <w:sz w:val="12"/>
              <w:szCs w:val="24"/>
            </w:rPr>
            <w:t>Code</w:t>
          </w:r>
        </w:p>
      </w:tc>
      <w:tc>
        <w:tcPr>
          <w:tcW w:w="752" w:type="pct"/>
          <w:tcBorders>
            <w:left w:val="nil"/>
            <w:bottom w:val="nil"/>
            <w:right w:val="nil"/>
          </w:tcBorders>
          <w:shd w:val="clear" w:color="auto" w:fill="F3F3F3"/>
          <w:vAlign w:val="center"/>
        </w:tcPr>
        <w:p w14:paraId="251B28ED" w14:textId="77777777" w:rsidR="0030297F" w:rsidRPr="004D4BA6" w:rsidRDefault="0030297F" w:rsidP="005400FC">
          <w:pPr>
            <w:spacing w:before="60" w:after="0"/>
            <w:rPr>
              <w:sz w:val="12"/>
              <w:szCs w:val="24"/>
            </w:rPr>
          </w:pPr>
          <w:r w:rsidRPr="004D4BA6">
            <w:rPr>
              <w:sz w:val="12"/>
              <w:szCs w:val="24"/>
            </w:rPr>
            <w:t>Country</w:t>
          </w:r>
        </w:p>
      </w:tc>
      <w:tc>
        <w:tcPr>
          <w:tcW w:w="451" w:type="pct"/>
          <w:tcBorders>
            <w:left w:val="nil"/>
            <w:bottom w:val="nil"/>
            <w:right w:val="nil"/>
          </w:tcBorders>
          <w:shd w:val="clear" w:color="auto" w:fill="F3F3F3"/>
          <w:vAlign w:val="center"/>
        </w:tcPr>
        <w:p w14:paraId="1DFDD54E" w14:textId="77777777" w:rsidR="0030297F" w:rsidRPr="004D4BA6" w:rsidRDefault="0030297F" w:rsidP="005400FC">
          <w:pPr>
            <w:spacing w:before="60" w:after="0"/>
            <w:rPr>
              <w:sz w:val="12"/>
              <w:szCs w:val="24"/>
            </w:rPr>
          </w:pPr>
          <w:r w:rsidRPr="004D4BA6">
            <w:rPr>
              <w:sz w:val="12"/>
              <w:szCs w:val="24"/>
            </w:rPr>
            <w:t>Rev</w:t>
          </w:r>
        </w:p>
      </w:tc>
      <w:tc>
        <w:tcPr>
          <w:tcW w:w="338" w:type="pct"/>
          <w:tcBorders>
            <w:left w:val="nil"/>
            <w:bottom w:val="nil"/>
          </w:tcBorders>
          <w:shd w:val="clear" w:color="auto" w:fill="F3F3F3"/>
          <w:vAlign w:val="center"/>
        </w:tcPr>
        <w:p w14:paraId="2DECD692" w14:textId="77777777" w:rsidR="0030297F" w:rsidRPr="004D4BA6" w:rsidRDefault="0030297F" w:rsidP="005400FC">
          <w:pPr>
            <w:spacing w:before="60" w:after="0"/>
            <w:rPr>
              <w:sz w:val="12"/>
              <w:szCs w:val="24"/>
            </w:rPr>
          </w:pPr>
          <w:r w:rsidRPr="004D4BA6">
            <w:rPr>
              <w:sz w:val="12"/>
              <w:szCs w:val="24"/>
            </w:rPr>
            <w:t>Page</w:t>
          </w:r>
        </w:p>
      </w:tc>
    </w:tr>
    <w:tr w:rsidR="0030297F" w:rsidRPr="004D4BA6" w14:paraId="71DD47FB" w14:textId="77777777" w:rsidTr="00EA7703">
      <w:trPr>
        <w:cantSplit/>
        <w:trHeight w:val="289"/>
      </w:trPr>
      <w:tc>
        <w:tcPr>
          <w:tcW w:w="2707" w:type="pct"/>
          <w:tcBorders>
            <w:top w:val="nil"/>
            <w:right w:val="nil"/>
          </w:tcBorders>
          <w:vAlign w:val="center"/>
        </w:tcPr>
        <w:p w14:paraId="3068AC46" w14:textId="55F3C7E4" w:rsidR="0030297F" w:rsidRPr="004D4BA6" w:rsidRDefault="0030297F" w:rsidP="000D287A">
          <w:pPr>
            <w:spacing w:before="60" w:after="120"/>
            <w:rPr>
              <w:b/>
              <w:sz w:val="18"/>
              <w:szCs w:val="18"/>
            </w:rPr>
          </w:pPr>
          <w:r>
            <w:rPr>
              <w:b/>
              <w:sz w:val="18"/>
              <w:szCs w:val="18"/>
            </w:rPr>
            <w:t>Version Description Document (VDD)</w:t>
          </w:r>
        </w:p>
      </w:tc>
      <w:tc>
        <w:tcPr>
          <w:tcW w:w="752" w:type="pct"/>
          <w:tcBorders>
            <w:top w:val="nil"/>
            <w:left w:val="nil"/>
            <w:right w:val="nil"/>
          </w:tcBorders>
          <w:vAlign w:val="center"/>
        </w:tcPr>
        <w:p w14:paraId="3AA5D3DE" w14:textId="52877CC8" w:rsidR="0030297F" w:rsidRPr="004D4BA6" w:rsidRDefault="0030297F" w:rsidP="001E494C">
          <w:pPr>
            <w:spacing w:before="60" w:after="120"/>
            <w:rPr>
              <w:b/>
              <w:sz w:val="18"/>
              <w:szCs w:val="18"/>
              <w:lang w:val="fr-FR"/>
            </w:rPr>
          </w:pPr>
          <w:r>
            <w:rPr>
              <w:b/>
              <w:sz w:val="18"/>
              <w:szCs w:val="18"/>
              <w:lang w:val="fr-FR"/>
            </w:rPr>
            <w:t>G-TMP S02</w:t>
          </w:r>
          <w:r w:rsidR="00CB7EF4">
            <w:rPr>
              <w:b/>
              <w:sz w:val="18"/>
              <w:szCs w:val="18"/>
              <w:lang w:val="fr-FR"/>
            </w:rPr>
            <w:t>0</w:t>
          </w:r>
          <w:r>
            <w:rPr>
              <w:b/>
              <w:sz w:val="18"/>
              <w:szCs w:val="18"/>
              <w:lang w:val="fr-FR"/>
            </w:rPr>
            <w:t>3</w:t>
          </w:r>
        </w:p>
      </w:tc>
      <w:tc>
        <w:tcPr>
          <w:tcW w:w="752" w:type="pct"/>
          <w:tcBorders>
            <w:top w:val="nil"/>
            <w:left w:val="nil"/>
            <w:right w:val="nil"/>
          </w:tcBorders>
          <w:vAlign w:val="center"/>
        </w:tcPr>
        <w:p w14:paraId="06BDCEB5" w14:textId="77777777" w:rsidR="0030297F" w:rsidRPr="004D4BA6" w:rsidRDefault="0030297F" w:rsidP="00306BEF">
          <w:pPr>
            <w:spacing w:before="60" w:after="120"/>
            <w:rPr>
              <w:b/>
              <w:sz w:val="18"/>
              <w:szCs w:val="18"/>
              <w:lang w:val="fr-FR"/>
            </w:rPr>
          </w:pPr>
          <w:r>
            <w:rPr>
              <w:b/>
              <w:sz w:val="18"/>
              <w:szCs w:val="18"/>
              <w:lang w:val="fr-FR"/>
            </w:rPr>
            <w:t>ALL</w:t>
          </w:r>
        </w:p>
      </w:tc>
      <w:tc>
        <w:tcPr>
          <w:tcW w:w="451" w:type="pct"/>
          <w:tcBorders>
            <w:top w:val="nil"/>
            <w:left w:val="nil"/>
            <w:right w:val="nil"/>
          </w:tcBorders>
          <w:vAlign w:val="center"/>
        </w:tcPr>
        <w:p w14:paraId="3AAFAE2D" w14:textId="4ED9179F" w:rsidR="0030297F" w:rsidRPr="004D4BA6" w:rsidRDefault="0030297F" w:rsidP="00306BEF">
          <w:pPr>
            <w:spacing w:before="60" w:after="120"/>
            <w:rPr>
              <w:b/>
              <w:sz w:val="18"/>
              <w:szCs w:val="18"/>
            </w:rPr>
          </w:pPr>
          <w:r>
            <w:rPr>
              <w:b/>
              <w:sz w:val="18"/>
              <w:szCs w:val="18"/>
            </w:rPr>
            <w:t>0</w:t>
          </w:r>
          <w:r w:rsidR="00EA7703">
            <w:rPr>
              <w:b/>
              <w:sz w:val="18"/>
              <w:szCs w:val="18"/>
            </w:rPr>
            <w:t>1</w:t>
          </w:r>
        </w:p>
      </w:tc>
      <w:tc>
        <w:tcPr>
          <w:tcW w:w="338" w:type="pct"/>
          <w:tcBorders>
            <w:top w:val="nil"/>
            <w:left w:val="nil"/>
          </w:tcBorders>
          <w:vAlign w:val="center"/>
        </w:tcPr>
        <w:p w14:paraId="00B9C593" w14:textId="36ED88A7" w:rsidR="0030297F" w:rsidRPr="004D4BA6" w:rsidRDefault="0030297F" w:rsidP="00306BEF">
          <w:pPr>
            <w:spacing w:before="60" w:after="120"/>
            <w:rPr>
              <w:b/>
              <w:sz w:val="18"/>
              <w:szCs w:val="18"/>
            </w:rPr>
          </w:pPr>
          <w:r w:rsidRPr="004D4BA6">
            <w:rPr>
              <w:rStyle w:val="Numeropagina"/>
              <w:b/>
              <w:sz w:val="18"/>
              <w:szCs w:val="18"/>
            </w:rPr>
            <w:fldChar w:fldCharType="begin"/>
          </w:r>
          <w:r w:rsidRPr="004D4BA6">
            <w:rPr>
              <w:rStyle w:val="Numeropagina"/>
              <w:b/>
              <w:sz w:val="18"/>
              <w:szCs w:val="18"/>
            </w:rPr>
            <w:instrText xml:space="preserve"> PAGE </w:instrText>
          </w:r>
          <w:r w:rsidRPr="004D4BA6">
            <w:rPr>
              <w:rStyle w:val="Numeropagina"/>
              <w:b/>
              <w:sz w:val="18"/>
              <w:szCs w:val="18"/>
            </w:rPr>
            <w:fldChar w:fldCharType="separate"/>
          </w:r>
          <w:r w:rsidR="00004F91">
            <w:rPr>
              <w:rStyle w:val="Numeropagina"/>
              <w:b/>
              <w:noProof/>
              <w:sz w:val="18"/>
              <w:szCs w:val="18"/>
            </w:rPr>
            <w:t>1</w:t>
          </w:r>
          <w:r w:rsidRPr="004D4BA6">
            <w:rPr>
              <w:rStyle w:val="Numeropagina"/>
              <w:b/>
              <w:sz w:val="18"/>
              <w:szCs w:val="18"/>
            </w:rPr>
            <w:fldChar w:fldCharType="end"/>
          </w:r>
          <w:r w:rsidRPr="004D4BA6">
            <w:rPr>
              <w:b/>
              <w:sz w:val="18"/>
              <w:szCs w:val="18"/>
            </w:rPr>
            <w:t>/</w:t>
          </w:r>
          <w:r w:rsidRPr="004D4BA6">
            <w:rPr>
              <w:rStyle w:val="Numeropagina"/>
              <w:b/>
              <w:sz w:val="18"/>
              <w:szCs w:val="18"/>
            </w:rPr>
            <w:fldChar w:fldCharType="begin"/>
          </w:r>
          <w:r w:rsidRPr="004D4BA6">
            <w:rPr>
              <w:rStyle w:val="Numeropagina"/>
              <w:b/>
              <w:sz w:val="18"/>
              <w:szCs w:val="18"/>
            </w:rPr>
            <w:instrText xml:space="preserve"> NUMPAGES </w:instrText>
          </w:r>
          <w:r w:rsidRPr="004D4BA6">
            <w:rPr>
              <w:rStyle w:val="Numeropagina"/>
              <w:b/>
              <w:sz w:val="18"/>
              <w:szCs w:val="18"/>
            </w:rPr>
            <w:fldChar w:fldCharType="separate"/>
          </w:r>
          <w:r w:rsidR="00004F91">
            <w:rPr>
              <w:rStyle w:val="Numeropagina"/>
              <w:b/>
              <w:noProof/>
              <w:sz w:val="18"/>
              <w:szCs w:val="18"/>
            </w:rPr>
            <w:t>20</w:t>
          </w:r>
          <w:r w:rsidRPr="004D4BA6">
            <w:rPr>
              <w:rStyle w:val="Numeropagina"/>
              <w:b/>
              <w:sz w:val="18"/>
              <w:szCs w:val="18"/>
            </w:rPr>
            <w:fldChar w:fldCharType="end"/>
          </w:r>
        </w:p>
      </w:tc>
    </w:tr>
  </w:tbl>
  <w:p w14:paraId="511F4F23" w14:textId="18F2307F" w:rsidR="0030297F" w:rsidRPr="004D4BA6" w:rsidRDefault="00EA7703" w:rsidP="009D3A50">
    <w:pPr>
      <w:pStyle w:val="Pidipagina"/>
    </w:pPr>
    <w:r>
      <w:rPr>
        <w:b/>
        <w:bCs/>
        <w:color w:val="76923C" w:themeColor="accent3" w:themeShade="BF"/>
        <w:sz w:val="18"/>
        <w:szCs w:val="18"/>
        <w:lang w:val="en-AU"/>
      </w:rPr>
      <w:t>Hitachi Rail – Internal</w:t>
    </w:r>
  </w:p>
  <w:p w14:paraId="392BC6C2" w14:textId="662194D7"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w:t>
    </w:r>
    <w:r w:rsidR="00854428">
      <w:rPr>
        <w:rFonts w:cs="Arial"/>
        <w:sz w:val="10"/>
        <w:szCs w:val="10"/>
        <w:lang w:val="en-US"/>
      </w:rPr>
      <w:t xml:space="preserve"> </w:t>
    </w:r>
    <w:r>
      <w:rPr>
        <w:rFonts w:cs="Arial"/>
        <w:sz w:val="10"/>
        <w:szCs w:val="10"/>
        <w:lang w:val="en-US"/>
      </w:rPr>
      <w:t xml:space="preserve">and </w:t>
    </w:r>
    <w:r w:rsidRPr="004536AB">
      <w:rPr>
        <w:rFonts w:cs="Arial"/>
        <w:sz w:val="10"/>
        <w:szCs w:val="10"/>
        <w:lang w:val="en-US"/>
      </w:rPr>
      <w:t xml:space="preserve">Hitachi Rail STS S.p.A., </w:t>
    </w:r>
    <w:r>
      <w:rPr>
        <w:rFonts w:cs="Arial"/>
        <w:sz w:val="10"/>
        <w:szCs w:val="10"/>
        <w:lang w:val="en-US"/>
      </w:rPr>
      <w:t>202</w:t>
    </w:r>
    <w:r w:rsidR="00854428">
      <w:rPr>
        <w:rFonts w:cs="Arial"/>
        <w:sz w:val="10"/>
        <w:szCs w:val="10"/>
        <w:lang w:val="en-US"/>
      </w:rPr>
      <w:t>2</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CB3" w14:textId="77777777" w:rsidR="00F966D0" w:rsidRDefault="00F966D0" w:rsidP="00C13E03">
    <w:pPr>
      <w:spacing w:after="0" w:line="240" w:lineRule="auto"/>
      <w:rPr>
        <w:rFonts w:cs="Arial"/>
        <w:sz w:val="10"/>
        <w:szCs w:val="10"/>
        <w:lang w:val="en-AU"/>
      </w:rPr>
    </w:pPr>
    <w:r>
      <w:rPr>
        <w:b/>
        <w:bCs/>
        <w:color w:val="76923C" w:themeColor="accent3" w:themeShade="BF"/>
        <w:sz w:val="18"/>
        <w:szCs w:val="18"/>
        <w:lang w:val="en-AU"/>
      </w:rPr>
      <w:t>Hitachi Rail – Internal</w:t>
    </w:r>
  </w:p>
  <w:p w14:paraId="4C85C803" w14:textId="66F13313"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Pr>
        <w:rFonts w:cs="Arial"/>
        <w:sz w:val="10"/>
        <w:szCs w:val="10"/>
        <w:lang w:val="en-US"/>
      </w:rPr>
      <w:t>2022</w:t>
    </w:r>
    <w:r w:rsidRPr="004536AB">
      <w:rPr>
        <w:rFonts w:cs="Arial"/>
        <w:sz w:val="10"/>
        <w:szCs w:val="10"/>
        <w:lang w:val="en-US"/>
      </w:rPr>
      <w:t>,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E72"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0D11A81B"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37F6D1AB" w14:textId="77777777" w:rsidTr="002B2432">
      <w:trPr>
        <w:cantSplit/>
        <w:trHeight w:hRule="exact" w:val="284"/>
      </w:trPr>
      <w:tc>
        <w:tcPr>
          <w:tcW w:w="977" w:type="pct"/>
          <w:vAlign w:val="center"/>
        </w:tcPr>
        <w:p w14:paraId="0EA301C2"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1E8725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1BC37A8"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6CB00683"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4669F099" w14:textId="77777777" w:rsidTr="002B2432">
      <w:trPr>
        <w:cantSplit/>
        <w:trHeight w:hRule="exact" w:val="284"/>
      </w:trPr>
      <w:tc>
        <w:tcPr>
          <w:tcW w:w="977" w:type="pct"/>
          <w:vAlign w:val="center"/>
        </w:tcPr>
        <w:p w14:paraId="12D64D30"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425BE987"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5B1AB7A2"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2B03A8A8"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06724AB0" w14:textId="77777777" w:rsidTr="009D04EF">
      <w:trPr>
        <w:cantSplit/>
        <w:trHeight w:hRule="exact" w:val="340"/>
      </w:trPr>
      <w:tc>
        <w:tcPr>
          <w:tcW w:w="977" w:type="pct"/>
          <w:vAlign w:val="center"/>
        </w:tcPr>
        <w:p w14:paraId="694006EE"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5856C122" w14:textId="5AACB6B7"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33C2C0B" w14:textId="2FF171A3"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6</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2AE2815A" w14:textId="77777777" w:rsidR="003A2F60" w:rsidRDefault="003A2F60" w:rsidP="003A2F60">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69A7E740" w14:textId="0A961EAC" w:rsidR="0030297F" w:rsidRPr="00D94762" w:rsidRDefault="0030297F" w:rsidP="00D94762">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F04B29">
      <w:rPr>
        <w:rFonts w:cs="Arial"/>
        <w:sz w:val="10"/>
        <w:szCs w:val="10"/>
        <w:lang w:val="en-US"/>
      </w:rPr>
      <w:t>G-TMP S0203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2E6A"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99A84B4"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802"/>
      <w:gridCol w:w="7783"/>
      <w:gridCol w:w="2043"/>
      <w:gridCol w:w="1716"/>
    </w:tblGrid>
    <w:tr w:rsidR="0030297F" w:rsidRPr="00555B96" w14:paraId="55D75C8A" w14:textId="77777777" w:rsidTr="002B2432">
      <w:trPr>
        <w:cantSplit/>
        <w:trHeight w:hRule="exact" w:val="284"/>
      </w:trPr>
      <w:tc>
        <w:tcPr>
          <w:tcW w:w="977" w:type="pct"/>
          <w:vAlign w:val="center"/>
        </w:tcPr>
        <w:p w14:paraId="2CE4A819"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5B1199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D407BF3"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3DE002C7"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5EC10688" w14:textId="77777777" w:rsidTr="002B2432">
      <w:trPr>
        <w:cantSplit/>
        <w:trHeight w:hRule="exact" w:val="284"/>
      </w:trPr>
      <w:tc>
        <w:tcPr>
          <w:tcW w:w="977" w:type="pct"/>
          <w:vAlign w:val="center"/>
        </w:tcPr>
        <w:p w14:paraId="42060894"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7C83E590"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6B0AB04F"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141AAF3A"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249FFDCC" w14:textId="77777777" w:rsidTr="002B2432">
      <w:trPr>
        <w:cantSplit/>
        <w:trHeight w:hRule="exact" w:val="284"/>
      </w:trPr>
      <w:tc>
        <w:tcPr>
          <w:tcW w:w="977" w:type="pct"/>
          <w:vAlign w:val="center"/>
        </w:tcPr>
        <w:p w14:paraId="2E246DA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468FFFEE" w14:textId="0BAEFCDC"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D5A19E4" w14:textId="65179C46"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7</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4CE6E2CC"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8D836E7" w14:textId="5D5C299C" w:rsidR="0030297F" w:rsidRPr="00D94762" w:rsidRDefault="0030297F" w:rsidP="00F06540">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10242889" w14:textId="77777777" w:rsidTr="002F47D0">
      <w:trPr>
        <w:cantSplit/>
        <w:trHeight w:hRule="exact" w:val="284"/>
      </w:trPr>
      <w:tc>
        <w:tcPr>
          <w:tcW w:w="977" w:type="pct"/>
          <w:vAlign w:val="center"/>
        </w:tcPr>
        <w:p w14:paraId="77E1E863"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309D0DFC"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142E454E"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4E25831F"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00EFCE23" w14:textId="77777777" w:rsidTr="002F47D0">
      <w:trPr>
        <w:cantSplit/>
        <w:trHeight w:hRule="exact" w:val="284"/>
      </w:trPr>
      <w:tc>
        <w:tcPr>
          <w:tcW w:w="977" w:type="pct"/>
          <w:vAlign w:val="center"/>
        </w:tcPr>
        <w:p w14:paraId="5633D54D"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1D8ADA65"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72E90BFC"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717DC4B2"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4E57700B" w14:textId="77777777" w:rsidTr="002F47D0">
      <w:trPr>
        <w:cantSplit/>
        <w:trHeight w:hRule="exact" w:val="340"/>
      </w:trPr>
      <w:tc>
        <w:tcPr>
          <w:tcW w:w="977" w:type="pct"/>
          <w:vAlign w:val="center"/>
        </w:tcPr>
        <w:p w14:paraId="0AC3D6B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16117863" w14:textId="3AFF04C8"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601015">
            <w:rPr>
              <w:noProof/>
              <w:sz w:val="18"/>
              <w:szCs w:val="18"/>
              <w:lang w:val="es-ES_tradnl"/>
            </w:rPr>
            <w:t>G-TMP_S0203_00_EN.docx</w:t>
          </w:r>
          <w:r>
            <w:rPr>
              <w:sz w:val="18"/>
              <w:szCs w:val="18"/>
              <w:lang w:val="es-ES_tradnl"/>
            </w:rPr>
            <w:fldChar w:fldCharType="end"/>
          </w:r>
        </w:p>
      </w:tc>
      <w:tc>
        <w:tcPr>
          <w:tcW w:w="1310" w:type="pct"/>
          <w:gridSpan w:val="2"/>
          <w:vAlign w:val="center"/>
        </w:tcPr>
        <w:p w14:paraId="374432A3" w14:textId="04D80F1B"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6E6787CF"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0B722978" w14:textId="511B37A2" w:rsidR="0030297F" w:rsidRPr="00D94762" w:rsidRDefault="0030297F"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Hitachi Rail STS S.p.A.,</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798"/>
      <w:gridCol w:w="7769"/>
      <w:gridCol w:w="2039"/>
      <w:gridCol w:w="1713"/>
    </w:tblGrid>
    <w:tr w:rsidR="002F47D0" w:rsidRPr="00555B96" w14:paraId="72BC5BBA" w14:textId="77777777" w:rsidTr="002F47D0">
      <w:trPr>
        <w:cantSplit/>
        <w:trHeight w:hRule="exact" w:val="284"/>
      </w:trPr>
      <w:tc>
        <w:tcPr>
          <w:tcW w:w="977" w:type="pct"/>
          <w:vAlign w:val="center"/>
        </w:tcPr>
        <w:p w14:paraId="5192C0DD" w14:textId="77777777"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05FDCC95"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49E31FD"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3F0AA26"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3EE14CBE" w14:textId="77777777" w:rsidTr="002F47D0">
      <w:trPr>
        <w:cantSplit/>
        <w:trHeight w:hRule="exact" w:val="284"/>
      </w:trPr>
      <w:tc>
        <w:tcPr>
          <w:tcW w:w="977" w:type="pct"/>
          <w:vAlign w:val="center"/>
        </w:tcPr>
        <w:p w14:paraId="3F17EC60"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13D3F7D1"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5D6D7B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5E1DF8DE"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09D7F259" w14:textId="77777777" w:rsidTr="002F47D0">
      <w:trPr>
        <w:cantSplit/>
        <w:trHeight w:hRule="exact" w:val="340"/>
      </w:trPr>
      <w:tc>
        <w:tcPr>
          <w:tcW w:w="977" w:type="pct"/>
          <w:vAlign w:val="center"/>
        </w:tcPr>
        <w:p w14:paraId="6449E4AC"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1D6778D" w14:textId="32B1C93E"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BB50044"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FFA8694"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3C78E8F2" w14:textId="1ADFA2B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Pr>
        <w:rFonts w:cs="Arial"/>
        <w:sz w:val="10"/>
        <w:szCs w:val="10"/>
        <w:lang w:val="en-US"/>
      </w:rPr>
      <w:t>G-TMP S0203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839"/>
      <w:gridCol w:w="5107"/>
      <w:gridCol w:w="1340"/>
      <w:gridCol w:w="1126"/>
    </w:tblGrid>
    <w:tr w:rsidR="002F47D0" w:rsidRPr="00555B96" w14:paraId="04B161C5" w14:textId="77777777" w:rsidTr="002F47D0">
      <w:trPr>
        <w:cantSplit/>
        <w:trHeight w:hRule="exact" w:val="284"/>
      </w:trPr>
      <w:tc>
        <w:tcPr>
          <w:tcW w:w="977" w:type="pct"/>
          <w:vAlign w:val="center"/>
        </w:tcPr>
        <w:p w14:paraId="74A7E74B" w14:textId="4DC6A56F"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68611A5C"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03D2DD6"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6145297"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088584DE" w14:textId="77777777" w:rsidTr="002F47D0">
      <w:trPr>
        <w:cantSplit/>
        <w:trHeight w:hRule="exact" w:val="284"/>
      </w:trPr>
      <w:tc>
        <w:tcPr>
          <w:tcW w:w="977" w:type="pct"/>
          <w:vAlign w:val="center"/>
        </w:tcPr>
        <w:p w14:paraId="2400803C"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42444414"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FF49BA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7603BD63"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4967AE0D" w14:textId="77777777" w:rsidTr="002F47D0">
      <w:trPr>
        <w:cantSplit/>
        <w:trHeight w:hRule="exact" w:val="340"/>
      </w:trPr>
      <w:tc>
        <w:tcPr>
          <w:tcW w:w="977" w:type="pct"/>
          <w:vAlign w:val="center"/>
        </w:tcPr>
        <w:p w14:paraId="0546DC8B"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A877433" w14:textId="41A21EB8"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098188BF"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6800CDD"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98CF813" w14:textId="7364EDE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t>G-TMP S0203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487DF" w14:textId="77777777" w:rsidR="00BD094D" w:rsidRDefault="00BD094D" w:rsidP="005B7935">
      <w:r>
        <w:separator/>
      </w:r>
    </w:p>
  </w:footnote>
  <w:footnote w:type="continuationSeparator" w:id="0">
    <w:p w14:paraId="475C81E7" w14:textId="77777777" w:rsidR="00BD094D" w:rsidRDefault="00BD094D" w:rsidP="005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4EDB" w14:textId="77777777" w:rsidR="008E7BC0" w:rsidRDefault="008E7B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6CF" w14:textId="77777777" w:rsidR="0030297F" w:rsidRPr="004D14C7" w:rsidRDefault="0030297F" w:rsidP="004D14C7">
    <w:pPr>
      <w:pStyle w:val="Intestazione"/>
      <w:jc w:val="right"/>
    </w:pPr>
    <w:r>
      <w:rPr>
        <w:noProof/>
        <w:lang w:val="it-IT" w:eastAsia="ja-JP"/>
      </w:rPr>
      <mc:AlternateContent>
        <mc:Choice Requires="wps">
          <w:drawing>
            <wp:anchor distT="0" distB="0" distL="114300" distR="114300" simplePos="0" relativeHeight="251659264" behindDoc="0" locked="0" layoutInCell="1" allowOverlap="1" wp14:anchorId="21D2B98C" wp14:editId="2C24F40C">
              <wp:simplePos x="0" y="0"/>
              <wp:positionH relativeFrom="column">
                <wp:posOffset>0</wp:posOffset>
              </wp:positionH>
              <wp:positionV relativeFrom="paragraph">
                <wp:posOffset>0</wp:posOffset>
              </wp:positionV>
              <wp:extent cx="850789"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850789" cy="365760"/>
                      </a:xfrm>
                      <a:prstGeom prst="rect">
                        <a:avLst/>
                      </a:prstGeom>
                      <a:noFill/>
                      <a:ln>
                        <a:noFill/>
                      </a:ln>
                    </wps:spPr>
                    <wps:txb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1D2B98C" id="_x0000_t202" coordsize="21600,21600" o:spt="202" path="m,l,21600r21600,l21600,xe">
              <v:stroke joinstyle="miter"/>
              <v:path gradientshapeok="t" o:connecttype="rect"/>
            </v:shapetype>
            <v:shape id="Casella di testo 5" o:spid="_x0000_s1043" type="#_x0000_t202" alt="Titolo: GBMS Logo" style="position:absolute;left:0;text-align:left;margin-left:0;margin-top:0;width:67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" filled="f" stroked="f">
              <v:textbo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v:textbox>
            </v:shape>
          </w:pict>
        </mc:Fallback>
      </mc:AlternateContent>
    </w:r>
    <w:r>
      <w:rPr>
        <w:noProof/>
        <w:lang w:val="it-IT" w:eastAsia="ja-JP"/>
      </w:rPr>
      <w:drawing>
        <wp:inline distT="0" distB="0" distL="0" distR="0" wp14:anchorId="20B32F14" wp14:editId="1521C705">
          <wp:extent cx="1130400" cy="324000"/>
          <wp:effectExtent l="0" t="0" r="0" b="0"/>
          <wp:docPr id="156301139" name="Immagine 156301139"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C5E" w14:textId="77777777" w:rsidR="0030297F" w:rsidRPr="004D14C7" w:rsidRDefault="0030297F" w:rsidP="004D14C7">
    <w:pPr>
      <w:pStyle w:val="Intestazione"/>
      <w:jc w:val="right"/>
    </w:pPr>
    <w:r>
      <w:rPr>
        <w:noProof/>
        <w:lang w:val="it-IT" w:eastAsia="ja-JP"/>
      </w:rPr>
      <w:drawing>
        <wp:inline distT="0" distB="0" distL="0" distR="0" wp14:anchorId="4BDCB97F" wp14:editId="6DC51D31">
          <wp:extent cx="1130400" cy="324000"/>
          <wp:effectExtent l="0" t="0" r="0" b="0"/>
          <wp:docPr id="52890438" name="Immagine 5289043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142"/>
      <w:gridCol w:w="5270"/>
    </w:tblGrid>
    <w:tr w:rsidR="0030297F" w14:paraId="357A25AB" w14:textId="77777777" w:rsidTr="000D287A">
      <w:tc>
        <w:tcPr>
          <w:tcW w:w="2518" w:type="pct"/>
        </w:tcPr>
        <w:p w14:paraId="7A133F39" w14:textId="77777777" w:rsidR="0030297F" w:rsidRDefault="0030297F" w:rsidP="000D287A">
          <w:pPr>
            <w:pStyle w:val="Intestazione"/>
            <w:jc w:val="left"/>
          </w:pPr>
          <w:r>
            <w:rPr>
              <w:noProof/>
              <w:lang w:val="it-IT" w:eastAsia="ja-JP"/>
            </w:rPr>
            <w:drawing>
              <wp:inline distT="0" distB="0" distL="0" distR="0" wp14:anchorId="3DFDDBC2" wp14:editId="4EE47E2A">
                <wp:extent cx="846000" cy="288000"/>
                <wp:effectExtent l="0" t="0" r="0" b="0"/>
                <wp:docPr id="58955251" name="Immagine 5895525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4F6D76FA" w14:textId="77777777" w:rsidR="0030297F" w:rsidRDefault="0030297F" w:rsidP="000D287A">
          <w:pPr>
            <w:pStyle w:val="Intestazione"/>
            <w:jc w:val="right"/>
          </w:pPr>
          <w:r>
            <w:rPr>
              <w:noProof/>
              <w:lang w:val="it-IT" w:eastAsia="ja-JP"/>
            </w:rPr>
            <w:drawing>
              <wp:inline distT="0" distB="0" distL="0" distR="0" wp14:anchorId="2EC8DF2F" wp14:editId="6B26E450">
                <wp:extent cx="3258000" cy="288000"/>
                <wp:effectExtent l="0" t="0" r="0" b="0"/>
                <wp:docPr id="828689533" name="Immagine 828689533"/>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A03EA96" w14:textId="77777777" w:rsidR="0030297F" w:rsidRDefault="0030297F">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515"/>
      <w:gridCol w:w="2232"/>
    </w:tblGrid>
    <w:tr w:rsidR="0030297F" w:rsidRPr="00E01E40" w14:paraId="49ABE6B0" w14:textId="77777777" w:rsidTr="002B2432">
      <w:trPr>
        <w:trHeight w:hRule="exact" w:val="284"/>
      </w:trPr>
      <w:tc>
        <w:tcPr>
          <w:tcW w:w="3855" w:type="pct"/>
          <w:vAlign w:val="center"/>
        </w:tcPr>
        <w:p w14:paraId="2B899492" w14:textId="77777777"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58157164"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4E11D3E3" wp14:editId="1CFA8B00">
                <wp:extent cx="1130400" cy="324000"/>
                <wp:effectExtent l="0" t="0" r="0" b="0"/>
                <wp:docPr id="246686984" name="Immagine 246686984"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6B75FCF8" w14:textId="77777777" w:rsidTr="002B2432">
      <w:trPr>
        <w:trHeight w:hRule="exact" w:val="432"/>
      </w:trPr>
      <w:tc>
        <w:tcPr>
          <w:tcW w:w="3855" w:type="pct"/>
          <w:vAlign w:val="center"/>
        </w:tcPr>
        <w:p w14:paraId="62BDD436" w14:textId="7A1624E2"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1145" w:type="pct"/>
          <w:vMerge/>
        </w:tcPr>
        <w:p w14:paraId="27831980" w14:textId="77777777" w:rsidR="0030297F" w:rsidRDefault="0030297F" w:rsidP="003F0649">
          <w:pPr>
            <w:pStyle w:val="Intestazione"/>
            <w:jc w:val="left"/>
            <w:rPr>
              <w:sz w:val="24"/>
              <w:szCs w:val="24"/>
            </w:rPr>
          </w:pPr>
        </w:p>
      </w:tc>
    </w:tr>
  </w:tbl>
  <w:p w14:paraId="28769C26" w14:textId="77777777" w:rsidR="0030297F" w:rsidRPr="003F0649" w:rsidRDefault="0030297F" w:rsidP="003F06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477"/>
      <w:gridCol w:w="5270"/>
    </w:tblGrid>
    <w:tr w:rsidR="0030297F" w14:paraId="63B24F7F" w14:textId="77777777" w:rsidTr="000D287A">
      <w:tc>
        <w:tcPr>
          <w:tcW w:w="2518" w:type="pct"/>
        </w:tcPr>
        <w:p w14:paraId="0CFD51C5" w14:textId="77777777" w:rsidR="0030297F" w:rsidRDefault="0030297F" w:rsidP="000D287A">
          <w:pPr>
            <w:pStyle w:val="Intestazione"/>
            <w:jc w:val="left"/>
          </w:pPr>
          <w:r>
            <w:rPr>
              <w:noProof/>
              <w:lang w:val="it-IT" w:eastAsia="ja-JP"/>
            </w:rPr>
            <w:drawing>
              <wp:inline distT="0" distB="0" distL="0" distR="0" wp14:anchorId="52B3492E" wp14:editId="430B3CCE">
                <wp:extent cx="846000" cy="288000"/>
                <wp:effectExtent l="0" t="0" r="0" b="0"/>
                <wp:docPr id="33587237" name="Immagine 33587237"/>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6D36A058" w14:textId="77777777" w:rsidR="0030297F" w:rsidRDefault="0030297F" w:rsidP="000D287A">
          <w:pPr>
            <w:pStyle w:val="Intestazione"/>
            <w:jc w:val="right"/>
          </w:pPr>
          <w:r>
            <w:rPr>
              <w:noProof/>
              <w:lang w:val="it-IT" w:eastAsia="ja-JP"/>
            </w:rPr>
            <w:drawing>
              <wp:inline distT="0" distB="0" distL="0" distR="0" wp14:anchorId="21289589" wp14:editId="2CFD756C">
                <wp:extent cx="3258000" cy="288000"/>
                <wp:effectExtent l="0" t="0" r="0" b="0"/>
                <wp:docPr id="568165504" name="Immagine 568165504"/>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4AA09AF8" w14:textId="77777777" w:rsidR="0030297F" w:rsidRDefault="0030297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2FB95C4" w14:textId="77777777" w:rsidTr="002B2432">
      <w:trPr>
        <w:trHeight w:hRule="exact" w:val="284"/>
      </w:trPr>
      <w:tc>
        <w:tcPr>
          <w:tcW w:w="3855" w:type="pct"/>
          <w:vAlign w:val="center"/>
        </w:tcPr>
        <w:p w14:paraId="3D4E60F7" w14:textId="18F98313"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02EAC105"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0C1EA495" wp14:editId="0E9CB1C9">
                <wp:extent cx="1130400" cy="324000"/>
                <wp:effectExtent l="0" t="0" r="0" b="0"/>
                <wp:docPr id="1419877763" name="Immagine 1419877763"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53D7CE2D" w14:textId="77777777" w:rsidTr="002B2432">
      <w:trPr>
        <w:trHeight w:hRule="exact" w:val="432"/>
      </w:trPr>
      <w:tc>
        <w:tcPr>
          <w:tcW w:w="3855" w:type="pct"/>
          <w:vAlign w:val="center"/>
        </w:tcPr>
        <w:p w14:paraId="08AD357C" w14:textId="0C70019A"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F06540">
            <w:rPr>
              <w:rFonts w:cs="Arial"/>
              <w:sz w:val="24"/>
              <w:szCs w:val="24"/>
            </w:rPr>
            <w:t>Version Description Document (VDD)</w:t>
          </w:r>
          <w:r>
            <w:rPr>
              <w:rFonts w:cs="Arial"/>
              <w:sz w:val="24"/>
              <w:szCs w:val="24"/>
            </w:rPr>
            <w:fldChar w:fldCharType="end"/>
          </w:r>
        </w:p>
      </w:tc>
      <w:tc>
        <w:tcPr>
          <w:tcW w:w="1145" w:type="pct"/>
          <w:vMerge/>
        </w:tcPr>
        <w:p w14:paraId="77E97FC6" w14:textId="77777777" w:rsidR="0030297F" w:rsidRDefault="0030297F" w:rsidP="003F0649">
          <w:pPr>
            <w:pStyle w:val="Intestazione"/>
            <w:jc w:val="left"/>
            <w:rPr>
              <w:sz w:val="24"/>
              <w:szCs w:val="24"/>
            </w:rPr>
          </w:pPr>
        </w:p>
      </w:tc>
    </w:tr>
  </w:tbl>
  <w:p w14:paraId="190D76BB" w14:textId="0904D203" w:rsidR="0030297F" w:rsidRPr="003F0649" w:rsidRDefault="0030297F" w:rsidP="003F064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10E1320" w14:textId="77777777" w:rsidTr="002B2432">
      <w:trPr>
        <w:trHeight w:hRule="exact" w:val="284"/>
      </w:trPr>
      <w:tc>
        <w:tcPr>
          <w:tcW w:w="3855" w:type="pct"/>
          <w:vAlign w:val="center"/>
        </w:tcPr>
        <w:p w14:paraId="0267C884" w14:textId="77777777" w:rsidR="0030297F" w:rsidRPr="00A31BF6" w:rsidRDefault="0030297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1145" w:type="pct"/>
          <w:vMerge w:val="restart"/>
          <w:vAlign w:val="center"/>
        </w:tcPr>
        <w:p w14:paraId="62841B09"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774784F5" wp14:editId="0DC4A31E">
                <wp:extent cx="1130400" cy="324000"/>
                <wp:effectExtent l="0" t="0" r="0" b="0"/>
                <wp:docPr id="1500605998" name="Immagine 150060599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05494C1D" w14:textId="77777777" w:rsidTr="002B2432">
      <w:trPr>
        <w:trHeight w:hRule="exact" w:val="432"/>
      </w:trPr>
      <w:tc>
        <w:tcPr>
          <w:tcW w:w="3855" w:type="pct"/>
          <w:vAlign w:val="center"/>
        </w:tcPr>
        <w:p w14:paraId="1400577E" w14:textId="69A21C57"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601015">
            <w:rPr>
              <w:rFonts w:cs="Arial"/>
              <w:sz w:val="24"/>
              <w:szCs w:val="24"/>
            </w:rPr>
            <w:t>Version Description Document (VDD)</w:t>
          </w:r>
          <w:r>
            <w:rPr>
              <w:rFonts w:cs="Arial"/>
              <w:sz w:val="24"/>
              <w:szCs w:val="24"/>
            </w:rPr>
            <w:fldChar w:fldCharType="end"/>
          </w:r>
        </w:p>
      </w:tc>
      <w:tc>
        <w:tcPr>
          <w:tcW w:w="1145" w:type="pct"/>
          <w:vMerge/>
        </w:tcPr>
        <w:p w14:paraId="6C293E56" w14:textId="77777777" w:rsidR="0030297F" w:rsidRDefault="0030297F" w:rsidP="003F0649">
          <w:pPr>
            <w:pStyle w:val="Intestazione"/>
            <w:jc w:val="left"/>
            <w:rPr>
              <w:sz w:val="24"/>
              <w:szCs w:val="24"/>
            </w:rPr>
          </w:pPr>
        </w:p>
      </w:tc>
    </w:tr>
  </w:tbl>
  <w:p w14:paraId="67F9AEC1" w14:textId="77777777" w:rsidR="0030297F" w:rsidRPr="003F0649" w:rsidRDefault="0030297F" w:rsidP="003F064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416"/>
      <w:gridCol w:w="1996"/>
    </w:tblGrid>
    <w:tr w:rsidR="00E10FDF" w:rsidRPr="00E01E40" w14:paraId="67BCB0EB" w14:textId="77777777" w:rsidTr="00E10FDF">
      <w:trPr>
        <w:trHeight w:hRule="exact" w:val="284"/>
      </w:trPr>
      <w:tc>
        <w:tcPr>
          <w:tcW w:w="4257" w:type="pct"/>
          <w:vAlign w:val="center"/>
        </w:tcPr>
        <w:p w14:paraId="3673DFAD" w14:textId="77777777" w:rsidR="00E10FDF" w:rsidRPr="00A31BF6" w:rsidRDefault="00E10FD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743" w:type="pct"/>
          <w:vMerge w:val="restart"/>
          <w:vAlign w:val="center"/>
        </w:tcPr>
        <w:p w14:paraId="1658CCFD" w14:textId="77777777" w:rsidR="00E10FDF" w:rsidRPr="00173D30" w:rsidRDefault="00E10FDF" w:rsidP="003F0649">
          <w:pPr>
            <w:pStyle w:val="Intestazione"/>
            <w:jc w:val="right"/>
            <w:rPr>
              <w:sz w:val="24"/>
              <w:szCs w:val="24"/>
            </w:rPr>
          </w:pPr>
          <w:r>
            <w:rPr>
              <w:noProof/>
              <w:lang w:val="it-IT" w:eastAsia="ja-JP"/>
            </w:rPr>
            <w:drawing>
              <wp:inline distT="0" distB="0" distL="0" distR="0" wp14:anchorId="2E5EC13B" wp14:editId="0427C18A">
                <wp:extent cx="1130400" cy="324000"/>
                <wp:effectExtent l="0" t="0" r="0" b="0"/>
                <wp:docPr id="1037011430" name="Immagine 1037011430"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E10FDF" w:rsidRPr="00E01E40" w14:paraId="499BCB9F" w14:textId="77777777" w:rsidTr="00E10FDF">
      <w:trPr>
        <w:trHeight w:hRule="exact" w:val="432"/>
      </w:trPr>
      <w:tc>
        <w:tcPr>
          <w:tcW w:w="4257" w:type="pct"/>
          <w:vAlign w:val="center"/>
        </w:tcPr>
        <w:p w14:paraId="4CDC0B40" w14:textId="77777777" w:rsidR="00E10FDF" w:rsidRPr="00173D30" w:rsidRDefault="00E10FD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743" w:type="pct"/>
          <w:vMerge/>
        </w:tcPr>
        <w:p w14:paraId="30A874F6" w14:textId="77777777" w:rsidR="00E10FDF" w:rsidRDefault="00E10FDF" w:rsidP="003F0649">
          <w:pPr>
            <w:pStyle w:val="Intestazione"/>
            <w:jc w:val="left"/>
            <w:rPr>
              <w:sz w:val="24"/>
              <w:szCs w:val="24"/>
            </w:rPr>
          </w:pPr>
        </w:p>
      </w:tc>
    </w:tr>
  </w:tbl>
  <w:p w14:paraId="78DF6CD3" w14:textId="77777777" w:rsidR="00E10FDF" w:rsidRPr="003F0649" w:rsidRDefault="00E10FDF" w:rsidP="003F06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E748FBE"/>
    <w:lvl w:ilvl="0">
      <w:start w:val="1"/>
      <w:numFmt w:val="bullet"/>
      <w:pStyle w:val="Puntoelenco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Numeroelenco"/>
      <w:lvlText w:val="%1."/>
      <w:lvlJc w:val="left"/>
      <w:pPr>
        <w:ind w:left="360" w:hanging="360"/>
      </w:pPr>
    </w:lvl>
  </w:abstractNum>
  <w:abstractNum w:abstractNumId="2" w15:restartNumberingAfterBreak="0">
    <w:nsid w:val="FFFFFF89"/>
    <w:multiLevelType w:val="singleLevel"/>
    <w:tmpl w:val="9D205FD6"/>
    <w:lvl w:ilvl="0">
      <w:start w:val="1"/>
      <w:numFmt w:val="bullet"/>
      <w:pStyle w:val="Puntoelenco"/>
      <w:lvlText w:val=""/>
      <w:lvlJc w:val="left"/>
      <w:pPr>
        <w:ind w:left="360" w:hanging="360"/>
      </w:pPr>
      <w:rPr>
        <w:rFonts w:ascii="Wingdings" w:hAnsi="Wingdings" w:hint="default"/>
      </w:rPr>
    </w:lvl>
  </w:abstractNum>
  <w:abstractNum w:abstractNumId="3" w15:restartNumberingAfterBreak="0">
    <w:nsid w:val="21784037"/>
    <w:multiLevelType w:val="hybridMultilevel"/>
    <w:tmpl w:val="9DC63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55AD6"/>
    <w:multiLevelType w:val="hybridMultilevel"/>
    <w:tmpl w:val="213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6"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7" w15:restartNumberingAfterBreak="0">
    <w:nsid w:val="3A301061"/>
    <w:multiLevelType w:val="hybridMultilevel"/>
    <w:tmpl w:val="2AFA38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A06774"/>
    <w:multiLevelType w:val="hybridMultilevel"/>
    <w:tmpl w:val="46EC43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33AC0"/>
    <w:multiLevelType w:val="hybridMultilevel"/>
    <w:tmpl w:val="F8BE2ED0"/>
    <w:lvl w:ilvl="0" w:tplc="94EA4802">
      <w:start w:val="7"/>
      <w:numFmt w:val="bullet"/>
      <w:lvlText w:val="-"/>
      <w:lvlJc w:val="left"/>
      <w:pPr>
        <w:ind w:left="465" w:hanging="360"/>
      </w:pPr>
      <w:rPr>
        <w:rFonts w:ascii="Arial" w:eastAsia="Times New Roman" w:hAnsi="Arial" w:cs="Arial" w:hint="default"/>
      </w:rPr>
    </w:lvl>
    <w:lvl w:ilvl="1" w:tplc="04100003">
      <w:start w:val="1"/>
      <w:numFmt w:val="bullet"/>
      <w:lvlText w:val="o"/>
      <w:lvlJc w:val="left"/>
      <w:pPr>
        <w:ind w:left="1185" w:hanging="360"/>
      </w:pPr>
      <w:rPr>
        <w:rFonts w:ascii="Courier New" w:hAnsi="Courier New" w:cs="Courier New" w:hint="default"/>
      </w:rPr>
    </w:lvl>
    <w:lvl w:ilvl="2" w:tplc="04100005">
      <w:start w:val="1"/>
      <w:numFmt w:val="bullet"/>
      <w:lvlText w:val=""/>
      <w:lvlJc w:val="left"/>
      <w:pPr>
        <w:ind w:left="1905" w:hanging="360"/>
      </w:pPr>
      <w:rPr>
        <w:rFonts w:ascii="Wingdings" w:hAnsi="Wingdings" w:hint="default"/>
      </w:rPr>
    </w:lvl>
    <w:lvl w:ilvl="3" w:tplc="04100001">
      <w:start w:val="1"/>
      <w:numFmt w:val="bullet"/>
      <w:lvlText w:val=""/>
      <w:lvlJc w:val="left"/>
      <w:pPr>
        <w:ind w:left="2625" w:hanging="360"/>
      </w:pPr>
      <w:rPr>
        <w:rFonts w:ascii="Symbol" w:hAnsi="Symbol" w:hint="default"/>
      </w:rPr>
    </w:lvl>
    <w:lvl w:ilvl="4" w:tplc="04100003">
      <w:start w:val="1"/>
      <w:numFmt w:val="bullet"/>
      <w:lvlText w:val="o"/>
      <w:lvlJc w:val="left"/>
      <w:pPr>
        <w:ind w:left="3345" w:hanging="360"/>
      </w:pPr>
      <w:rPr>
        <w:rFonts w:ascii="Courier New" w:hAnsi="Courier New" w:cs="Courier New" w:hint="default"/>
      </w:rPr>
    </w:lvl>
    <w:lvl w:ilvl="5" w:tplc="04100005">
      <w:start w:val="1"/>
      <w:numFmt w:val="bullet"/>
      <w:lvlText w:val=""/>
      <w:lvlJc w:val="left"/>
      <w:pPr>
        <w:ind w:left="4065" w:hanging="360"/>
      </w:pPr>
      <w:rPr>
        <w:rFonts w:ascii="Wingdings" w:hAnsi="Wingdings" w:hint="default"/>
      </w:rPr>
    </w:lvl>
    <w:lvl w:ilvl="6" w:tplc="04100001">
      <w:start w:val="1"/>
      <w:numFmt w:val="bullet"/>
      <w:lvlText w:val=""/>
      <w:lvlJc w:val="left"/>
      <w:pPr>
        <w:ind w:left="4785" w:hanging="360"/>
      </w:pPr>
      <w:rPr>
        <w:rFonts w:ascii="Symbol" w:hAnsi="Symbol" w:hint="default"/>
      </w:rPr>
    </w:lvl>
    <w:lvl w:ilvl="7" w:tplc="04100003">
      <w:start w:val="1"/>
      <w:numFmt w:val="bullet"/>
      <w:lvlText w:val="o"/>
      <w:lvlJc w:val="left"/>
      <w:pPr>
        <w:ind w:left="5505" w:hanging="360"/>
      </w:pPr>
      <w:rPr>
        <w:rFonts w:ascii="Courier New" w:hAnsi="Courier New" w:cs="Courier New" w:hint="default"/>
      </w:rPr>
    </w:lvl>
    <w:lvl w:ilvl="8" w:tplc="04100005">
      <w:start w:val="1"/>
      <w:numFmt w:val="bullet"/>
      <w:lvlText w:val=""/>
      <w:lvlJc w:val="left"/>
      <w:pPr>
        <w:ind w:left="6225" w:hanging="360"/>
      </w:pPr>
      <w:rPr>
        <w:rFonts w:ascii="Wingdings" w:hAnsi="Wingdings" w:hint="default"/>
      </w:rPr>
    </w:lvl>
  </w:abstractNum>
  <w:abstractNum w:abstractNumId="10" w15:restartNumberingAfterBreak="0">
    <w:nsid w:val="55B01AD3"/>
    <w:multiLevelType w:val="hybridMultilevel"/>
    <w:tmpl w:val="8B1046BA"/>
    <w:lvl w:ilvl="0" w:tplc="C78CE1E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AF70177"/>
    <w:multiLevelType w:val="hybridMultilevel"/>
    <w:tmpl w:val="D4484F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F61D56"/>
    <w:multiLevelType w:val="hybridMultilevel"/>
    <w:tmpl w:val="6AD6EB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2F256C"/>
    <w:multiLevelType w:val="hybridMultilevel"/>
    <w:tmpl w:val="D2243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F3173A"/>
    <w:multiLevelType w:val="hybridMultilevel"/>
    <w:tmpl w:val="7C9C00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D6D3B7B"/>
    <w:multiLevelType w:val="hybridMultilevel"/>
    <w:tmpl w:val="3B024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CA52AA"/>
    <w:multiLevelType w:val="multilevel"/>
    <w:tmpl w:val="3BB63C4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7" w15:restartNumberingAfterBreak="0">
    <w:nsid w:val="7D2E301A"/>
    <w:multiLevelType w:val="multilevel"/>
    <w:tmpl w:val="265600F8"/>
    <w:lvl w:ilvl="0">
      <w:start w:val="1"/>
      <w:numFmt w:val="upperLetter"/>
      <w:pStyle w:val="AppendixHeading1"/>
      <w:lvlText w:val="Appendix %1"/>
      <w:lvlJc w:val="left"/>
      <w:pPr>
        <w:tabs>
          <w:tab w:val="num" w:pos="1134"/>
        </w:tabs>
        <w:ind w:left="1134" w:hanging="1134"/>
      </w:pPr>
      <w:rPr>
        <w:rFonts w:hint="default"/>
        <w:color w:val="FF0000"/>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b/>
      </w:rPr>
    </w:lvl>
  </w:abstractNum>
  <w:num w:numId="1" w16cid:durableId="1931045116">
    <w:abstractNumId w:val="2"/>
  </w:num>
  <w:num w:numId="2" w16cid:durableId="546375984">
    <w:abstractNumId w:val="0"/>
  </w:num>
  <w:num w:numId="3" w16cid:durableId="1915583143">
    <w:abstractNumId w:val="1"/>
  </w:num>
  <w:num w:numId="4" w16cid:durableId="273681126">
    <w:abstractNumId w:val="6"/>
  </w:num>
  <w:num w:numId="5" w16cid:durableId="284430979">
    <w:abstractNumId w:val="16"/>
  </w:num>
  <w:num w:numId="6" w16cid:durableId="284241371">
    <w:abstractNumId w:val="5"/>
  </w:num>
  <w:num w:numId="7" w16cid:durableId="2045591440">
    <w:abstractNumId w:val="17"/>
  </w:num>
  <w:num w:numId="8" w16cid:durableId="2082486011">
    <w:abstractNumId w:val="11"/>
  </w:num>
  <w:num w:numId="9" w16cid:durableId="273289879">
    <w:abstractNumId w:val="8"/>
  </w:num>
  <w:num w:numId="10" w16cid:durableId="1542328003">
    <w:abstractNumId w:val="15"/>
  </w:num>
  <w:num w:numId="11" w16cid:durableId="559633468">
    <w:abstractNumId w:val="7"/>
  </w:num>
  <w:num w:numId="12" w16cid:durableId="1198356141">
    <w:abstractNumId w:val="12"/>
  </w:num>
  <w:num w:numId="13" w16cid:durableId="557206996">
    <w:abstractNumId w:val="14"/>
  </w:num>
  <w:num w:numId="14" w16cid:durableId="1228149200">
    <w:abstractNumId w:val="3"/>
  </w:num>
  <w:num w:numId="15" w16cid:durableId="1345354769">
    <w:abstractNumId w:val="10"/>
  </w:num>
  <w:num w:numId="16" w16cid:durableId="834494683">
    <w:abstractNumId w:val="4"/>
  </w:num>
  <w:num w:numId="17" w16cid:durableId="1594123186">
    <w:abstractNumId w:val="16"/>
  </w:num>
  <w:num w:numId="18" w16cid:durableId="358436674">
    <w:abstractNumId w:val="16"/>
  </w:num>
  <w:num w:numId="19" w16cid:durableId="1650790308">
    <w:abstractNumId w:val="16"/>
  </w:num>
  <w:num w:numId="20" w16cid:durableId="287709987">
    <w:abstractNumId w:val="16"/>
  </w:num>
  <w:num w:numId="21" w16cid:durableId="1726442899">
    <w:abstractNumId w:val="16"/>
  </w:num>
  <w:num w:numId="22" w16cid:durableId="1506092071">
    <w:abstractNumId w:val="16"/>
  </w:num>
  <w:num w:numId="23" w16cid:durableId="157383678">
    <w:abstractNumId w:val="16"/>
  </w:num>
  <w:num w:numId="24" w16cid:durableId="60687847">
    <w:abstractNumId w:val="16"/>
  </w:num>
  <w:num w:numId="25" w16cid:durableId="1278104166">
    <w:abstractNumId w:val="16"/>
  </w:num>
  <w:num w:numId="26" w16cid:durableId="1682004812">
    <w:abstractNumId w:val="16"/>
  </w:num>
  <w:num w:numId="27" w16cid:durableId="269515352">
    <w:abstractNumId w:val="16"/>
  </w:num>
  <w:num w:numId="28" w16cid:durableId="583338297">
    <w:abstractNumId w:val="16"/>
  </w:num>
  <w:num w:numId="29" w16cid:durableId="371345736">
    <w:abstractNumId w:val="16"/>
  </w:num>
  <w:num w:numId="30" w16cid:durableId="18701327">
    <w:abstractNumId w:val="16"/>
  </w:num>
  <w:num w:numId="31" w16cid:durableId="678317827">
    <w:abstractNumId w:val="16"/>
  </w:num>
  <w:num w:numId="32" w16cid:durableId="1140928330">
    <w:abstractNumId w:val="16"/>
  </w:num>
  <w:num w:numId="33" w16cid:durableId="1499341396">
    <w:abstractNumId w:val="16"/>
  </w:num>
  <w:num w:numId="34" w16cid:durableId="1398749393">
    <w:abstractNumId w:val="16"/>
  </w:num>
  <w:num w:numId="35" w16cid:durableId="327027605">
    <w:abstractNumId w:val="16"/>
  </w:num>
  <w:num w:numId="36" w16cid:durableId="352146199">
    <w:abstractNumId w:val="16"/>
  </w:num>
  <w:num w:numId="37" w16cid:durableId="913247901">
    <w:abstractNumId w:val="16"/>
  </w:num>
  <w:num w:numId="38" w16cid:durableId="245656496">
    <w:abstractNumId w:val="16"/>
  </w:num>
  <w:num w:numId="39" w16cid:durableId="1343241844">
    <w:abstractNumId w:val="16"/>
  </w:num>
  <w:num w:numId="40" w16cid:durableId="2121025491">
    <w:abstractNumId w:val="16"/>
  </w:num>
  <w:num w:numId="41" w16cid:durableId="2071076296">
    <w:abstractNumId w:val="16"/>
  </w:num>
  <w:num w:numId="42" w16cid:durableId="1348675643">
    <w:abstractNumId w:val="16"/>
  </w:num>
  <w:num w:numId="43" w16cid:durableId="1830318511">
    <w:abstractNumId w:val="16"/>
  </w:num>
  <w:num w:numId="44" w16cid:durableId="176506997">
    <w:abstractNumId w:val="16"/>
  </w:num>
  <w:num w:numId="45" w16cid:durableId="1116950859">
    <w:abstractNumId w:val="16"/>
  </w:num>
  <w:num w:numId="46" w16cid:durableId="627514833">
    <w:abstractNumId w:val="13"/>
  </w:num>
  <w:num w:numId="47" w16cid:durableId="70005599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3280"/>
    <w:rsid w:val="00004F91"/>
    <w:rsid w:val="00005EA8"/>
    <w:rsid w:val="00006085"/>
    <w:rsid w:val="000070A3"/>
    <w:rsid w:val="00011536"/>
    <w:rsid w:val="00011932"/>
    <w:rsid w:val="00014356"/>
    <w:rsid w:val="00014483"/>
    <w:rsid w:val="00014605"/>
    <w:rsid w:val="0001471E"/>
    <w:rsid w:val="00015C18"/>
    <w:rsid w:val="0001640A"/>
    <w:rsid w:val="00016F66"/>
    <w:rsid w:val="00020845"/>
    <w:rsid w:val="00021012"/>
    <w:rsid w:val="00021385"/>
    <w:rsid w:val="00021E82"/>
    <w:rsid w:val="00022C02"/>
    <w:rsid w:val="000233B0"/>
    <w:rsid w:val="00025BDC"/>
    <w:rsid w:val="000262A1"/>
    <w:rsid w:val="00030CF7"/>
    <w:rsid w:val="00033E5B"/>
    <w:rsid w:val="00034131"/>
    <w:rsid w:val="00035123"/>
    <w:rsid w:val="00037C82"/>
    <w:rsid w:val="00040146"/>
    <w:rsid w:val="000416D5"/>
    <w:rsid w:val="00041E54"/>
    <w:rsid w:val="00042F62"/>
    <w:rsid w:val="00044CBD"/>
    <w:rsid w:val="00050F4D"/>
    <w:rsid w:val="00053850"/>
    <w:rsid w:val="00053B15"/>
    <w:rsid w:val="0005462C"/>
    <w:rsid w:val="00054D80"/>
    <w:rsid w:val="00055035"/>
    <w:rsid w:val="00056662"/>
    <w:rsid w:val="000622AD"/>
    <w:rsid w:val="0006732A"/>
    <w:rsid w:val="0006778B"/>
    <w:rsid w:val="00067DD5"/>
    <w:rsid w:val="00071262"/>
    <w:rsid w:val="00071BDB"/>
    <w:rsid w:val="0007322A"/>
    <w:rsid w:val="00074D2C"/>
    <w:rsid w:val="00075A73"/>
    <w:rsid w:val="00080569"/>
    <w:rsid w:val="00080D49"/>
    <w:rsid w:val="00082926"/>
    <w:rsid w:val="0008338C"/>
    <w:rsid w:val="000845B6"/>
    <w:rsid w:val="000853B2"/>
    <w:rsid w:val="0009013E"/>
    <w:rsid w:val="000919B6"/>
    <w:rsid w:val="00092704"/>
    <w:rsid w:val="00096AF7"/>
    <w:rsid w:val="00097978"/>
    <w:rsid w:val="000A0AB8"/>
    <w:rsid w:val="000A2E77"/>
    <w:rsid w:val="000A4A1A"/>
    <w:rsid w:val="000A535C"/>
    <w:rsid w:val="000A584B"/>
    <w:rsid w:val="000A5CCE"/>
    <w:rsid w:val="000A6895"/>
    <w:rsid w:val="000A77EC"/>
    <w:rsid w:val="000B0794"/>
    <w:rsid w:val="000B17EC"/>
    <w:rsid w:val="000B4A6C"/>
    <w:rsid w:val="000B4AC4"/>
    <w:rsid w:val="000B4D21"/>
    <w:rsid w:val="000B4E3B"/>
    <w:rsid w:val="000B5773"/>
    <w:rsid w:val="000C0312"/>
    <w:rsid w:val="000C0573"/>
    <w:rsid w:val="000C136B"/>
    <w:rsid w:val="000C159C"/>
    <w:rsid w:val="000C39FD"/>
    <w:rsid w:val="000C3CF5"/>
    <w:rsid w:val="000C431D"/>
    <w:rsid w:val="000C49F7"/>
    <w:rsid w:val="000C564D"/>
    <w:rsid w:val="000C6B59"/>
    <w:rsid w:val="000C752C"/>
    <w:rsid w:val="000C778E"/>
    <w:rsid w:val="000D0A7A"/>
    <w:rsid w:val="000D287A"/>
    <w:rsid w:val="000D2B7E"/>
    <w:rsid w:val="000D4324"/>
    <w:rsid w:val="000D60CD"/>
    <w:rsid w:val="000D77E1"/>
    <w:rsid w:val="000E017F"/>
    <w:rsid w:val="000E2877"/>
    <w:rsid w:val="000E398D"/>
    <w:rsid w:val="000E3D7B"/>
    <w:rsid w:val="000E3EAF"/>
    <w:rsid w:val="000E622F"/>
    <w:rsid w:val="000F035F"/>
    <w:rsid w:val="000F3654"/>
    <w:rsid w:val="000F673D"/>
    <w:rsid w:val="00101BFF"/>
    <w:rsid w:val="001049B8"/>
    <w:rsid w:val="001055C7"/>
    <w:rsid w:val="00106D85"/>
    <w:rsid w:val="00107CCD"/>
    <w:rsid w:val="00110734"/>
    <w:rsid w:val="001138C8"/>
    <w:rsid w:val="00113EF1"/>
    <w:rsid w:val="00116844"/>
    <w:rsid w:val="00120BC8"/>
    <w:rsid w:val="00120C66"/>
    <w:rsid w:val="00120DC2"/>
    <w:rsid w:val="00123EF9"/>
    <w:rsid w:val="00127327"/>
    <w:rsid w:val="00127D6B"/>
    <w:rsid w:val="00130CBA"/>
    <w:rsid w:val="0013132B"/>
    <w:rsid w:val="00134732"/>
    <w:rsid w:val="00136261"/>
    <w:rsid w:val="001364A6"/>
    <w:rsid w:val="00137645"/>
    <w:rsid w:val="001418BD"/>
    <w:rsid w:val="00141A25"/>
    <w:rsid w:val="00147E45"/>
    <w:rsid w:val="00151EDE"/>
    <w:rsid w:val="00156793"/>
    <w:rsid w:val="00160911"/>
    <w:rsid w:val="001617F4"/>
    <w:rsid w:val="00163200"/>
    <w:rsid w:val="00170709"/>
    <w:rsid w:val="00172551"/>
    <w:rsid w:val="00176623"/>
    <w:rsid w:val="001768B3"/>
    <w:rsid w:val="0018013D"/>
    <w:rsid w:val="00181C1C"/>
    <w:rsid w:val="00181E4D"/>
    <w:rsid w:val="00182E17"/>
    <w:rsid w:val="00183548"/>
    <w:rsid w:val="00191D19"/>
    <w:rsid w:val="00194D06"/>
    <w:rsid w:val="0019537D"/>
    <w:rsid w:val="001956F6"/>
    <w:rsid w:val="001973BE"/>
    <w:rsid w:val="001A0B47"/>
    <w:rsid w:val="001A12FB"/>
    <w:rsid w:val="001A29EC"/>
    <w:rsid w:val="001A3324"/>
    <w:rsid w:val="001A497F"/>
    <w:rsid w:val="001A4A47"/>
    <w:rsid w:val="001A6B20"/>
    <w:rsid w:val="001B4C07"/>
    <w:rsid w:val="001B561A"/>
    <w:rsid w:val="001B6A88"/>
    <w:rsid w:val="001C2C88"/>
    <w:rsid w:val="001C4A09"/>
    <w:rsid w:val="001D0DEF"/>
    <w:rsid w:val="001D20E5"/>
    <w:rsid w:val="001D2712"/>
    <w:rsid w:val="001D66D4"/>
    <w:rsid w:val="001D7334"/>
    <w:rsid w:val="001E0ED0"/>
    <w:rsid w:val="001E393C"/>
    <w:rsid w:val="001E3CB3"/>
    <w:rsid w:val="001E494C"/>
    <w:rsid w:val="001E5552"/>
    <w:rsid w:val="001F05FB"/>
    <w:rsid w:val="001F29B6"/>
    <w:rsid w:val="001F2A42"/>
    <w:rsid w:val="001F7E18"/>
    <w:rsid w:val="00200492"/>
    <w:rsid w:val="002072A8"/>
    <w:rsid w:val="00207876"/>
    <w:rsid w:val="002078D7"/>
    <w:rsid w:val="00207F3F"/>
    <w:rsid w:val="00210EA5"/>
    <w:rsid w:val="00214105"/>
    <w:rsid w:val="00214AA6"/>
    <w:rsid w:val="00215120"/>
    <w:rsid w:val="0021614D"/>
    <w:rsid w:val="00216565"/>
    <w:rsid w:val="002200D3"/>
    <w:rsid w:val="002211F0"/>
    <w:rsid w:val="00221388"/>
    <w:rsid w:val="00221CA2"/>
    <w:rsid w:val="00223A2B"/>
    <w:rsid w:val="00224C31"/>
    <w:rsid w:val="00231951"/>
    <w:rsid w:val="00232A5B"/>
    <w:rsid w:val="00234006"/>
    <w:rsid w:val="00235AD9"/>
    <w:rsid w:val="0023639E"/>
    <w:rsid w:val="002363F1"/>
    <w:rsid w:val="00240159"/>
    <w:rsid w:val="00241464"/>
    <w:rsid w:val="00241DB5"/>
    <w:rsid w:val="00242697"/>
    <w:rsid w:val="00243772"/>
    <w:rsid w:val="00246768"/>
    <w:rsid w:val="00247B01"/>
    <w:rsid w:val="0025061A"/>
    <w:rsid w:val="00250994"/>
    <w:rsid w:val="00250B6E"/>
    <w:rsid w:val="00251654"/>
    <w:rsid w:val="002517E5"/>
    <w:rsid w:val="002519D6"/>
    <w:rsid w:val="00255663"/>
    <w:rsid w:val="00257BD4"/>
    <w:rsid w:val="002669F1"/>
    <w:rsid w:val="00267E6F"/>
    <w:rsid w:val="00271496"/>
    <w:rsid w:val="002732C0"/>
    <w:rsid w:val="002733FB"/>
    <w:rsid w:val="00275733"/>
    <w:rsid w:val="002762ED"/>
    <w:rsid w:val="00280096"/>
    <w:rsid w:val="00281E0A"/>
    <w:rsid w:val="00281F03"/>
    <w:rsid w:val="00282F39"/>
    <w:rsid w:val="0028571D"/>
    <w:rsid w:val="00285BC8"/>
    <w:rsid w:val="00286E28"/>
    <w:rsid w:val="0029417C"/>
    <w:rsid w:val="00294DD1"/>
    <w:rsid w:val="00295EAD"/>
    <w:rsid w:val="00297AFE"/>
    <w:rsid w:val="002A2BA8"/>
    <w:rsid w:val="002A419E"/>
    <w:rsid w:val="002B06B5"/>
    <w:rsid w:val="002B08E5"/>
    <w:rsid w:val="002B2432"/>
    <w:rsid w:val="002B2DF9"/>
    <w:rsid w:val="002B4640"/>
    <w:rsid w:val="002B4FF7"/>
    <w:rsid w:val="002B573A"/>
    <w:rsid w:val="002B58E8"/>
    <w:rsid w:val="002B78A9"/>
    <w:rsid w:val="002C0E1D"/>
    <w:rsid w:val="002C1B62"/>
    <w:rsid w:val="002C1DA8"/>
    <w:rsid w:val="002C20A3"/>
    <w:rsid w:val="002C5F15"/>
    <w:rsid w:val="002C7E8F"/>
    <w:rsid w:val="002D187C"/>
    <w:rsid w:val="002D68F5"/>
    <w:rsid w:val="002D6E99"/>
    <w:rsid w:val="002E0563"/>
    <w:rsid w:val="002E24E2"/>
    <w:rsid w:val="002E27AF"/>
    <w:rsid w:val="002E2FE7"/>
    <w:rsid w:val="002E3475"/>
    <w:rsid w:val="002E3791"/>
    <w:rsid w:val="002E54DB"/>
    <w:rsid w:val="002E5717"/>
    <w:rsid w:val="002F0500"/>
    <w:rsid w:val="002F0F5F"/>
    <w:rsid w:val="002F15C1"/>
    <w:rsid w:val="002F1684"/>
    <w:rsid w:val="002F194C"/>
    <w:rsid w:val="002F1C05"/>
    <w:rsid w:val="002F1D67"/>
    <w:rsid w:val="002F239F"/>
    <w:rsid w:val="002F47D0"/>
    <w:rsid w:val="002F4989"/>
    <w:rsid w:val="002F49C3"/>
    <w:rsid w:val="002F5909"/>
    <w:rsid w:val="0030297F"/>
    <w:rsid w:val="00302F33"/>
    <w:rsid w:val="00304A6C"/>
    <w:rsid w:val="003054C8"/>
    <w:rsid w:val="0030675B"/>
    <w:rsid w:val="00306BEF"/>
    <w:rsid w:val="003079C5"/>
    <w:rsid w:val="00310045"/>
    <w:rsid w:val="00312101"/>
    <w:rsid w:val="00312970"/>
    <w:rsid w:val="00313966"/>
    <w:rsid w:val="00314D6D"/>
    <w:rsid w:val="0032035C"/>
    <w:rsid w:val="003211B7"/>
    <w:rsid w:val="003216A6"/>
    <w:rsid w:val="00322A50"/>
    <w:rsid w:val="003236DE"/>
    <w:rsid w:val="0032383F"/>
    <w:rsid w:val="00330916"/>
    <w:rsid w:val="00331A40"/>
    <w:rsid w:val="00332C39"/>
    <w:rsid w:val="003357B8"/>
    <w:rsid w:val="003361FC"/>
    <w:rsid w:val="00341116"/>
    <w:rsid w:val="003439AB"/>
    <w:rsid w:val="00344347"/>
    <w:rsid w:val="003444E1"/>
    <w:rsid w:val="0034714F"/>
    <w:rsid w:val="00347C1F"/>
    <w:rsid w:val="00357A05"/>
    <w:rsid w:val="00361969"/>
    <w:rsid w:val="003624A1"/>
    <w:rsid w:val="00362A8B"/>
    <w:rsid w:val="00362ADE"/>
    <w:rsid w:val="00363895"/>
    <w:rsid w:val="00364C81"/>
    <w:rsid w:val="00365D7C"/>
    <w:rsid w:val="00372242"/>
    <w:rsid w:val="0037400E"/>
    <w:rsid w:val="003756FE"/>
    <w:rsid w:val="003811E2"/>
    <w:rsid w:val="003824E7"/>
    <w:rsid w:val="00384506"/>
    <w:rsid w:val="003854D9"/>
    <w:rsid w:val="00385E81"/>
    <w:rsid w:val="00387C0E"/>
    <w:rsid w:val="00390665"/>
    <w:rsid w:val="0039136F"/>
    <w:rsid w:val="00391B8A"/>
    <w:rsid w:val="0039744D"/>
    <w:rsid w:val="00397B4F"/>
    <w:rsid w:val="003A1D4A"/>
    <w:rsid w:val="003A1ECC"/>
    <w:rsid w:val="003A2F60"/>
    <w:rsid w:val="003A36B6"/>
    <w:rsid w:val="003A3AAF"/>
    <w:rsid w:val="003A5742"/>
    <w:rsid w:val="003A7522"/>
    <w:rsid w:val="003B0A5C"/>
    <w:rsid w:val="003B0CED"/>
    <w:rsid w:val="003B33BC"/>
    <w:rsid w:val="003B5CA9"/>
    <w:rsid w:val="003B6B3A"/>
    <w:rsid w:val="003C0FC6"/>
    <w:rsid w:val="003C110C"/>
    <w:rsid w:val="003C1CB4"/>
    <w:rsid w:val="003C257E"/>
    <w:rsid w:val="003C6B10"/>
    <w:rsid w:val="003C6E00"/>
    <w:rsid w:val="003C7AC7"/>
    <w:rsid w:val="003D048A"/>
    <w:rsid w:val="003D15F1"/>
    <w:rsid w:val="003D1873"/>
    <w:rsid w:val="003D1AFB"/>
    <w:rsid w:val="003D294A"/>
    <w:rsid w:val="003D2FFF"/>
    <w:rsid w:val="003D3DE8"/>
    <w:rsid w:val="003D7F6A"/>
    <w:rsid w:val="003E0EF6"/>
    <w:rsid w:val="003E117C"/>
    <w:rsid w:val="003E326D"/>
    <w:rsid w:val="003E348C"/>
    <w:rsid w:val="003E3B3D"/>
    <w:rsid w:val="003E476B"/>
    <w:rsid w:val="003E7F92"/>
    <w:rsid w:val="003F0553"/>
    <w:rsid w:val="003F0649"/>
    <w:rsid w:val="003F1554"/>
    <w:rsid w:val="003F1E0F"/>
    <w:rsid w:val="003F2FF1"/>
    <w:rsid w:val="003F3B79"/>
    <w:rsid w:val="003F422A"/>
    <w:rsid w:val="003F4381"/>
    <w:rsid w:val="00401C6C"/>
    <w:rsid w:val="00401CB4"/>
    <w:rsid w:val="004022C9"/>
    <w:rsid w:val="00402F93"/>
    <w:rsid w:val="00403B1D"/>
    <w:rsid w:val="004047D6"/>
    <w:rsid w:val="00405101"/>
    <w:rsid w:val="00405280"/>
    <w:rsid w:val="004059AB"/>
    <w:rsid w:val="0040704E"/>
    <w:rsid w:val="00412973"/>
    <w:rsid w:val="00412F98"/>
    <w:rsid w:val="004130EF"/>
    <w:rsid w:val="00413A7C"/>
    <w:rsid w:val="004161F2"/>
    <w:rsid w:val="00416BF7"/>
    <w:rsid w:val="00421FB4"/>
    <w:rsid w:val="004234E7"/>
    <w:rsid w:val="00430B78"/>
    <w:rsid w:val="004322C2"/>
    <w:rsid w:val="0043294F"/>
    <w:rsid w:val="00432A4D"/>
    <w:rsid w:val="00433A3E"/>
    <w:rsid w:val="00437043"/>
    <w:rsid w:val="0044017F"/>
    <w:rsid w:val="00440BA7"/>
    <w:rsid w:val="00441B9C"/>
    <w:rsid w:val="004424B5"/>
    <w:rsid w:val="004429DD"/>
    <w:rsid w:val="004462D0"/>
    <w:rsid w:val="00446933"/>
    <w:rsid w:val="0044711C"/>
    <w:rsid w:val="00450746"/>
    <w:rsid w:val="004516AE"/>
    <w:rsid w:val="0045194C"/>
    <w:rsid w:val="00452B74"/>
    <w:rsid w:val="004537B4"/>
    <w:rsid w:val="0045591D"/>
    <w:rsid w:val="0045623D"/>
    <w:rsid w:val="0046060B"/>
    <w:rsid w:val="00462096"/>
    <w:rsid w:val="00467621"/>
    <w:rsid w:val="00470305"/>
    <w:rsid w:val="00470406"/>
    <w:rsid w:val="004709F4"/>
    <w:rsid w:val="004731E7"/>
    <w:rsid w:val="0047451A"/>
    <w:rsid w:val="00474704"/>
    <w:rsid w:val="00474D7B"/>
    <w:rsid w:val="00475322"/>
    <w:rsid w:val="00475A7B"/>
    <w:rsid w:val="004769A1"/>
    <w:rsid w:val="00477279"/>
    <w:rsid w:val="00480A60"/>
    <w:rsid w:val="00481637"/>
    <w:rsid w:val="00483246"/>
    <w:rsid w:val="004839CE"/>
    <w:rsid w:val="00486EAC"/>
    <w:rsid w:val="00486FC6"/>
    <w:rsid w:val="00487C40"/>
    <w:rsid w:val="00487C4F"/>
    <w:rsid w:val="0049074F"/>
    <w:rsid w:val="00491F67"/>
    <w:rsid w:val="00491FED"/>
    <w:rsid w:val="004923FE"/>
    <w:rsid w:val="00492FD9"/>
    <w:rsid w:val="004979AC"/>
    <w:rsid w:val="004A0FB0"/>
    <w:rsid w:val="004A2120"/>
    <w:rsid w:val="004A31D6"/>
    <w:rsid w:val="004A688A"/>
    <w:rsid w:val="004B42E5"/>
    <w:rsid w:val="004B5C78"/>
    <w:rsid w:val="004B6179"/>
    <w:rsid w:val="004B74C3"/>
    <w:rsid w:val="004B7FB9"/>
    <w:rsid w:val="004C2B5F"/>
    <w:rsid w:val="004C68C5"/>
    <w:rsid w:val="004D14C7"/>
    <w:rsid w:val="004D170E"/>
    <w:rsid w:val="004D2A11"/>
    <w:rsid w:val="004D33F2"/>
    <w:rsid w:val="004D3C25"/>
    <w:rsid w:val="004D4BA6"/>
    <w:rsid w:val="004D689E"/>
    <w:rsid w:val="004D6B99"/>
    <w:rsid w:val="004D79A8"/>
    <w:rsid w:val="004D7F82"/>
    <w:rsid w:val="004E1406"/>
    <w:rsid w:val="004E70F1"/>
    <w:rsid w:val="004E75EE"/>
    <w:rsid w:val="004F192A"/>
    <w:rsid w:val="004F22BA"/>
    <w:rsid w:val="004F48AE"/>
    <w:rsid w:val="004F65F5"/>
    <w:rsid w:val="005003F7"/>
    <w:rsid w:val="00500B03"/>
    <w:rsid w:val="0050257C"/>
    <w:rsid w:val="00506ED7"/>
    <w:rsid w:val="00512F9F"/>
    <w:rsid w:val="0051490D"/>
    <w:rsid w:val="005153EB"/>
    <w:rsid w:val="00520651"/>
    <w:rsid w:val="005229A8"/>
    <w:rsid w:val="00523AEC"/>
    <w:rsid w:val="00530797"/>
    <w:rsid w:val="005307CA"/>
    <w:rsid w:val="00530E51"/>
    <w:rsid w:val="00530FFB"/>
    <w:rsid w:val="005344E6"/>
    <w:rsid w:val="00536100"/>
    <w:rsid w:val="00536361"/>
    <w:rsid w:val="0053662F"/>
    <w:rsid w:val="00536E3C"/>
    <w:rsid w:val="00537368"/>
    <w:rsid w:val="00537837"/>
    <w:rsid w:val="005400FC"/>
    <w:rsid w:val="00542374"/>
    <w:rsid w:val="0054573A"/>
    <w:rsid w:val="0054642C"/>
    <w:rsid w:val="00553C1E"/>
    <w:rsid w:val="0055402C"/>
    <w:rsid w:val="00562E53"/>
    <w:rsid w:val="00563BC5"/>
    <w:rsid w:val="00564051"/>
    <w:rsid w:val="005651BC"/>
    <w:rsid w:val="005671E6"/>
    <w:rsid w:val="0057100C"/>
    <w:rsid w:val="0057104F"/>
    <w:rsid w:val="0057136A"/>
    <w:rsid w:val="0057436F"/>
    <w:rsid w:val="005751CD"/>
    <w:rsid w:val="00575FCF"/>
    <w:rsid w:val="00583DF3"/>
    <w:rsid w:val="00585A4F"/>
    <w:rsid w:val="005875FB"/>
    <w:rsid w:val="00590B73"/>
    <w:rsid w:val="00591002"/>
    <w:rsid w:val="00591590"/>
    <w:rsid w:val="00591FAF"/>
    <w:rsid w:val="005928C4"/>
    <w:rsid w:val="005932E5"/>
    <w:rsid w:val="005937C0"/>
    <w:rsid w:val="005942C6"/>
    <w:rsid w:val="00596E4B"/>
    <w:rsid w:val="00597C98"/>
    <w:rsid w:val="005A2BB5"/>
    <w:rsid w:val="005A2CBD"/>
    <w:rsid w:val="005A6F35"/>
    <w:rsid w:val="005A7F47"/>
    <w:rsid w:val="005B1B72"/>
    <w:rsid w:val="005B1E2F"/>
    <w:rsid w:val="005B30F6"/>
    <w:rsid w:val="005B39AF"/>
    <w:rsid w:val="005B4DA6"/>
    <w:rsid w:val="005B4F1B"/>
    <w:rsid w:val="005B57B0"/>
    <w:rsid w:val="005B5997"/>
    <w:rsid w:val="005B5D08"/>
    <w:rsid w:val="005B7935"/>
    <w:rsid w:val="005C0D40"/>
    <w:rsid w:val="005C79B3"/>
    <w:rsid w:val="005D0EBC"/>
    <w:rsid w:val="005D2DF3"/>
    <w:rsid w:val="005D2E74"/>
    <w:rsid w:val="005D3449"/>
    <w:rsid w:val="005D4A4E"/>
    <w:rsid w:val="005D4EFC"/>
    <w:rsid w:val="005D52AF"/>
    <w:rsid w:val="005D58D1"/>
    <w:rsid w:val="005D6E66"/>
    <w:rsid w:val="005D769E"/>
    <w:rsid w:val="005E34E3"/>
    <w:rsid w:val="005E4A83"/>
    <w:rsid w:val="005E6456"/>
    <w:rsid w:val="005E77AA"/>
    <w:rsid w:val="005E7E0B"/>
    <w:rsid w:val="005F69EF"/>
    <w:rsid w:val="00601015"/>
    <w:rsid w:val="00601850"/>
    <w:rsid w:val="00604E22"/>
    <w:rsid w:val="006051CA"/>
    <w:rsid w:val="0060707B"/>
    <w:rsid w:val="006075AD"/>
    <w:rsid w:val="00610901"/>
    <w:rsid w:val="006109C8"/>
    <w:rsid w:val="00610B0F"/>
    <w:rsid w:val="0061243D"/>
    <w:rsid w:val="00612D0E"/>
    <w:rsid w:val="00614A95"/>
    <w:rsid w:val="00614F68"/>
    <w:rsid w:val="00615B43"/>
    <w:rsid w:val="00621BAC"/>
    <w:rsid w:val="00622750"/>
    <w:rsid w:val="00623586"/>
    <w:rsid w:val="006265D6"/>
    <w:rsid w:val="00626CEF"/>
    <w:rsid w:val="00626E61"/>
    <w:rsid w:val="00630147"/>
    <w:rsid w:val="006309B2"/>
    <w:rsid w:val="006327A8"/>
    <w:rsid w:val="00636E07"/>
    <w:rsid w:val="006372C8"/>
    <w:rsid w:val="00637DAB"/>
    <w:rsid w:val="00644473"/>
    <w:rsid w:val="00647CD8"/>
    <w:rsid w:val="00651457"/>
    <w:rsid w:val="00652B6E"/>
    <w:rsid w:val="00652D68"/>
    <w:rsid w:val="00657241"/>
    <w:rsid w:val="00657F9C"/>
    <w:rsid w:val="00663AD4"/>
    <w:rsid w:val="00663E81"/>
    <w:rsid w:val="00664240"/>
    <w:rsid w:val="00664750"/>
    <w:rsid w:val="00677693"/>
    <w:rsid w:val="00677D4D"/>
    <w:rsid w:val="00681566"/>
    <w:rsid w:val="006816EB"/>
    <w:rsid w:val="006825B1"/>
    <w:rsid w:val="0068455E"/>
    <w:rsid w:val="00690AF0"/>
    <w:rsid w:val="00693842"/>
    <w:rsid w:val="0069385F"/>
    <w:rsid w:val="006945C6"/>
    <w:rsid w:val="00695FE4"/>
    <w:rsid w:val="006A399E"/>
    <w:rsid w:val="006A5E68"/>
    <w:rsid w:val="006A6E87"/>
    <w:rsid w:val="006A7095"/>
    <w:rsid w:val="006A7347"/>
    <w:rsid w:val="006A737A"/>
    <w:rsid w:val="006B15E0"/>
    <w:rsid w:val="006B1E89"/>
    <w:rsid w:val="006B613C"/>
    <w:rsid w:val="006B617A"/>
    <w:rsid w:val="006B6B79"/>
    <w:rsid w:val="006B6F9C"/>
    <w:rsid w:val="006B702E"/>
    <w:rsid w:val="006C0BB2"/>
    <w:rsid w:val="006C3A2C"/>
    <w:rsid w:val="006C3D5D"/>
    <w:rsid w:val="006D28FC"/>
    <w:rsid w:val="006D36F4"/>
    <w:rsid w:val="006D6B62"/>
    <w:rsid w:val="006D73A9"/>
    <w:rsid w:val="006D76B2"/>
    <w:rsid w:val="006E06A5"/>
    <w:rsid w:val="006E083C"/>
    <w:rsid w:val="006E384F"/>
    <w:rsid w:val="006E68DC"/>
    <w:rsid w:val="006E7A7F"/>
    <w:rsid w:val="006F23C6"/>
    <w:rsid w:val="006F43B3"/>
    <w:rsid w:val="006F4799"/>
    <w:rsid w:val="006F5A1E"/>
    <w:rsid w:val="00703464"/>
    <w:rsid w:val="0070606F"/>
    <w:rsid w:val="0070682C"/>
    <w:rsid w:val="00706F9D"/>
    <w:rsid w:val="00710FFF"/>
    <w:rsid w:val="00711F95"/>
    <w:rsid w:val="00712CC1"/>
    <w:rsid w:val="007135ED"/>
    <w:rsid w:val="00715C98"/>
    <w:rsid w:val="00716A10"/>
    <w:rsid w:val="0071704A"/>
    <w:rsid w:val="00717194"/>
    <w:rsid w:val="00717520"/>
    <w:rsid w:val="00717699"/>
    <w:rsid w:val="00717C49"/>
    <w:rsid w:val="00720720"/>
    <w:rsid w:val="00722E51"/>
    <w:rsid w:val="00722E73"/>
    <w:rsid w:val="0072361C"/>
    <w:rsid w:val="00723C24"/>
    <w:rsid w:val="00725471"/>
    <w:rsid w:val="007257D6"/>
    <w:rsid w:val="007324BC"/>
    <w:rsid w:val="00734AAF"/>
    <w:rsid w:val="007369E0"/>
    <w:rsid w:val="00741682"/>
    <w:rsid w:val="00742919"/>
    <w:rsid w:val="00742F18"/>
    <w:rsid w:val="00743627"/>
    <w:rsid w:val="00744F28"/>
    <w:rsid w:val="007458F0"/>
    <w:rsid w:val="00746515"/>
    <w:rsid w:val="00746ED1"/>
    <w:rsid w:val="00750A23"/>
    <w:rsid w:val="00751CA3"/>
    <w:rsid w:val="00751DC2"/>
    <w:rsid w:val="00752804"/>
    <w:rsid w:val="00761511"/>
    <w:rsid w:val="00761625"/>
    <w:rsid w:val="007629A2"/>
    <w:rsid w:val="00763533"/>
    <w:rsid w:val="0076565B"/>
    <w:rsid w:val="00765B23"/>
    <w:rsid w:val="007665C5"/>
    <w:rsid w:val="00766AF6"/>
    <w:rsid w:val="007702E5"/>
    <w:rsid w:val="00772113"/>
    <w:rsid w:val="00774457"/>
    <w:rsid w:val="007806E2"/>
    <w:rsid w:val="007820A7"/>
    <w:rsid w:val="007826C6"/>
    <w:rsid w:val="0078310E"/>
    <w:rsid w:val="00785E0D"/>
    <w:rsid w:val="007869B0"/>
    <w:rsid w:val="007907FB"/>
    <w:rsid w:val="00790AAE"/>
    <w:rsid w:val="00791572"/>
    <w:rsid w:val="00791DDB"/>
    <w:rsid w:val="00793408"/>
    <w:rsid w:val="00795E54"/>
    <w:rsid w:val="007A212B"/>
    <w:rsid w:val="007A21DD"/>
    <w:rsid w:val="007A2589"/>
    <w:rsid w:val="007A56F0"/>
    <w:rsid w:val="007A7E3B"/>
    <w:rsid w:val="007B1607"/>
    <w:rsid w:val="007B2682"/>
    <w:rsid w:val="007B3E36"/>
    <w:rsid w:val="007B4877"/>
    <w:rsid w:val="007B4C0B"/>
    <w:rsid w:val="007B51EA"/>
    <w:rsid w:val="007B5949"/>
    <w:rsid w:val="007C0178"/>
    <w:rsid w:val="007C2AD0"/>
    <w:rsid w:val="007C2EC1"/>
    <w:rsid w:val="007C324E"/>
    <w:rsid w:val="007C5627"/>
    <w:rsid w:val="007C675B"/>
    <w:rsid w:val="007D1D09"/>
    <w:rsid w:val="007D38AE"/>
    <w:rsid w:val="007D48A4"/>
    <w:rsid w:val="007E23E5"/>
    <w:rsid w:val="007E326E"/>
    <w:rsid w:val="007E679A"/>
    <w:rsid w:val="007E72B4"/>
    <w:rsid w:val="007F1B1A"/>
    <w:rsid w:val="007F1DC8"/>
    <w:rsid w:val="007F270E"/>
    <w:rsid w:val="007F4DAC"/>
    <w:rsid w:val="00801B07"/>
    <w:rsid w:val="00805708"/>
    <w:rsid w:val="008078E3"/>
    <w:rsid w:val="00810346"/>
    <w:rsid w:val="00812C4E"/>
    <w:rsid w:val="00816E26"/>
    <w:rsid w:val="0082160E"/>
    <w:rsid w:val="00821FCD"/>
    <w:rsid w:val="00823177"/>
    <w:rsid w:val="008255FF"/>
    <w:rsid w:val="00825E1C"/>
    <w:rsid w:val="00826496"/>
    <w:rsid w:val="0082650E"/>
    <w:rsid w:val="0083147B"/>
    <w:rsid w:val="00835DFA"/>
    <w:rsid w:val="00836287"/>
    <w:rsid w:val="00836C64"/>
    <w:rsid w:val="00846D77"/>
    <w:rsid w:val="00851BCB"/>
    <w:rsid w:val="00851DEC"/>
    <w:rsid w:val="008526A9"/>
    <w:rsid w:val="008528E5"/>
    <w:rsid w:val="008533E9"/>
    <w:rsid w:val="00853C2C"/>
    <w:rsid w:val="00854428"/>
    <w:rsid w:val="00854B12"/>
    <w:rsid w:val="00854D57"/>
    <w:rsid w:val="00854E58"/>
    <w:rsid w:val="008550E1"/>
    <w:rsid w:val="00857696"/>
    <w:rsid w:val="0086065F"/>
    <w:rsid w:val="00861909"/>
    <w:rsid w:val="008622BB"/>
    <w:rsid w:val="008640AF"/>
    <w:rsid w:val="0086604F"/>
    <w:rsid w:val="008673A3"/>
    <w:rsid w:val="00871047"/>
    <w:rsid w:val="0087493A"/>
    <w:rsid w:val="00875324"/>
    <w:rsid w:val="00876BE1"/>
    <w:rsid w:val="00881047"/>
    <w:rsid w:val="00883958"/>
    <w:rsid w:val="008847B4"/>
    <w:rsid w:val="00885E45"/>
    <w:rsid w:val="00886460"/>
    <w:rsid w:val="00890B13"/>
    <w:rsid w:val="00892DE2"/>
    <w:rsid w:val="00897EA8"/>
    <w:rsid w:val="008A4B2A"/>
    <w:rsid w:val="008B0508"/>
    <w:rsid w:val="008B1875"/>
    <w:rsid w:val="008B1A87"/>
    <w:rsid w:val="008B3C5F"/>
    <w:rsid w:val="008B43BF"/>
    <w:rsid w:val="008B54DA"/>
    <w:rsid w:val="008B7358"/>
    <w:rsid w:val="008B7BC4"/>
    <w:rsid w:val="008C02A4"/>
    <w:rsid w:val="008C0B68"/>
    <w:rsid w:val="008C1C8E"/>
    <w:rsid w:val="008C2709"/>
    <w:rsid w:val="008C4215"/>
    <w:rsid w:val="008C5134"/>
    <w:rsid w:val="008C66E3"/>
    <w:rsid w:val="008C6CC9"/>
    <w:rsid w:val="008C6E7E"/>
    <w:rsid w:val="008C73CB"/>
    <w:rsid w:val="008C7969"/>
    <w:rsid w:val="008D0418"/>
    <w:rsid w:val="008D1D6B"/>
    <w:rsid w:val="008D2AC0"/>
    <w:rsid w:val="008D5505"/>
    <w:rsid w:val="008E25C4"/>
    <w:rsid w:val="008E2CA0"/>
    <w:rsid w:val="008E33B7"/>
    <w:rsid w:val="008E3551"/>
    <w:rsid w:val="008E5654"/>
    <w:rsid w:val="008E5679"/>
    <w:rsid w:val="008E7BC0"/>
    <w:rsid w:val="008E7E5F"/>
    <w:rsid w:val="008F0970"/>
    <w:rsid w:val="008F28A8"/>
    <w:rsid w:val="008F2F08"/>
    <w:rsid w:val="008F343B"/>
    <w:rsid w:val="008F3DFC"/>
    <w:rsid w:val="008F76B9"/>
    <w:rsid w:val="008F7EC7"/>
    <w:rsid w:val="009011CA"/>
    <w:rsid w:val="00901945"/>
    <w:rsid w:val="009021CB"/>
    <w:rsid w:val="00903873"/>
    <w:rsid w:val="0090491D"/>
    <w:rsid w:val="009050A3"/>
    <w:rsid w:val="0091044F"/>
    <w:rsid w:val="00911A23"/>
    <w:rsid w:val="00911B04"/>
    <w:rsid w:val="00922756"/>
    <w:rsid w:val="00923112"/>
    <w:rsid w:val="00923CBF"/>
    <w:rsid w:val="00924B82"/>
    <w:rsid w:val="009257BC"/>
    <w:rsid w:val="00926B33"/>
    <w:rsid w:val="009278BD"/>
    <w:rsid w:val="0093071C"/>
    <w:rsid w:val="00930E84"/>
    <w:rsid w:val="00931200"/>
    <w:rsid w:val="00932F28"/>
    <w:rsid w:val="00933684"/>
    <w:rsid w:val="00933C7E"/>
    <w:rsid w:val="009342D9"/>
    <w:rsid w:val="00935E56"/>
    <w:rsid w:val="00936748"/>
    <w:rsid w:val="0094047D"/>
    <w:rsid w:val="009424D4"/>
    <w:rsid w:val="00943620"/>
    <w:rsid w:val="00944299"/>
    <w:rsid w:val="009450BB"/>
    <w:rsid w:val="009455EB"/>
    <w:rsid w:val="00946BC3"/>
    <w:rsid w:val="00950F21"/>
    <w:rsid w:val="00951C61"/>
    <w:rsid w:val="00951D12"/>
    <w:rsid w:val="00951EA0"/>
    <w:rsid w:val="0095207A"/>
    <w:rsid w:val="009521DA"/>
    <w:rsid w:val="00955709"/>
    <w:rsid w:val="00960A08"/>
    <w:rsid w:val="009613C8"/>
    <w:rsid w:val="0096196D"/>
    <w:rsid w:val="00964012"/>
    <w:rsid w:val="0096434E"/>
    <w:rsid w:val="0096501C"/>
    <w:rsid w:val="00965CCE"/>
    <w:rsid w:val="00966546"/>
    <w:rsid w:val="009714FE"/>
    <w:rsid w:val="00972726"/>
    <w:rsid w:val="00973566"/>
    <w:rsid w:val="00977063"/>
    <w:rsid w:val="0097763A"/>
    <w:rsid w:val="00977807"/>
    <w:rsid w:val="0097793B"/>
    <w:rsid w:val="0098061C"/>
    <w:rsid w:val="009807B8"/>
    <w:rsid w:val="00983B96"/>
    <w:rsid w:val="009849A3"/>
    <w:rsid w:val="00984A8C"/>
    <w:rsid w:val="00990730"/>
    <w:rsid w:val="00994C5E"/>
    <w:rsid w:val="0099583D"/>
    <w:rsid w:val="009A6320"/>
    <w:rsid w:val="009A64E8"/>
    <w:rsid w:val="009B0730"/>
    <w:rsid w:val="009B0CEC"/>
    <w:rsid w:val="009B0F81"/>
    <w:rsid w:val="009B13CB"/>
    <w:rsid w:val="009B211C"/>
    <w:rsid w:val="009B38C6"/>
    <w:rsid w:val="009B65D7"/>
    <w:rsid w:val="009B70D9"/>
    <w:rsid w:val="009C0C15"/>
    <w:rsid w:val="009C0EC4"/>
    <w:rsid w:val="009C1417"/>
    <w:rsid w:val="009C4FB5"/>
    <w:rsid w:val="009D04EF"/>
    <w:rsid w:val="009D08DA"/>
    <w:rsid w:val="009D1E73"/>
    <w:rsid w:val="009D2CC5"/>
    <w:rsid w:val="009D2DEE"/>
    <w:rsid w:val="009D3A50"/>
    <w:rsid w:val="009D3E29"/>
    <w:rsid w:val="009D6CF9"/>
    <w:rsid w:val="009E27B3"/>
    <w:rsid w:val="009E31ED"/>
    <w:rsid w:val="009E4475"/>
    <w:rsid w:val="009E6884"/>
    <w:rsid w:val="009F009E"/>
    <w:rsid w:val="009F5CB7"/>
    <w:rsid w:val="009F68F0"/>
    <w:rsid w:val="00A02288"/>
    <w:rsid w:val="00A04A0C"/>
    <w:rsid w:val="00A0607D"/>
    <w:rsid w:val="00A06637"/>
    <w:rsid w:val="00A06B5B"/>
    <w:rsid w:val="00A07946"/>
    <w:rsid w:val="00A116ED"/>
    <w:rsid w:val="00A12666"/>
    <w:rsid w:val="00A1450A"/>
    <w:rsid w:val="00A17FCA"/>
    <w:rsid w:val="00A201D5"/>
    <w:rsid w:val="00A23BAA"/>
    <w:rsid w:val="00A25F51"/>
    <w:rsid w:val="00A26C55"/>
    <w:rsid w:val="00A27282"/>
    <w:rsid w:val="00A275E7"/>
    <w:rsid w:val="00A30C8B"/>
    <w:rsid w:val="00A31BF6"/>
    <w:rsid w:val="00A3356B"/>
    <w:rsid w:val="00A3777D"/>
    <w:rsid w:val="00A40B49"/>
    <w:rsid w:val="00A416BE"/>
    <w:rsid w:val="00A4390B"/>
    <w:rsid w:val="00A43AB0"/>
    <w:rsid w:val="00A44020"/>
    <w:rsid w:val="00A468A5"/>
    <w:rsid w:val="00A504D5"/>
    <w:rsid w:val="00A507A7"/>
    <w:rsid w:val="00A5138F"/>
    <w:rsid w:val="00A532B4"/>
    <w:rsid w:val="00A5362F"/>
    <w:rsid w:val="00A555AC"/>
    <w:rsid w:val="00A55D93"/>
    <w:rsid w:val="00A613FE"/>
    <w:rsid w:val="00A63B9D"/>
    <w:rsid w:val="00A700D3"/>
    <w:rsid w:val="00A706E4"/>
    <w:rsid w:val="00A708FC"/>
    <w:rsid w:val="00A714A3"/>
    <w:rsid w:val="00A723CD"/>
    <w:rsid w:val="00A72A63"/>
    <w:rsid w:val="00A73557"/>
    <w:rsid w:val="00A745F5"/>
    <w:rsid w:val="00A759B1"/>
    <w:rsid w:val="00A77861"/>
    <w:rsid w:val="00A83A13"/>
    <w:rsid w:val="00A86EC0"/>
    <w:rsid w:val="00A92C8D"/>
    <w:rsid w:val="00A962C4"/>
    <w:rsid w:val="00A9698E"/>
    <w:rsid w:val="00AA2258"/>
    <w:rsid w:val="00AA293E"/>
    <w:rsid w:val="00AA46B5"/>
    <w:rsid w:val="00AA5318"/>
    <w:rsid w:val="00AA5889"/>
    <w:rsid w:val="00AA6A3C"/>
    <w:rsid w:val="00AA701F"/>
    <w:rsid w:val="00AA7E73"/>
    <w:rsid w:val="00AB0130"/>
    <w:rsid w:val="00AB1DB4"/>
    <w:rsid w:val="00AB383B"/>
    <w:rsid w:val="00AB5303"/>
    <w:rsid w:val="00AB6DD0"/>
    <w:rsid w:val="00AB727B"/>
    <w:rsid w:val="00AC042D"/>
    <w:rsid w:val="00AC05A9"/>
    <w:rsid w:val="00AC1E49"/>
    <w:rsid w:val="00AC22B9"/>
    <w:rsid w:val="00AC462E"/>
    <w:rsid w:val="00AC6D89"/>
    <w:rsid w:val="00AC7DEA"/>
    <w:rsid w:val="00AD10CB"/>
    <w:rsid w:val="00AD1734"/>
    <w:rsid w:val="00AD59E3"/>
    <w:rsid w:val="00AD5A2E"/>
    <w:rsid w:val="00AD6304"/>
    <w:rsid w:val="00AD7909"/>
    <w:rsid w:val="00AD79E8"/>
    <w:rsid w:val="00AE0724"/>
    <w:rsid w:val="00AE225F"/>
    <w:rsid w:val="00AE3A69"/>
    <w:rsid w:val="00AE572F"/>
    <w:rsid w:val="00AE6096"/>
    <w:rsid w:val="00AE6689"/>
    <w:rsid w:val="00AF06C8"/>
    <w:rsid w:val="00AF0917"/>
    <w:rsid w:val="00AF4AE0"/>
    <w:rsid w:val="00AF5089"/>
    <w:rsid w:val="00AF650D"/>
    <w:rsid w:val="00B038F8"/>
    <w:rsid w:val="00B03A09"/>
    <w:rsid w:val="00B03D92"/>
    <w:rsid w:val="00B04A99"/>
    <w:rsid w:val="00B05A19"/>
    <w:rsid w:val="00B1211C"/>
    <w:rsid w:val="00B13E76"/>
    <w:rsid w:val="00B14273"/>
    <w:rsid w:val="00B1650F"/>
    <w:rsid w:val="00B2415F"/>
    <w:rsid w:val="00B2561D"/>
    <w:rsid w:val="00B25D02"/>
    <w:rsid w:val="00B27525"/>
    <w:rsid w:val="00B303AE"/>
    <w:rsid w:val="00B30740"/>
    <w:rsid w:val="00B30BBA"/>
    <w:rsid w:val="00B30DD3"/>
    <w:rsid w:val="00B31798"/>
    <w:rsid w:val="00B31C60"/>
    <w:rsid w:val="00B320B4"/>
    <w:rsid w:val="00B33476"/>
    <w:rsid w:val="00B36027"/>
    <w:rsid w:val="00B36303"/>
    <w:rsid w:val="00B367A9"/>
    <w:rsid w:val="00B376D0"/>
    <w:rsid w:val="00B4092C"/>
    <w:rsid w:val="00B442F0"/>
    <w:rsid w:val="00B50501"/>
    <w:rsid w:val="00B5080E"/>
    <w:rsid w:val="00B52082"/>
    <w:rsid w:val="00B5277F"/>
    <w:rsid w:val="00B552F0"/>
    <w:rsid w:val="00B613C3"/>
    <w:rsid w:val="00B62D3A"/>
    <w:rsid w:val="00B631E6"/>
    <w:rsid w:val="00B643A2"/>
    <w:rsid w:val="00B643EE"/>
    <w:rsid w:val="00B66C81"/>
    <w:rsid w:val="00B67636"/>
    <w:rsid w:val="00B67965"/>
    <w:rsid w:val="00B67AB7"/>
    <w:rsid w:val="00B70084"/>
    <w:rsid w:val="00B71079"/>
    <w:rsid w:val="00B710F2"/>
    <w:rsid w:val="00B725F2"/>
    <w:rsid w:val="00B80862"/>
    <w:rsid w:val="00B82161"/>
    <w:rsid w:val="00B82FF4"/>
    <w:rsid w:val="00B86B26"/>
    <w:rsid w:val="00B911BA"/>
    <w:rsid w:val="00B9374D"/>
    <w:rsid w:val="00B940AA"/>
    <w:rsid w:val="00B9418D"/>
    <w:rsid w:val="00B94414"/>
    <w:rsid w:val="00B948F8"/>
    <w:rsid w:val="00B94FB0"/>
    <w:rsid w:val="00B962EF"/>
    <w:rsid w:val="00B97C6F"/>
    <w:rsid w:val="00BA07E9"/>
    <w:rsid w:val="00BA09C5"/>
    <w:rsid w:val="00BA1866"/>
    <w:rsid w:val="00BA1FB8"/>
    <w:rsid w:val="00BA26EA"/>
    <w:rsid w:val="00BA2A1D"/>
    <w:rsid w:val="00BA2BB7"/>
    <w:rsid w:val="00BA63F9"/>
    <w:rsid w:val="00BB0249"/>
    <w:rsid w:val="00BB1B54"/>
    <w:rsid w:val="00BB6765"/>
    <w:rsid w:val="00BB6E16"/>
    <w:rsid w:val="00BC0AFA"/>
    <w:rsid w:val="00BC10D7"/>
    <w:rsid w:val="00BC1B8A"/>
    <w:rsid w:val="00BC2FD8"/>
    <w:rsid w:val="00BC57A6"/>
    <w:rsid w:val="00BC6D5E"/>
    <w:rsid w:val="00BC76CA"/>
    <w:rsid w:val="00BD094D"/>
    <w:rsid w:val="00BD0D38"/>
    <w:rsid w:val="00BD361F"/>
    <w:rsid w:val="00BD5BBC"/>
    <w:rsid w:val="00BD67DB"/>
    <w:rsid w:val="00BD6E07"/>
    <w:rsid w:val="00BE00A5"/>
    <w:rsid w:val="00BE24D7"/>
    <w:rsid w:val="00BE48D0"/>
    <w:rsid w:val="00BE65DC"/>
    <w:rsid w:val="00BE734A"/>
    <w:rsid w:val="00BE7FCD"/>
    <w:rsid w:val="00BF0B27"/>
    <w:rsid w:val="00BF13A5"/>
    <w:rsid w:val="00BF19E1"/>
    <w:rsid w:val="00BF22A3"/>
    <w:rsid w:val="00BF29BA"/>
    <w:rsid w:val="00BF3815"/>
    <w:rsid w:val="00BF3BE4"/>
    <w:rsid w:val="00BF42B0"/>
    <w:rsid w:val="00BF4C7F"/>
    <w:rsid w:val="00BF4D78"/>
    <w:rsid w:val="00BF5225"/>
    <w:rsid w:val="00C00222"/>
    <w:rsid w:val="00C04389"/>
    <w:rsid w:val="00C06BC5"/>
    <w:rsid w:val="00C07179"/>
    <w:rsid w:val="00C07624"/>
    <w:rsid w:val="00C103A4"/>
    <w:rsid w:val="00C10927"/>
    <w:rsid w:val="00C11090"/>
    <w:rsid w:val="00C121C8"/>
    <w:rsid w:val="00C13470"/>
    <w:rsid w:val="00C13DAB"/>
    <w:rsid w:val="00C13E03"/>
    <w:rsid w:val="00C14196"/>
    <w:rsid w:val="00C2001F"/>
    <w:rsid w:val="00C2247D"/>
    <w:rsid w:val="00C246F8"/>
    <w:rsid w:val="00C31354"/>
    <w:rsid w:val="00C32AC7"/>
    <w:rsid w:val="00C3532E"/>
    <w:rsid w:val="00C35F4F"/>
    <w:rsid w:val="00C40DB7"/>
    <w:rsid w:val="00C4593B"/>
    <w:rsid w:val="00C472B2"/>
    <w:rsid w:val="00C50919"/>
    <w:rsid w:val="00C51EFD"/>
    <w:rsid w:val="00C5359B"/>
    <w:rsid w:val="00C53860"/>
    <w:rsid w:val="00C53BA5"/>
    <w:rsid w:val="00C54849"/>
    <w:rsid w:val="00C562E1"/>
    <w:rsid w:val="00C60DE3"/>
    <w:rsid w:val="00C6170D"/>
    <w:rsid w:val="00C61CB1"/>
    <w:rsid w:val="00C62566"/>
    <w:rsid w:val="00C62EC9"/>
    <w:rsid w:val="00C630CC"/>
    <w:rsid w:val="00C63319"/>
    <w:rsid w:val="00C64083"/>
    <w:rsid w:val="00C7093E"/>
    <w:rsid w:val="00C70E2E"/>
    <w:rsid w:val="00C75E95"/>
    <w:rsid w:val="00C7643E"/>
    <w:rsid w:val="00C7732D"/>
    <w:rsid w:val="00C800E2"/>
    <w:rsid w:val="00C84803"/>
    <w:rsid w:val="00C85103"/>
    <w:rsid w:val="00C856BE"/>
    <w:rsid w:val="00C905F4"/>
    <w:rsid w:val="00CA0469"/>
    <w:rsid w:val="00CA0F39"/>
    <w:rsid w:val="00CA56EF"/>
    <w:rsid w:val="00CA57A4"/>
    <w:rsid w:val="00CA7EA9"/>
    <w:rsid w:val="00CB2230"/>
    <w:rsid w:val="00CB40FB"/>
    <w:rsid w:val="00CB575D"/>
    <w:rsid w:val="00CB6978"/>
    <w:rsid w:val="00CB6E73"/>
    <w:rsid w:val="00CB7EF4"/>
    <w:rsid w:val="00CC2E7F"/>
    <w:rsid w:val="00CC3A0A"/>
    <w:rsid w:val="00CC531F"/>
    <w:rsid w:val="00CC64E0"/>
    <w:rsid w:val="00CC7AAF"/>
    <w:rsid w:val="00CD02DD"/>
    <w:rsid w:val="00CD1959"/>
    <w:rsid w:val="00CD3480"/>
    <w:rsid w:val="00CD3B58"/>
    <w:rsid w:val="00CE0273"/>
    <w:rsid w:val="00CE24A3"/>
    <w:rsid w:val="00CE2E92"/>
    <w:rsid w:val="00CE3E48"/>
    <w:rsid w:val="00CE4735"/>
    <w:rsid w:val="00CE4F55"/>
    <w:rsid w:val="00CE57B2"/>
    <w:rsid w:val="00CE72D0"/>
    <w:rsid w:val="00CE73A0"/>
    <w:rsid w:val="00CF20BD"/>
    <w:rsid w:val="00CF3959"/>
    <w:rsid w:val="00CF526A"/>
    <w:rsid w:val="00CF52CF"/>
    <w:rsid w:val="00CF5371"/>
    <w:rsid w:val="00CF61A0"/>
    <w:rsid w:val="00D0017E"/>
    <w:rsid w:val="00D026A6"/>
    <w:rsid w:val="00D04C52"/>
    <w:rsid w:val="00D06D95"/>
    <w:rsid w:val="00D07302"/>
    <w:rsid w:val="00D073C4"/>
    <w:rsid w:val="00D07FF3"/>
    <w:rsid w:val="00D20EC4"/>
    <w:rsid w:val="00D21CD9"/>
    <w:rsid w:val="00D24D4F"/>
    <w:rsid w:val="00D27DA0"/>
    <w:rsid w:val="00D319C0"/>
    <w:rsid w:val="00D31F0F"/>
    <w:rsid w:val="00D32641"/>
    <w:rsid w:val="00D344A0"/>
    <w:rsid w:val="00D352FA"/>
    <w:rsid w:val="00D3695B"/>
    <w:rsid w:val="00D36F63"/>
    <w:rsid w:val="00D40A77"/>
    <w:rsid w:val="00D41692"/>
    <w:rsid w:val="00D420B6"/>
    <w:rsid w:val="00D4277F"/>
    <w:rsid w:val="00D44947"/>
    <w:rsid w:val="00D45AA2"/>
    <w:rsid w:val="00D47494"/>
    <w:rsid w:val="00D4751A"/>
    <w:rsid w:val="00D517CF"/>
    <w:rsid w:val="00D53871"/>
    <w:rsid w:val="00D5449B"/>
    <w:rsid w:val="00D55290"/>
    <w:rsid w:val="00D62249"/>
    <w:rsid w:val="00D67C35"/>
    <w:rsid w:val="00D72A97"/>
    <w:rsid w:val="00D7481C"/>
    <w:rsid w:val="00D759EB"/>
    <w:rsid w:val="00D7711E"/>
    <w:rsid w:val="00D778D3"/>
    <w:rsid w:val="00D80ECA"/>
    <w:rsid w:val="00D82A6D"/>
    <w:rsid w:val="00D843AA"/>
    <w:rsid w:val="00D865F9"/>
    <w:rsid w:val="00D917BC"/>
    <w:rsid w:val="00D93B3E"/>
    <w:rsid w:val="00D94762"/>
    <w:rsid w:val="00D95871"/>
    <w:rsid w:val="00D9596A"/>
    <w:rsid w:val="00DA1080"/>
    <w:rsid w:val="00DA22FC"/>
    <w:rsid w:val="00DA3F35"/>
    <w:rsid w:val="00DA51BD"/>
    <w:rsid w:val="00DB32D4"/>
    <w:rsid w:val="00DC02C2"/>
    <w:rsid w:val="00DC0CE3"/>
    <w:rsid w:val="00DC0FCE"/>
    <w:rsid w:val="00DC392A"/>
    <w:rsid w:val="00DC4AB9"/>
    <w:rsid w:val="00DC7594"/>
    <w:rsid w:val="00DD000A"/>
    <w:rsid w:val="00DD19DD"/>
    <w:rsid w:val="00DD2A8C"/>
    <w:rsid w:val="00DD2B4D"/>
    <w:rsid w:val="00DD2EEC"/>
    <w:rsid w:val="00DD6C2F"/>
    <w:rsid w:val="00DD7FC5"/>
    <w:rsid w:val="00DE3862"/>
    <w:rsid w:val="00DE39EF"/>
    <w:rsid w:val="00DE7091"/>
    <w:rsid w:val="00DF0751"/>
    <w:rsid w:val="00DF1D6B"/>
    <w:rsid w:val="00DF312C"/>
    <w:rsid w:val="00DF3363"/>
    <w:rsid w:val="00DF39F3"/>
    <w:rsid w:val="00DF7295"/>
    <w:rsid w:val="00DF7CE3"/>
    <w:rsid w:val="00E01CD9"/>
    <w:rsid w:val="00E03F34"/>
    <w:rsid w:val="00E04101"/>
    <w:rsid w:val="00E04A79"/>
    <w:rsid w:val="00E06EC8"/>
    <w:rsid w:val="00E078E7"/>
    <w:rsid w:val="00E1053C"/>
    <w:rsid w:val="00E10FDF"/>
    <w:rsid w:val="00E11864"/>
    <w:rsid w:val="00E12942"/>
    <w:rsid w:val="00E1324A"/>
    <w:rsid w:val="00E132C5"/>
    <w:rsid w:val="00E14963"/>
    <w:rsid w:val="00E14A7A"/>
    <w:rsid w:val="00E14DB1"/>
    <w:rsid w:val="00E1560C"/>
    <w:rsid w:val="00E167C1"/>
    <w:rsid w:val="00E21A4F"/>
    <w:rsid w:val="00E23A96"/>
    <w:rsid w:val="00E33F36"/>
    <w:rsid w:val="00E349D8"/>
    <w:rsid w:val="00E3558F"/>
    <w:rsid w:val="00E35653"/>
    <w:rsid w:val="00E402A9"/>
    <w:rsid w:val="00E4040A"/>
    <w:rsid w:val="00E41CCA"/>
    <w:rsid w:val="00E4575E"/>
    <w:rsid w:val="00E45BDA"/>
    <w:rsid w:val="00E470C0"/>
    <w:rsid w:val="00E51614"/>
    <w:rsid w:val="00E523A9"/>
    <w:rsid w:val="00E56EE5"/>
    <w:rsid w:val="00E63499"/>
    <w:rsid w:val="00E66EB5"/>
    <w:rsid w:val="00E671FB"/>
    <w:rsid w:val="00E7007D"/>
    <w:rsid w:val="00E71B73"/>
    <w:rsid w:val="00E73900"/>
    <w:rsid w:val="00E74BF7"/>
    <w:rsid w:val="00E75B17"/>
    <w:rsid w:val="00E75D9B"/>
    <w:rsid w:val="00E775B1"/>
    <w:rsid w:val="00E8156C"/>
    <w:rsid w:val="00E83FE3"/>
    <w:rsid w:val="00E84862"/>
    <w:rsid w:val="00E948FC"/>
    <w:rsid w:val="00E95062"/>
    <w:rsid w:val="00E960A7"/>
    <w:rsid w:val="00E96602"/>
    <w:rsid w:val="00E9688F"/>
    <w:rsid w:val="00EA0AE2"/>
    <w:rsid w:val="00EA138B"/>
    <w:rsid w:val="00EA26FD"/>
    <w:rsid w:val="00EA3C70"/>
    <w:rsid w:val="00EA44B7"/>
    <w:rsid w:val="00EA55C2"/>
    <w:rsid w:val="00EA690C"/>
    <w:rsid w:val="00EA6DAB"/>
    <w:rsid w:val="00EA74EF"/>
    <w:rsid w:val="00EA7611"/>
    <w:rsid w:val="00EA7703"/>
    <w:rsid w:val="00EB02CB"/>
    <w:rsid w:val="00EB2A83"/>
    <w:rsid w:val="00EB360D"/>
    <w:rsid w:val="00EC068E"/>
    <w:rsid w:val="00EC10DB"/>
    <w:rsid w:val="00EC18F9"/>
    <w:rsid w:val="00EC59FD"/>
    <w:rsid w:val="00ED01E8"/>
    <w:rsid w:val="00ED2061"/>
    <w:rsid w:val="00ED46BE"/>
    <w:rsid w:val="00EE07DE"/>
    <w:rsid w:val="00EE2689"/>
    <w:rsid w:val="00EE384E"/>
    <w:rsid w:val="00EF07DD"/>
    <w:rsid w:val="00EF2EFB"/>
    <w:rsid w:val="00EF547C"/>
    <w:rsid w:val="00EF5823"/>
    <w:rsid w:val="00EF6566"/>
    <w:rsid w:val="00F0472A"/>
    <w:rsid w:val="00F04B29"/>
    <w:rsid w:val="00F04F4B"/>
    <w:rsid w:val="00F06540"/>
    <w:rsid w:val="00F11170"/>
    <w:rsid w:val="00F11991"/>
    <w:rsid w:val="00F14683"/>
    <w:rsid w:val="00F1529D"/>
    <w:rsid w:val="00F16083"/>
    <w:rsid w:val="00F16B1F"/>
    <w:rsid w:val="00F17531"/>
    <w:rsid w:val="00F23ABC"/>
    <w:rsid w:val="00F2629B"/>
    <w:rsid w:val="00F313A5"/>
    <w:rsid w:val="00F32A16"/>
    <w:rsid w:val="00F334D9"/>
    <w:rsid w:val="00F33957"/>
    <w:rsid w:val="00F36FC2"/>
    <w:rsid w:val="00F37208"/>
    <w:rsid w:val="00F4049A"/>
    <w:rsid w:val="00F404DB"/>
    <w:rsid w:val="00F40F95"/>
    <w:rsid w:val="00F4622B"/>
    <w:rsid w:val="00F55C57"/>
    <w:rsid w:val="00F567BD"/>
    <w:rsid w:val="00F61488"/>
    <w:rsid w:val="00F64594"/>
    <w:rsid w:val="00F66E1B"/>
    <w:rsid w:val="00F7098D"/>
    <w:rsid w:val="00F71FE8"/>
    <w:rsid w:val="00F72E39"/>
    <w:rsid w:val="00F735AF"/>
    <w:rsid w:val="00F76B1F"/>
    <w:rsid w:val="00F833CD"/>
    <w:rsid w:val="00F83DA3"/>
    <w:rsid w:val="00F852A3"/>
    <w:rsid w:val="00F86ED4"/>
    <w:rsid w:val="00F87EB6"/>
    <w:rsid w:val="00F90B15"/>
    <w:rsid w:val="00F9236F"/>
    <w:rsid w:val="00F92C52"/>
    <w:rsid w:val="00F94701"/>
    <w:rsid w:val="00F94862"/>
    <w:rsid w:val="00F966D0"/>
    <w:rsid w:val="00F9674B"/>
    <w:rsid w:val="00F971DC"/>
    <w:rsid w:val="00FA0DEA"/>
    <w:rsid w:val="00FA2637"/>
    <w:rsid w:val="00FA2D10"/>
    <w:rsid w:val="00FA2F52"/>
    <w:rsid w:val="00FA312E"/>
    <w:rsid w:val="00FA55DD"/>
    <w:rsid w:val="00FA56D0"/>
    <w:rsid w:val="00FA5CF2"/>
    <w:rsid w:val="00FA791E"/>
    <w:rsid w:val="00FB11AB"/>
    <w:rsid w:val="00FB16DC"/>
    <w:rsid w:val="00FB1A79"/>
    <w:rsid w:val="00FB1FAB"/>
    <w:rsid w:val="00FB24DC"/>
    <w:rsid w:val="00FB29F2"/>
    <w:rsid w:val="00FB48EB"/>
    <w:rsid w:val="00FC08DC"/>
    <w:rsid w:val="00FC1A7F"/>
    <w:rsid w:val="00FC36F7"/>
    <w:rsid w:val="00FC5A20"/>
    <w:rsid w:val="00FD02A7"/>
    <w:rsid w:val="00FD2ECC"/>
    <w:rsid w:val="00FD3A58"/>
    <w:rsid w:val="00FD617E"/>
    <w:rsid w:val="00FE066E"/>
    <w:rsid w:val="00FE1569"/>
    <w:rsid w:val="00FE4602"/>
    <w:rsid w:val="00FE4F8B"/>
    <w:rsid w:val="00FE64C3"/>
    <w:rsid w:val="00FE69DB"/>
    <w:rsid w:val="00FE771B"/>
    <w:rsid w:val="00FF0367"/>
    <w:rsid w:val="00FF28D6"/>
    <w:rsid w:val="00FF2C90"/>
    <w:rsid w:val="00FF3466"/>
    <w:rsid w:val="00FF4D6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C5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DF"/>
    <w:pPr>
      <w:spacing w:after="200" w:line="276" w:lineRule="auto"/>
      <w:jc w:val="both"/>
    </w:pPr>
    <w:rPr>
      <w:rFonts w:ascii="Arial" w:eastAsia="Cambria" w:hAnsi="Arial" w:cs="Times New Roman"/>
      <w:sz w:val="22"/>
      <w:szCs w:val="22"/>
      <w:lang w:val="en-GB" w:eastAsia="en-US"/>
    </w:rPr>
  </w:style>
  <w:style w:type="paragraph" w:styleId="Titolo1">
    <w:name w:val="heading 1"/>
    <w:basedOn w:val="Normale"/>
    <w:next w:val="Normale"/>
    <w:link w:val="Titolo1Carattere"/>
    <w:autoRedefine/>
    <w:qFormat/>
    <w:rsid w:val="004F48AE"/>
    <w:pPr>
      <w:numPr>
        <w:numId w:val="5"/>
      </w:numPr>
      <w:spacing w:before="240" w:after="120"/>
      <w:contextualSpacing/>
      <w:outlineLvl w:val="0"/>
    </w:pPr>
    <w:rPr>
      <w:rFonts w:cs="Arial"/>
      <w:b/>
      <w:caps/>
      <w:color w:val="FF0000"/>
      <w:spacing w:val="5"/>
      <w:sz w:val="28"/>
      <w:szCs w:val="28"/>
    </w:rPr>
  </w:style>
  <w:style w:type="paragraph" w:styleId="Titolo2">
    <w:name w:val="heading 2"/>
    <w:basedOn w:val="Normale"/>
    <w:next w:val="Normale"/>
    <w:link w:val="Titolo2Carattere"/>
    <w:autoRedefine/>
    <w:qFormat/>
    <w:rsid w:val="002E54DB"/>
    <w:pPr>
      <w:numPr>
        <w:ilvl w:val="1"/>
        <w:numId w:val="5"/>
      </w:numPr>
      <w:spacing w:before="240" w:after="120"/>
      <w:contextualSpacing/>
      <w:outlineLvl w:val="1"/>
    </w:pPr>
    <w:rPr>
      <w:rFonts w:eastAsia="Times New Roman" w:cs="Arial"/>
      <w:b/>
      <w:sz w:val="24"/>
      <w:szCs w:val="24"/>
    </w:rPr>
  </w:style>
  <w:style w:type="paragraph" w:styleId="Titolo3">
    <w:name w:val="heading 3"/>
    <w:basedOn w:val="Normale"/>
    <w:next w:val="Normale"/>
    <w:link w:val="Titolo3Carattere"/>
    <w:autoRedefine/>
    <w:uiPriority w:val="9"/>
    <w:qFormat/>
    <w:rsid w:val="005E7E0B"/>
    <w:pPr>
      <w:numPr>
        <w:ilvl w:val="2"/>
        <w:numId w:val="5"/>
      </w:numPr>
      <w:spacing w:before="240" w:after="120"/>
      <w:outlineLvl w:val="2"/>
    </w:pPr>
    <w:rPr>
      <w:b/>
      <w:iCs/>
      <w:color w:val="000000"/>
      <w:spacing w:val="8"/>
      <w:szCs w:val="26"/>
    </w:rPr>
  </w:style>
  <w:style w:type="paragraph" w:styleId="Titolo4">
    <w:name w:val="heading 4"/>
    <w:basedOn w:val="Normale"/>
    <w:next w:val="Normale"/>
    <w:link w:val="Titolo4Carattere"/>
    <w:autoRedefine/>
    <w:uiPriority w:val="9"/>
    <w:qFormat/>
    <w:rsid w:val="0099583D"/>
    <w:pPr>
      <w:numPr>
        <w:ilvl w:val="3"/>
        <w:numId w:val="5"/>
      </w:numPr>
      <w:spacing w:before="240" w:after="120"/>
      <w:ind w:left="862" w:hanging="862"/>
      <w:outlineLvl w:val="3"/>
    </w:pPr>
    <w:rPr>
      <w:rFonts w:cs="Arial"/>
      <w:b/>
      <w:bCs/>
      <w:color w:val="000000"/>
      <w:szCs w:val="24"/>
    </w:rPr>
  </w:style>
  <w:style w:type="paragraph" w:styleId="Titolo5">
    <w:name w:val="heading 5"/>
    <w:basedOn w:val="Normale"/>
    <w:next w:val="Normale"/>
    <w:link w:val="Titolo5Carattere"/>
    <w:autoRedefine/>
    <w:uiPriority w:val="9"/>
    <w:qFormat/>
    <w:rsid w:val="00F7098D"/>
    <w:pPr>
      <w:numPr>
        <w:ilvl w:val="4"/>
        <w:numId w:val="5"/>
      </w:numPr>
      <w:spacing w:before="120" w:after="60" w:line="240" w:lineRule="auto"/>
      <w:outlineLvl w:val="4"/>
    </w:pPr>
    <w:rPr>
      <w:rFonts w:cs="Arial"/>
      <w:b/>
      <w:iCs/>
    </w:rPr>
  </w:style>
  <w:style w:type="paragraph" w:styleId="Titolo6">
    <w:name w:val="heading 6"/>
    <w:basedOn w:val="Normale"/>
    <w:next w:val="Normale"/>
    <w:link w:val="Titolo6Carattere"/>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Titolo7">
    <w:name w:val="heading 7"/>
    <w:basedOn w:val="Normale"/>
    <w:next w:val="Normale"/>
    <w:link w:val="Titolo7Carattere"/>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Titolo8">
    <w:name w:val="heading 8"/>
    <w:basedOn w:val="Normale"/>
    <w:next w:val="Normale"/>
    <w:link w:val="Titolo8Carattere"/>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Titolo9">
    <w:name w:val="heading 9"/>
    <w:basedOn w:val="Normale"/>
    <w:next w:val="Normale"/>
    <w:link w:val="Titolo9Carattere"/>
    <w:uiPriority w:val="9"/>
    <w:qFormat/>
    <w:rsid w:val="00136261"/>
    <w:pPr>
      <w:numPr>
        <w:ilvl w:val="8"/>
        <w:numId w:val="5"/>
      </w:numPr>
      <w:spacing w:after="0" w:line="271" w:lineRule="auto"/>
      <w:outlineLvl w:val="8"/>
    </w:pPr>
    <w:rPr>
      <w:b/>
      <w:bCs/>
      <w:i/>
      <w:iCs/>
      <w:color w:val="7F7F7F"/>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4F48AE"/>
    <w:rPr>
      <w:rFonts w:ascii="Arial" w:eastAsia="Cambria" w:hAnsi="Arial" w:cs="Arial"/>
      <w:b/>
      <w:caps/>
      <w:color w:val="FF0000"/>
      <w:spacing w:val="5"/>
      <w:sz w:val="28"/>
      <w:szCs w:val="28"/>
      <w:lang w:val="en-GB" w:eastAsia="en-US"/>
    </w:rPr>
  </w:style>
  <w:style w:type="character" w:customStyle="1" w:styleId="Titolo5Carattere">
    <w:name w:val="Titolo 5 Carattere"/>
    <w:basedOn w:val="Carpredefinitoparagrafo"/>
    <w:link w:val="Titolo5"/>
    <w:uiPriority w:val="9"/>
    <w:rsid w:val="00F7098D"/>
    <w:rPr>
      <w:rFonts w:ascii="Arial" w:eastAsia="Cambria" w:hAnsi="Arial" w:cs="Arial"/>
      <w:b/>
      <w:iCs/>
      <w:sz w:val="22"/>
      <w:szCs w:val="22"/>
      <w:lang w:val="en-GB" w:eastAsia="en-US"/>
    </w:rPr>
  </w:style>
  <w:style w:type="character" w:customStyle="1" w:styleId="Titolo6Carattere">
    <w:name w:val="Titolo 6 Carattere"/>
    <w:basedOn w:val="Carpredefinitoparagrafo"/>
    <w:link w:val="Titolo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Titolo8Carattere">
    <w:name w:val="Titolo 8 Carattere"/>
    <w:basedOn w:val="Carpredefinitoparagrafo"/>
    <w:link w:val="Titolo8"/>
    <w:uiPriority w:val="9"/>
    <w:rsid w:val="008B54DA"/>
    <w:rPr>
      <w:rFonts w:eastAsia="Cambria" w:cs="Times New Roman"/>
      <w:b/>
      <w:bCs/>
      <w:color w:val="404040"/>
      <w:sz w:val="22"/>
      <w:lang w:val="en-GB" w:eastAsia="en-US"/>
    </w:rPr>
  </w:style>
  <w:style w:type="character" w:customStyle="1" w:styleId="Titolo9Carattere">
    <w:name w:val="Titolo 9 Carattere"/>
    <w:basedOn w:val="Carpredefinitoparagrafo"/>
    <w:link w:val="Titolo9"/>
    <w:uiPriority w:val="9"/>
    <w:rsid w:val="00207F3F"/>
    <w:rPr>
      <w:rFonts w:ascii="Arial" w:eastAsia="Cambria" w:hAnsi="Arial" w:cs="Times New Roman"/>
      <w:b/>
      <w:bCs/>
      <w:i/>
      <w:iCs/>
      <w:color w:val="7F7F7F"/>
      <w:sz w:val="18"/>
      <w:szCs w:val="18"/>
      <w:lang w:val="en-GB" w:eastAsia="en-US"/>
    </w:rPr>
  </w:style>
  <w:style w:type="paragraph" w:styleId="Testofumetto">
    <w:name w:val="Balloon Text"/>
    <w:basedOn w:val="Normale"/>
    <w:link w:val="TestofumettoCarattere"/>
    <w:uiPriority w:val="99"/>
    <w:semiHidden/>
    <w:unhideWhenUsed/>
    <w:rsid w:val="0013626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A2589"/>
    <w:rPr>
      <w:rFonts w:ascii="Tahoma" w:eastAsia="Cambria" w:hAnsi="Tahoma" w:cs="Tahoma"/>
      <w:sz w:val="16"/>
      <w:szCs w:val="16"/>
    </w:rPr>
  </w:style>
  <w:style w:type="paragraph" w:styleId="Titolo">
    <w:name w:val="Title"/>
    <w:basedOn w:val="Normale"/>
    <w:next w:val="Normale"/>
    <w:link w:val="TitoloCarattere"/>
    <w:uiPriority w:val="10"/>
    <w:qFormat/>
    <w:rsid w:val="00136261"/>
    <w:pPr>
      <w:spacing w:after="0" w:line="240" w:lineRule="auto"/>
      <w:contextualSpacing/>
    </w:pPr>
    <w:rPr>
      <w:rFonts w:eastAsia="Times New Roman"/>
      <w:b/>
      <w:color w:val="000000"/>
      <w:spacing w:val="5"/>
      <w:kern w:val="28"/>
      <w:sz w:val="48"/>
      <w:szCs w:val="48"/>
    </w:rPr>
  </w:style>
  <w:style w:type="character" w:customStyle="1" w:styleId="TitoloCarattere">
    <w:name w:val="Titolo Carattere"/>
    <w:basedOn w:val="Carpredefinitoparagrafo"/>
    <w:link w:val="Titolo"/>
    <w:uiPriority w:val="10"/>
    <w:rsid w:val="00F71FE8"/>
    <w:rPr>
      <w:rFonts w:ascii="Arial" w:hAnsi="Arial" w:cs="Times New Roman"/>
      <w:b/>
      <w:color w:val="000000"/>
      <w:spacing w:val="5"/>
      <w:kern w:val="28"/>
      <w:sz w:val="48"/>
      <w:szCs w:val="48"/>
    </w:rPr>
  </w:style>
  <w:style w:type="paragraph" w:styleId="Intestazione">
    <w:name w:val="header"/>
    <w:basedOn w:val="Normale"/>
    <w:link w:val="IntestazioneCarattere"/>
    <w:uiPriority w:val="99"/>
    <w:unhideWhenUsed/>
    <w:rsid w:val="0013626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951C61"/>
    <w:rPr>
      <w:rFonts w:ascii="Arial" w:eastAsia="Cambria" w:hAnsi="Arial" w:cs="Times New Roman"/>
      <w:szCs w:val="22"/>
    </w:rPr>
  </w:style>
  <w:style w:type="paragraph" w:styleId="Pidipagina">
    <w:name w:val="footer"/>
    <w:aliases w:val="Footer1"/>
    <w:basedOn w:val="Normale"/>
    <w:link w:val="PidipaginaCarattere"/>
    <w:autoRedefine/>
    <w:uiPriority w:val="99"/>
    <w:qFormat/>
    <w:rsid w:val="009D3A50"/>
    <w:pPr>
      <w:tabs>
        <w:tab w:val="right" w:pos="9639"/>
      </w:tabs>
      <w:spacing w:after="0" w:line="240" w:lineRule="auto"/>
    </w:pPr>
    <w:rPr>
      <w:rFonts w:cs="Arial"/>
      <w:snapToGrid w:val="0"/>
      <w:sz w:val="10"/>
      <w:szCs w:val="10"/>
      <w:lang w:val="nl-NL"/>
    </w:rPr>
  </w:style>
  <w:style w:type="character" w:customStyle="1" w:styleId="PidipaginaCarattere">
    <w:name w:val="Piè di pagina Carattere"/>
    <w:aliases w:val="Footer1 Carattere"/>
    <w:basedOn w:val="Carpredefinitoparagrafo"/>
    <w:link w:val="Pidipagina"/>
    <w:uiPriority w:val="99"/>
    <w:rsid w:val="009D3A50"/>
    <w:rPr>
      <w:rFonts w:ascii="Arial" w:eastAsia="Cambria" w:hAnsi="Arial" w:cs="Arial"/>
      <w:snapToGrid w:val="0"/>
      <w:sz w:val="10"/>
      <w:szCs w:val="10"/>
      <w:lang w:val="nl-NL" w:eastAsia="en-US"/>
    </w:rPr>
  </w:style>
  <w:style w:type="paragraph" w:styleId="Puntoelenco">
    <w:name w:val="List Bullet"/>
    <w:basedOn w:val="Normale"/>
    <w:uiPriority w:val="99"/>
    <w:rsid w:val="00136261"/>
    <w:pPr>
      <w:numPr>
        <w:numId w:val="1"/>
      </w:numPr>
      <w:contextualSpacing/>
    </w:pPr>
  </w:style>
  <w:style w:type="paragraph" w:styleId="Numeroelenco">
    <w:name w:val="List Number"/>
    <w:basedOn w:val="Normale"/>
    <w:uiPriority w:val="99"/>
    <w:rsid w:val="00136261"/>
    <w:pPr>
      <w:numPr>
        <w:numId w:val="3"/>
      </w:numPr>
      <w:contextualSpacing/>
    </w:pPr>
  </w:style>
  <w:style w:type="paragraph" w:styleId="Sommario4">
    <w:name w:val="toc 4"/>
    <w:basedOn w:val="Normale"/>
    <w:next w:val="Normale"/>
    <w:autoRedefine/>
    <w:uiPriority w:val="39"/>
    <w:qFormat/>
    <w:rsid w:val="005400FC"/>
    <w:pPr>
      <w:tabs>
        <w:tab w:val="left" w:pos="1760"/>
        <w:tab w:val="right" w:leader="dot" w:pos="9350"/>
      </w:tabs>
      <w:spacing w:after="60" w:line="240" w:lineRule="auto"/>
      <w:ind w:left="576"/>
      <w:jc w:val="left"/>
    </w:pPr>
  </w:style>
  <w:style w:type="paragraph" w:styleId="Sommario5">
    <w:name w:val="toc 5"/>
    <w:basedOn w:val="Normale"/>
    <w:next w:val="Normale"/>
    <w:autoRedefine/>
    <w:uiPriority w:val="39"/>
    <w:qFormat/>
    <w:rsid w:val="005400FC"/>
    <w:pPr>
      <w:spacing w:after="60" w:line="240" w:lineRule="auto"/>
      <w:ind w:left="879"/>
      <w:jc w:val="left"/>
    </w:pPr>
  </w:style>
  <w:style w:type="paragraph" w:styleId="Corpotesto">
    <w:name w:val="Body Text"/>
    <w:basedOn w:val="Normale"/>
    <w:link w:val="CorpotestoCarattere"/>
    <w:uiPriority w:val="99"/>
    <w:rsid w:val="007A2589"/>
    <w:pPr>
      <w:spacing w:after="120"/>
    </w:pPr>
  </w:style>
  <w:style w:type="character" w:customStyle="1" w:styleId="CorpotestoCarattere">
    <w:name w:val="Corpo testo Carattere"/>
    <w:basedOn w:val="Carpredefinitoparagrafo"/>
    <w:link w:val="Corpotesto"/>
    <w:uiPriority w:val="99"/>
    <w:rsid w:val="001138C8"/>
    <w:rPr>
      <w:rFonts w:ascii="Arial" w:eastAsia="Cambria" w:hAnsi="Arial" w:cs="Times New Roman"/>
      <w:szCs w:val="22"/>
    </w:rPr>
  </w:style>
  <w:style w:type="character" w:customStyle="1" w:styleId="Titolo2Carattere">
    <w:name w:val="Titolo 2 Carattere"/>
    <w:basedOn w:val="Carpredefinitoparagrafo"/>
    <w:link w:val="Titolo2"/>
    <w:rsid w:val="002E54DB"/>
    <w:rPr>
      <w:rFonts w:ascii="Arial" w:hAnsi="Arial" w:cs="Arial"/>
      <w:b/>
      <w:sz w:val="24"/>
      <w:szCs w:val="24"/>
      <w:lang w:val="en-GB" w:eastAsia="en-US"/>
    </w:rPr>
  </w:style>
  <w:style w:type="character" w:customStyle="1" w:styleId="Titolo3Carattere">
    <w:name w:val="Titolo 3 Carattere"/>
    <w:basedOn w:val="Carpredefinitoparagrafo"/>
    <w:link w:val="Titolo3"/>
    <w:uiPriority w:val="9"/>
    <w:rsid w:val="005E7E0B"/>
    <w:rPr>
      <w:rFonts w:ascii="Arial" w:eastAsia="Cambria" w:hAnsi="Arial" w:cs="Times New Roman"/>
      <w:b/>
      <w:iCs/>
      <w:color w:val="000000"/>
      <w:spacing w:val="8"/>
      <w:sz w:val="22"/>
      <w:szCs w:val="26"/>
      <w:lang w:val="en-GB" w:eastAsia="en-US"/>
    </w:rPr>
  </w:style>
  <w:style w:type="character" w:customStyle="1" w:styleId="Titolo7Carattere">
    <w:name w:val="Titolo 7 Carattere"/>
    <w:basedOn w:val="Carpredefinitoparagrafo"/>
    <w:link w:val="Titolo7"/>
    <w:uiPriority w:val="9"/>
    <w:rsid w:val="008B54DA"/>
    <w:rPr>
      <w:rFonts w:ascii="Arial" w:eastAsia="Cambria" w:hAnsi="Arial" w:cs="Times New Roman"/>
      <w:bCs/>
      <w:iCs/>
      <w:caps/>
      <w:color w:val="000000"/>
      <w:spacing w:val="6"/>
      <w:sz w:val="16"/>
      <w:lang w:val="en-GB" w:eastAsia="en-US"/>
    </w:rPr>
  </w:style>
  <w:style w:type="character" w:customStyle="1" w:styleId="Titolo4Carattere">
    <w:name w:val="Titolo 4 Carattere"/>
    <w:basedOn w:val="Carpredefinitoparagrafo"/>
    <w:link w:val="Titolo4"/>
    <w:uiPriority w:val="9"/>
    <w:rsid w:val="0099583D"/>
    <w:rPr>
      <w:rFonts w:ascii="Arial" w:eastAsia="Cambria" w:hAnsi="Arial" w:cs="Arial"/>
      <w:b/>
      <w:bCs/>
      <w:color w:val="000000"/>
      <w:sz w:val="22"/>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eastAsia="Cambria" w:cs="Times New Roman"/>
      <w:bCs/>
      <w:color w:val="404040"/>
      <w:sz w:val="22"/>
      <w:lang w:val="en-GB" w:eastAsia="en-US"/>
    </w:rPr>
  </w:style>
  <w:style w:type="table" w:styleId="Grigliatabella">
    <w:name w:val="Table Grid"/>
    <w:basedOn w:val="Tabellanormale"/>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rsid w:val="00136261"/>
    <w:pPr>
      <w:numPr>
        <w:numId w:val="2"/>
      </w:numPr>
      <w:contextualSpacing/>
    </w:pPr>
  </w:style>
  <w:style w:type="paragraph" w:customStyle="1" w:styleId="TOCHeading1">
    <w:name w:val="TOC Heading 1"/>
    <w:basedOn w:val="Titolo1"/>
    <w:next w:val="Normale"/>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Sommario1">
    <w:name w:val="toc 1"/>
    <w:basedOn w:val="Normale"/>
    <w:next w:val="Normale"/>
    <w:autoRedefine/>
    <w:uiPriority w:val="39"/>
    <w:unhideWhenUsed/>
    <w:qFormat/>
    <w:rsid w:val="005400FC"/>
    <w:pPr>
      <w:tabs>
        <w:tab w:val="left" w:pos="576"/>
        <w:tab w:val="right" w:leader="dot" w:pos="9350"/>
      </w:tabs>
      <w:spacing w:after="60" w:line="240" w:lineRule="auto"/>
      <w:jc w:val="left"/>
    </w:pPr>
    <w:rPr>
      <w:b/>
      <w:caps/>
    </w:rPr>
  </w:style>
  <w:style w:type="paragraph" w:styleId="Sommario2">
    <w:name w:val="toc 2"/>
    <w:basedOn w:val="Normale"/>
    <w:next w:val="Normale"/>
    <w:autoRedefine/>
    <w:uiPriority w:val="39"/>
    <w:unhideWhenUsed/>
    <w:qFormat/>
    <w:rsid w:val="005400FC"/>
    <w:pPr>
      <w:tabs>
        <w:tab w:val="left" w:pos="880"/>
        <w:tab w:val="right" w:leader="dot" w:pos="9360"/>
      </w:tabs>
      <w:spacing w:after="60" w:line="240" w:lineRule="auto"/>
      <w:ind w:left="142"/>
      <w:jc w:val="left"/>
    </w:pPr>
  </w:style>
  <w:style w:type="paragraph" w:styleId="Sommario3">
    <w:name w:val="toc 3"/>
    <w:basedOn w:val="Normale"/>
    <w:next w:val="Normale"/>
    <w:autoRedefine/>
    <w:uiPriority w:val="39"/>
    <w:unhideWhenUsed/>
    <w:qFormat/>
    <w:rsid w:val="005400FC"/>
    <w:pPr>
      <w:tabs>
        <w:tab w:val="left" w:pos="1320"/>
        <w:tab w:val="right" w:leader="dot" w:pos="9350"/>
      </w:tabs>
      <w:spacing w:after="60" w:line="240" w:lineRule="auto"/>
      <w:ind w:left="289"/>
      <w:jc w:val="left"/>
    </w:pPr>
  </w:style>
  <w:style w:type="character" w:styleId="Collegamentoipertestuale">
    <w:name w:val="Hyperlink"/>
    <w:basedOn w:val="Carpredefinitoparagrafo"/>
    <w:uiPriority w:val="99"/>
    <w:unhideWhenUsed/>
    <w:rsid w:val="00136261"/>
    <w:rPr>
      <w:color w:val="FFAD0A"/>
      <w:u w:val="single"/>
    </w:rPr>
  </w:style>
  <w:style w:type="character" w:styleId="Testosegnaposto">
    <w:name w:val="Placeholder Text"/>
    <w:basedOn w:val="Carpredefinitoparagrafo"/>
    <w:uiPriority w:val="99"/>
    <w:rsid w:val="00136261"/>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basedOn w:val="Normale"/>
    <w:uiPriority w:val="34"/>
    <w:qFormat/>
    <w:rsid w:val="00136261"/>
    <w:pPr>
      <w:ind w:left="720"/>
      <w:contextualSpacing/>
    </w:pPr>
  </w:style>
  <w:style w:type="paragraph" w:customStyle="1" w:styleId="Companyname">
    <w:name w:val="Company name"/>
    <w:basedOn w:val="Normale"/>
    <w:next w:val="Normale"/>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
    <w:name w:val="Footer +"/>
    <w:basedOn w:val="Pidipagina"/>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e"/>
    <w:rsid w:val="00136261"/>
    <w:pPr>
      <w:spacing w:after="0" w:line="240" w:lineRule="auto"/>
      <w:jc w:val="center"/>
    </w:pPr>
    <w:rPr>
      <w:rFonts w:eastAsia="Times New Roman" w:cs="Arial"/>
      <w:b/>
      <w:i/>
      <w:color w:val="000000"/>
      <w:sz w:val="14"/>
      <w:szCs w:val="20"/>
    </w:rPr>
  </w:style>
  <w:style w:type="paragraph" w:styleId="Numeroelenco2">
    <w:name w:val="List Number 2"/>
    <w:basedOn w:val="Normale"/>
    <w:uiPriority w:val="99"/>
    <w:rsid w:val="00136261"/>
    <w:pPr>
      <w:tabs>
        <w:tab w:val="num" w:pos="720"/>
      </w:tabs>
      <w:ind w:left="720" w:hanging="360"/>
      <w:contextualSpacing/>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Didascalia">
    <w:name w:val="caption"/>
    <w:basedOn w:val="Normale"/>
    <w:next w:val="Normale"/>
    <w:autoRedefine/>
    <w:uiPriority w:val="35"/>
    <w:qFormat/>
    <w:rsid w:val="004E1406"/>
    <w:pPr>
      <w:spacing w:before="120" w:after="0" w:line="240" w:lineRule="auto"/>
      <w:jc w:val="center"/>
    </w:pPr>
    <w:rPr>
      <w:rFonts w:ascii="Arial Bold" w:hAnsi="Arial Bold"/>
      <w:b/>
      <w:bCs/>
    </w:rPr>
  </w:style>
  <w:style w:type="paragraph" w:styleId="Testocommento">
    <w:name w:val="annotation text"/>
    <w:basedOn w:val="Normale"/>
    <w:link w:val="TestocommentoCarattere"/>
    <w:uiPriority w:val="99"/>
    <w:unhideWhenUsed/>
    <w:rsid w:val="00136261"/>
    <w:rPr>
      <w:szCs w:val="20"/>
    </w:rPr>
  </w:style>
  <w:style w:type="character" w:customStyle="1" w:styleId="TestocommentoCarattere">
    <w:name w:val="Testo commento Carattere"/>
    <w:basedOn w:val="Carpredefinitoparagrafo"/>
    <w:link w:val="Testocommento"/>
    <w:uiPriority w:val="99"/>
    <w:rsid w:val="00136261"/>
    <w:rPr>
      <w:rFonts w:ascii="Arial" w:eastAsia="Cambria" w:hAnsi="Arial" w:cs="Times New Roman"/>
    </w:rPr>
  </w:style>
  <w:style w:type="paragraph" w:styleId="Titolosommario">
    <w:name w:val="TOC Heading"/>
    <w:basedOn w:val="Titolo1"/>
    <w:next w:val="Normale"/>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e"/>
    <w:rsid w:val="00923112"/>
    <w:pPr>
      <w:numPr>
        <w:numId w:val="4"/>
      </w:numPr>
      <w:spacing w:after="120" w:line="240" w:lineRule="auto"/>
    </w:pPr>
    <w:rPr>
      <w:rFonts w:eastAsia="Times New Roman"/>
      <w:szCs w:val="20"/>
    </w:rPr>
  </w:style>
  <w:style w:type="character" w:styleId="Rimandocommento">
    <w:name w:val="annotation reference"/>
    <w:basedOn w:val="Carpredefinitoparagrafo"/>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e"/>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after="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CB6E73"/>
    <w:rPr>
      <w:rFonts w:ascii="Arial" w:eastAsia="Cambria" w:hAnsi="Arial" w:cs="Times New Roman"/>
      <w:sz w:val="22"/>
      <w:szCs w:val="22"/>
      <w:lang w:val="en-US" w:eastAsia="en-US"/>
    </w:rPr>
  </w:style>
  <w:style w:type="paragraph" w:styleId="Revisione">
    <w:name w:val="Revision"/>
    <w:hidden/>
    <w:uiPriority w:val="99"/>
    <w:semiHidden/>
    <w:rsid w:val="002519D6"/>
    <w:rPr>
      <w:rFonts w:ascii="Arial" w:eastAsia="Cambria" w:hAnsi="Arial" w:cs="Times New Roman"/>
      <w:sz w:val="22"/>
      <w:szCs w:val="22"/>
      <w:lang w:val="en-US" w:eastAsia="en-US"/>
    </w:rPr>
  </w:style>
  <w:style w:type="character" w:customStyle="1" w:styleId="NessunaspaziaturaCarattere">
    <w:name w:val="Nessuna spaziatura Carattere"/>
    <w:basedOn w:val="Carpredefinitoparagrafo"/>
    <w:link w:val="Nessunaspaziatura"/>
    <w:uiPriority w:val="1"/>
    <w:rsid w:val="001F2A42"/>
    <w:rPr>
      <w:rFonts w:ascii="Arial" w:eastAsia="Cambria" w:hAnsi="Arial" w:cs="Times New Roman"/>
      <w:sz w:val="22"/>
      <w:szCs w:val="22"/>
      <w:lang w:val="en-US" w:eastAsia="en-US"/>
    </w:rPr>
  </w:style>
  <w:style w:type="paragraph" w:styleId="NormaleWeb">
    <w:name w:val="Normal (Web)"/>
    <w:basedOn w:val="Normale"/>
    <w:uiPriority w:val="99"/>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Pidipagina"/>
    <w:link w:val="BodyText1Carattere"/>
    <w:qFormat/>
    <w:rsid w:val="00475322"/>
    <w:pPr>
      <w:tabs>
        <w:tab w:val="clear" w:pos="9639"/>
        <w:tab w:val="center" w:pos="4819"/>
        <w:tab w:val="right" w:pos="9781"/>
      </w:tabs>
      <w:jc w:val="left"/>
    </w:pPr>
    <w:rPr>
      <w:rFonts w:eastAsia="Times New Roman" w:cs="Times New Roman"/>
      <w:i/>
      <w:snapToGrid/>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0D287A"/>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0D287A"/>
    <w:pPr>
      <w:tabs>
        <w:tab w:val="right" w:leader="dot" w:pos="10080"/>
      </w:tabs>
      <w:spacing w:after="0" w:line="240" w:lineRule="auto"/>
    </w:pPr>
    <w:rPr>
      <w:rFonts w:eastAsia="Calibri"/>
      <w:sz w:val="24"/>
    </w:rPr>
  </w:style>
  <w:style w:type="paragraph" w:customStyle="1" w:styleId="Instructions">
    <w:name w:val="Instructions"/>
    <w:basedOn w:val="Normale"/>
    <w:autoRedefine/>
    <w:rsid w:val="000D287A"/>
    <w:pPr>
      <w:shd w:val="clear" w:color="auto" w:fill="FFFFFF"/>
      <w:spacing w:after="0" w:line="240" w:lineRule="auto"/>
      <w:jc w:val="left"/>
    </w:pPr>
    <w:rPr>
      <w:rFonts w:ascii="Times New Roman" w:eastAsia="Times New Roman" w:hAnsi="Times New Roman"/>
      <w:b/>
      <w:i/>
      <w:color w:val="0000FF"/>
      <w:sz w:val="24"/>
      <w:szCs w:val="20"/>
    </w:rPr>
  </w:style>
  <w:style w:type="paragraph" w:customStyle="1" w:styleId="AppendixHeading4">
    <w:name w:val="Appendix Heading 4"/>
    <w:basedOn w:val="AppendixHeading3"/>
    <w:next w:val="Corpotesto"/>
    <w:rsid w:val="000D287A"/>
    <w:pPr>
      <w:numPr>
        <w:ilvl w:val="3"/>
      </w:numPr>
      <w:tabs>
        <w:tab w:val="clear" w:pos="1008"/>
        <w:tab w:val="clear" w:pos="1134"/>
        <w:tab w:val="left" w:pos="1152"/>
      </w:tabs>
      <w:ind w:left="1152" w:hanging="1152"/>
      <w:outlineLvl w:val="3"/>
    </w:pPr>
    <w:rPr>
      <w:bCs/>
      <w:szCs w:val="28"/>
    </w:rPr>
  </w:style>
  <w:style w:type="paragraph" w:customStyle="1" w:styleId="AppendixHeading3">
    <w:name w:val="Appendix Heading 3"/>
    <w:basedOn w:val="AppendixHeading2"/>
    <w:next w:val="Corpotesto"/>
    <w:rsid w:val="000D287A"/>
    <w:pPr>
      <w:numPr>
        <w:ilvl w:val="2"/>
      </w:numPr>
      <w:tabs>
        <w:tab w:val="clear" w:pos="864"/>
        <w:tab w:val="clear" w:pos="1134"/>
        <w:tab w:val="left" w:pos="1008"/>
      </w:tabs>
      <w:ind w:left="1008" w:hanging="1008"/>
      <w:outlineLvl w:val="2"/>
    </w:pPr>
    <w:rPr>
      <w:szCs w:val="26"/>
    </w:rPr>
  </w:style>
  <w:style w:type="paragraph" w:customStyle="1" w:styleId="AppendixHeading2">
    <w:name w:val="Appendix Heading 2"/>
    <w:basedOn w:val="AppendixHeading1"/>
    <w:next w:val="Corpotesto"/>
    <w:rsid w:val="000D287A"/>
    <w:pPr>
      <w:pageBreakBefore w:val="0"/>
      <w:numPr>
        <w:ilvl w:val="1"/>
      </w:numPr>
      <w:tabs>
        <w:tab w:val="clear" w:pos="1134"/>
        <w:tab w:val="clear" w:pos="1872"/>
        <w:tab w:val="left" w:pos="864"/>
      </w:tabs>
      <w:spacing w:before="240"/>
      <w:ind w:left="864" w:hanging="864"/>
      <w:outlineLvl w:val="1"/>
    </w:pPr>
    <w:rPr>
      <w:caps w:val="0"/>
      <w:sz w:val="24"/>
    </w:rPr>
  </w:style>
  <w:style w:type="paragraph" w:customStyle="1" w:styleId="AppendixHeading1">
    <w:name w:val="Appendix Heading 1"/>
    <w:next w:val="Corpotesto"/>
    <w:rsid w:val="000D287A"/>
    <w:pPr>
      <w:keepNext/>
      <w:keepLines/>
      <w:pageBreakBefore/>
      <w:numPr>
        <w:numId w:val="7"/>
      </w:numPr>
      <w:tabs>
        <w:tab w:val="clear" w:pos="1134"/>
        <w:tab w:val="left" w:pos="1872"/>
      </w:tabs>
      <w:spacing w:before="480" w:after="120"/>
      <w:ind w:left="1872" w:hanging="1872"/>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0D287A"/>
    <w:pPr>
      <w:numPr>
        <w:ilvl w:val="4"/>
      </w:numPr>
      <w:tabs>
        <w:tab w:val="clear" w:pos="1134"/>
        <w:tab w:val="left" w:pos="1296"/>
      </w:tabs>
      <w:ind w:left="1296" w:hanging="1296"/>
      <w:outlineLvl w:val="4"/>
    </w:pPr>
    <w:rPr>
      <w:bCs w:val="0"/>
    </w:rPr>
  </w:style>
  <w:style w:type="paragraph" w:customStyle="1" w:styleId="AppendixHeading6">
    <w:name w:val="Appendix Heading 6"/>
    <w:basedOn w:val="AppendixHeading5"/>
    <w:next w:val="Corpotesto"/>
    <w:rsid w:val="000D287A"/>
    <w:pPr>
      <w:numPr>
        <w:ilvl w:val="5"/>
      </w:numPr>
      <w:tabs>
        <w:tab w:val="clear" w:pos="1134"/>
        <w:tab w:val="clear" w:pos="1296"/>
        <w:tab w:val="left" w:pos="1440"/>
      </w:tabs>
      <w:ind w:left="1440" w:hanging="1440"/>
      <w:outlineLvl w:val="5"/>
    </w:pPr>
    <w:rPr>
      <w:bCs/>
    </w:rPr>
  </w:style>
  <w:style w:type="paragraph" w:customStyle="1" w:styleId="AppendixHeading7">
    <w:name w:val="Appendix Heading 7"/>
    <w:basedOn w:val="AppendixHeading6"/>
    <w:next w:val="Corpotesto"/>
    <w:rsid w:val="000D287A"/>
    <w:pPr>
      <w:numPr>
        <w:ilvl w:val="6"/>
      </w:numPr>
      <w:tabs>
        <w:tab w:val="clear" w:pos="1134"/>
        <w:tab w:val="clear" w:pos="1440"/>
        <w:tab w:val="left" w:pos="1584"/>
      </w:tabs>
      <w:ind w:left="1584" w:hanging="1584"/>
    </w:pPr>
  </w:style>
  <w:style w:type="paragraph" w:customStyle="1" w:styleId="AppendixHeading8">
    <w:name w:val="Appendix Heading 8"/>
    <w:basedOn w:val="AppendixHeading7"/>
    <w:next w:val="Corpotesto"/>
    <w:rsid w:val="000D287A"/>
    <w:pPr>
      <w:numPr>
        <w:ilvl w:val="7"/>
      </w:numPr>
      <w:tabs>
        <w:tab w:val="clear" w:pos="1134"/>
        <w:tab w:val="clear" w:pos="1584"/>
        <w:tab w:val="left" w:pos="1728"/>
      </w:tabs>
      <w:ind w:left="1728" w:hanging="1728"/>
    </w:pPr>
  </w:style>
  <w:style w:type="paragraph" w:customStyle="1" w:styleId="AppendixHeading9">
    <w:name w:val="Appendix Heading 9"/>
    <w:basedOn w:val="AppendixHeading8"/>
    <w:next w:val="Corpotesto"/>
    <w:rsid w:val="000D287A"/>
    <w:pPr>
      <w:numPr>
        <w:ilvl w:val="8"/>
      </w:numPr>
      <w:tabs>
        <w:tab w:val="clear" w:pos="1134"/>
        <w:tab w:val="clear" w:pos="1728"/>
        <w:tab w:val="left" w:pos="1872"/>
      </w:tabs>
      <w:ind w:left="1872" w:hanging="1872"/>
    </w:pPr>
    <w:rPr>
      <w:b w:val="0"/>
    </w:rPr>
  </w:style>
  <w:style w:type="paragraph" w:customStyle="1" w:styleId="titolotabelle">
    <w:name w:val="titolo tabelle"/>
    <w:basedOn w:val="Normale"/>
    <w:link w:val="titolotabelleCarattere"/>
    <w:qFormat/>
    <w:rsid w:val="000D287A"/>
    <w:pPr>
      <w:spacing w:after="0" w:line="240" w:lineRule="auto"/>
      <w:jc w:val="center"/>
    </w:pPr>
    <w:rPr>
      <w:rFonts w:eastAsia="Calibri"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pPr>
      <w:spacing w:after="0" w:line="240" w:lineRule="auto"/>
    </w:pPr>
    <w:rPr>
      <w:rFonts w:eastAsia="Calibri"/>
      <w:sz w:val="24"/>
    </w:rPr>
  </w:style>
  <w:style w:type="paragraph" w:customStyle="1" w:styleId="Corpsdetexte1">
    <w:name w:val="Corps de texte1"/>
    <w:basedOn w:val="Normale"/>
    <w:link w:val="BodytextCarattere"/>
    <w:qFormat/>
    <w:rsid w:val="000D287A"/>
    <w:pPr>
      <w:spacing w:after="0" w:line="240" w:lineRule="auto"/>
    </w:pPr>
    <w:rPr>
      <w:rFonts w:eastAsia="Calibri"/>
      <w:sz w:val="24"/>
    </w:rPr>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pPr>
      <w:tabs>
        <w:tab w:val="num" w:pos="1134"/>
      </w:tabs>
      <w:ind w:left="1134" w:hanging="1134"/>
    </w:pPr>
    <w:rPr>
      <w:lang w:val="en-GB"/>
    </w:rPr>
  </w:style>
  <w:style w:type="paragraph" w:customStyle="1" w:styleId="Stile4">
    <w:name w:val="Stile4"/>
    <w:basedOn w:val="AppendixHeading4"/>
    <w:qFormat/>
    <w:rsid w:val="000D287A"/>
    <w:pPr>
      <w:tabs>
        <w:tab w:val="clear" w:pos="1152"/>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bbrlist">
    <w:name w:val="DefAbbrlist"/>
    <w:basedOn w:val="Normale"/>
    <w:rsid w:val="00F37208"/>
    <w:pPr>
      <w:tabs>
        <w:tab w:val="left" w:pos="1701"/>
        <w:tab w:val="left" w:pos="2268"/>
      </w:tabs>
      <w:spacing w:before="60" w:after="60" w:line="240" w:lineRule="auto"/>
      <w:ind w:left="992"/>
      <w:jc w:val="left"/>
    </w:pPr>
    <w:rPr>
      <w:rFonts w:ascii="Times New Roman" w:eastAsia="SimSu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GBMS Document" ma:contentTypeID="0x01010023C85DB988C3CD4D879EA0B18439B41B000270C07B31C3AA42B92C632CD994D55B" ma:contentTypeVersion="17" ma:contentTypeDescription="" ma:contentTypeScope="" ma:versionID="794eddad0f77a94603c085bcb6b35db6">
  <xsd:schema xmlns:xsd="http://www.w3.org/2001/XMLSchema" xmlns:xs="http://www.w3.org/2001/XMLSchema" xmlns:p="http://schemas.microsoft.com/office/2006/metadata/properties" xmlns:ns2="51184cf9-064c-487c-a762-5e2de39b2f3f" xmlns:ns3="ae28ae41-82e8-47af-9bed-6875ecf829d8" targetNamespace="http://schemas.microsoft.com/office/2006/metadata/properties" ma:root="true" ma:fieldsID="caf6b245d0aff1bde07770e9706b4de6" ns2:_="" ns3:_="">
    <xsd:import namespace="51184cf9-064c-487c-a762-5e2de39b2f3f"/>
    <xsd:import namespace="ae28ae41-82e8-47af-9bed-6875ecf829d8"/>
    <xsd:element name="properties">
      <xsd:complexType>
        <xsd:sequence>
          <xsd:element name="documentManagement">
            <xsd:complexType>
              <xsd:all>
                <xsd:element ref="ns2:Doc_Type"/>
                <xsd:element ref="ns2:Process"/>
                <xsd:element ref="ns2:Section" minOccurs="0"/>
                <xsd:element ref="ns2:Country" minOccurs="0"/>
                <xsd:element ref="ns2:Lang" minOccurs="0"/>
                <xsd:element ref="ns2:Rev" minOccurs="0"/>
                <xsd:element ref="ns2:Date1" minOccurs="0"/>
                <xsd:element ref="ns2:Page" minOccurs="0"/>
                <xsd:element ref="ns2:Check_x0020_List" minOccurs="0"/>
                <xsd:element ref="ns3:MediaServiceMetadata" minOccurs="0"/>
                <xsd:element ref="ns3:MediaServiceFastMetadata" minOccurs="0"/>
                <xsd:element ref="ns3:MediaServiceObjectDetectorVersions" minOccurs="0"/>
                <xsd:element ref="ns3:MediaServiceSearchProperties" minOccurs="0"/>
                <xsd:element ref="ns3:Line_x0020_of_x0020_Business" minOccurs="0"/>
                <xsd:element ref="ns3:Applicable_x0020_to_x0020_GTS_x0020_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4cf9-064c-487c-a762-5e2de39b2f3f" elementFormDefault="qualified">
    <xsd:import namespace="http://schemas.microsoft.com/office/2006/documentManagement/types"/>
    <xsd:import namespace="http://schemas.microsoft.com/office/infopath/2007/PartnerControls"/>
    <xsd:element name="Doc_Type" ma:index="2" ma:displayName="Doc_Type" ma:format="Dropdown" ma:internalName="Doc_Type">
      <xsd:simpleType>
        <xsd:restriction base="dms:Choice">
          <xsd:enumeration value="00 G-TRN Transition Rules"/>
          <xsd:enumeration value="01 G-MNL Manuals"/>
          <xsd:enumeration value="01 G-MSY Manuals"/>
          <xsd:enumeration value="01 L-MSY Manuals"/>
          <xsd:enumeration value="01 G-POL Manuals"/>
          <xsd:enumeration value="01 L-POL Manuals"/>
          <xsd:enumeration value="02 G-KPI Key Performance Indicator"/>
          <xsd:enumeration value="03 G-ORA Organizational Announcement"/>
          <xsd:enumeration value="04 G-ORI Organizational Information"/>
          <xsd:enumeration value="05 G-R&amp;M Roles &amp; Mandates"/>
          <xsd:enumeration value="06 G-GJM Global Job Model"/>
          <xsd:enumeration value="07 G-PRD Process Description"/>
          <xsd:enumeration value="08 G-PRC Procedure"/>
          <xsd:enumeration value="09 G-INS Instruction"/>
          <xsd:enumeration value="10 G-TMP Template"/>
          <xsd:enumeration value="11 G-FOR FORM"/>
          <xsd:enumeration value="12 G-IND Informative documentation"/>
          <xsd:enumeration value="12 L-IND Informative documentation"/>
          <xsd:enumeration value="13 G-EAR Enterprise Architecture"/>
          <xsd:enumeration value="14 G-ESL Enterprise Solution"/>
        </xsd:restriction>
      </xsd:simpleType>
    </xsd:element>
    <xsd:element name="Process" ma:index="3" ma:displayName="Process" ma:default="N/A" ma:format="Dropdown" ma:internalName="Process" ma:readOnly="false">
      <xsd:simpleType>
        <xsd:restriction base="dms:Choice">
          <xsd:enumeration value="N/A"/>
          <xsd:enumeration value="Bidding"/>
          <xsd:enumeration value="Business Continuity"/>
          <xsd:enumeration value="Crisis Management and Business Continuity"/>
          <xsd:enumeration value="CSR &amp; Sustainability"/>
          <xsd:enumeration value="Customer Satisfaction"/>
          <xsd:enumeration value="Digital &amp; Innovation"/>
          <xsd:enumeration value="Enterprise Risk Management"/>
          <xsd:enumeration value="External Communications &amp; Marketing"/>
          <xsd:enumeration value="Facility"/>
          <xsd:enumeration value="Finance"/>
          <xsd:enumeration value="Financial Planning &amp; Control"/>
          <xsd:enumeration value="GBMS Process Improvement"/>
          <xsd:enumeration value="HSE"/>
          <xsd:enumeration value="Human Resources"/>
          <xsd:enumeration value="Information Technology"/>
          <xsd:enumeration value="Internal Audit &amp; J-SOX"/>
          <xsd:enumeration value="Legal &amp; Compliance"/>
          <xsd:enumeration value="Performance &amp; Project Controlling"/>
          <xsd:enumeration value="Portfolio Management"/>
          <xsd:enumeration value="Procurement"/>
          <xsd:enumeration value="Project Management"/>
          <xsd:enumeration value="Project Quality Assurance"/>
          <xsd:enumeration value="Project Risk Management"/>
          <xsd:enumeration value="Quality Improvement"/>
          <xsd:enumeration value="Sales"/>
          <xsd:enumeration value="Strategy"/>
          <xsd:enumeration value="System Management"/>
          <xsd:enumeration value="RS Configuration Management"/>
          <xsd:enumeration value="RS Design &amp; Development"/>
          <xsd:enumeration value="RS Homologation"/>
          <xsd:enumeration value="RS Industrialization"/>
          <xsd:enumeration value="RS Innovation &amp; Product Portfolio"/>
          <xsd:enumeration value="RS Manufacturing"/>
          <xsd:enumeration value="RS Operation Integrated Planning"/>
          <xsd:enumeration value="RS Project Validation"/>
          <xsd:enumeration value="RS Quality Control"/>
          <xsd:enumeration value="RS RAMS"/>
          <xsd:enumeration value="RS Requirements Management"/>
          <xsd:enumeration value="RS Routine Test &amp; Commissioning"/>
          <xsd:enumeration value="RS Service &amp; Maintenance (IT, Spain, US)"/>
          <xsd:enumeration value="RS Service &amp; Maintenance (UK)"/>
          <xsd:enumeration value="RS Supply Chain Management"/>
          <xsd:enumeration value="S&amp;T Asset Operation"/>
          <xsd:enumeration value="S&amp;T Commissioning"/>
          <xsd:enumeration value="S&amp;T Configuration Management"/>
          <xsd:enumeration value="S&amp;T Construction"/>
          <xsd:enumeration value="S&amp;T Cyber Security"/>
          <xsd:enumeration value="S&amp;T Industrialization"/>
          <xsd:enumeration value="S&amp;T Innovation"/>
          <xsd:enumeration value="S&amp;T Knowledge Management"/>
          <xsd:enumeration value="S&amp;T Manufacturing"/>
          <xsd:enumeration value="S&amp;T Product Development"/>
          <xsd:enumeration value="S&amp;T Product Portfolio"/>
          <xsd:enumeration value="S&amp;T Portfolio Management"/>
          <xsd:enumeration value="S&amp;T RAMS"/>
          <xsd:enumeration value="S&amp;T Requirements &amp; Interface Management"/>
          <xsd:enumeration value="S&amp;T Service &amp; Maintenance"/>
          <xsd:enumeration value="S&amp;T Supply Chain Management"/>
          <xsd:enumeration value="S&amp;T System Design"/>
          <xsd:enumeration value="S&amp;T Verification &amp; Validation"/>
        </xsd:restriction>
      </xsd:simpleType>
    </xsd:element>
    <xsd:element name="Section" ma:index="4" nillable="true" ma:displayName="Section" ma:default="N/A" ma:description="Used to determine if a sub-category applies to this document." ma:format="Dropdown" ma:internalName="Section">
      <xsd:simpleType>
        <xsd:restriction base="dms:Choice">
          <xsd:enumeration value="N/A"/>
          <xsd:enumeration value="GBMS Architecture"/>
          <xsd:enumeration value="RSBU Compliance"/>
          <xsd:enumeration value="RSBU Governance"/>
          <xsd:enumeration value="RSBU Policies"/>
          <xsd:enumeration value="RSBU Policies, Objectives, and Management Systems"/>
          <xsd:enumeration value="Other Manuals"/>
          <xsd:enumeration value="Global Job Mapping"/>
          <xsd:enumeration value="Enterprise Architecture"/>
          <xsd:enumeration value="Group CEO"/>
          <xsd:enumeration value="Group Internal Audit"/>
          <xsd:enumeration value="Business Transformation and Optimization"/>
          <xsd:enumeration value="Group CFO"/>
          <xsd:enumeration value="Group CEO Office"/>
          <xsd:enumeration value="Investment"/>
          <xsd:enumeration value="General Counsel &amp; Compliance"/>
          <xsd:enumeration value="Operational HR"/>
          <xsd:enumeration value="Group Procurement"/>
          <xsd:enumeration value="Group SHEQ"/>
          <xsd:enumeration value="Sales &amp; Projects"/>
          <xsd:enumeration value="Operations Rolling Stock"/>
          <xsd:enumeration value="Operation, Service &amp; Maintenance"/>
          <xsd:enumeration value="Deputy Group CEO and Head of Japan Business"/>
          <xsd:enumeration value="CIO"/>
          <xsd:enumeration value="Thales Integration"/>
          <xsd:enumeration value="COO"/>
          <xsd:enumeration value="Support Functions"/>
          <xsd:enumeration value="Support Functions Japan"/>
          <xsd:enumeration value="Digital &amp; Lumada Solutions"/>
          <xsd:enumeration value="Sales &amp; Projects (Asia &amp; Japan Initiatives)"/>
          <xsd:enumeration value="LoB Vehicles"/>
          <xsd:enumeration value="LoB Vehicles Japan"/>
          <xsd:enumeration value="LoB Rail Control"/>
          <xsd:enumeration value="LoB Rail Control &amp; Digital Japan"/>
          <xsd:enumeration value="Group PMO"/>
          <xsd:enumeration value="Financial Manuals"/>
          <xsd:enumeration value="External Communications &amp; Marketing"/>
          <xsd:enumeration value="Group Business Growth &amp; Management"/>
          <xsd:enumeration value="CPO"/>
          <xsd:enumeration value="Public and Government Affairs"/>
          <xsd:enumeration value="Key Account Management"/>
          <xsd:enumeration value="Human Resources"/>
          <xsd:enumeration value="Markets"/>
          <xsd:enumeration value="Finance"/>
          <xsd:enumeration value="SHEQ"/>
          <xsd:enumeration value="Hitachi Rail Corporate Affairs"/>
          <xsd:enumeration value="Information Technology"/>
          <xsd:enumeration value="Legal &amp; Compliance"/>
          <xsd:enumeration value="Vehicles"/>
          <xsd:enumeration value="Rail Control"/>
        </xsd:restriction>
      </xsd:simpleType>
    </xsd:element>
    <xsd:element name="Country" ma:index="5" nillable="true" ma:displayName="Applicable Country" ma:default="ALL" ma:internalName="Country" ma:readOnly="false" ma:requiredMultiChoice="true">
      <xsd:complexType>
        <xsd:complexContent>
          <xsd:extension base="dms:MultiChoice">
            <xsd:sequence>
              <xsd:element name="Value" maxOccurs="unbounded" minOccurs="0" nillable="true">
                <xsd:simpleType>
                  <xsd:restriction base="dms:Choice">
                    <xsd:enumeration value="ALL"/>
                    <xsd:enumeration value="Australia"/>
                    <xsd:enumeration value="China"/>
                    <xsd:enumeration value="Denmark"/>
                    <xsd:enumeration value="France"/>
                    <xsd:enumeration value="Germany"/>
                    <xsd:enumeration value="Greece"/>
                    <xsd:enumeration value="India"/>
                    <xsd:enumeration value="Italy"/>
                    <xsd:enumeration value="Japan"/>
                    <xsd:enumeration value="KSA"/>
                    <xsd:enumeration value="Malaysia"/>
                    <xsd:enumeration value="Peru"/>
                    <xsd:enumeration value="Philippines"/>
                    <xsd:enumeration value="Spain"/>
                    <xsd:enumeration value="Sweden"/>
                    <xsd:enumeration value="Taiwan"/>
                    <xsd:enumeration value="Turkey"/>
                    <xsd:enumeration value="UAE"/>
                    <xsd:enumeration value="UK"/>
                    <xsd:enumeration value="US"/>
                  </xsd:restriction>
                </xsd:simpleType>
              </xsd:element>
            </xsd:sequence>
          </xsd:extension>
        </xsd:complexContent>
      </xsd:complexType>
    </xsd:element>
    <xsd:element name="Lang" ma:index="6" nillable="true" ma:displayName="Applicable Language" ma:default="EN – English" ma:internalName="Lang" ma:readOnly="false" ma:requiredMultiChoice="true">
      <xsd:complexType>
        <xsd:complexContent>
          <xsd:extension base="dms:MultiChoice">
            <xsd:sequence>
              <xsd:element name="Value" maxOccurs="unbounded" minOccurs="0" nillable="true">
                <xsd:simpleType>
                  <xsd:restriction base="dms:Choice">
                    <xsd:enumeration value="ALL"/>
                    <xsd:enumeration value="AR - Arabic"/>
                    <xsd:enumeration value="CN - Chinese"/>
                    <xsd:enumeration value="DE - German"/>
                    <xsd:enumeration value="EN – English"/>
                    <xsd:enumeration value="ES - Spanish"/>
                    <xsd:enumeration value="FR - French"/>
                    <xsd:enumeration value="IT - Italian"/>
                    <xsd:enumeration value="JA - Japanese"/>
                    <xsd:enumeration value="SV - Swedish"/>
                  </xsd:restriction>
                </xsd:simpleType>
              </xsd:element>
            </xsd:sequence>
          </xsd:extension>
        </xsd:complexContent>
      </xsd:complexType>
    </xsd:element>
    <xsd:element name="Rev" ma:index="7" nillable="true" ma:displayName="Rev" ma:default="00" ma:internalName="Rev" ma:readOnly="false">
      <xsd:simpleType>
        <xsd:restriction base="dms:Text">
          <xsd:maxLength value="255"/>
        </xsd:restriction>
      </xsd:simpleType>
    </xsd:element>
    <xsd:element name="Date1" ma:index="8" nillable="true" ma:displayName="Date" ma:default="[today]" ma:format="DateOnly" ma:internalName="Date1" ma:readOnly="false">
      <xsd:simpleType>
        <xsd:restriction base="dms:DateTime"/>
      </xsd:simpleType>
    </xsd:element>
    <xsd:element name="Page" ma:index="9" nillable="true" ma:displayName="Page" ma:format="Dropdown" ma:internalName="Page" ma:readOnly="false">
      <xsd:simpleType>
        <xsd:restriction base="dms:Choice">
          <xsd:enumeration value="N/A"/>
        </xsd:restriction>
      </xsd:simpleType>
    </xsd:element>
    <xsd:element name="Check_x0020_List" ma:index="10" nillable="true" ma:displayName="Check List" ma:default="0" ma:internalName="Check_x0020_List"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e28ae41-82e8-47af-9bed-6875ecf829d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description="" ma:hidden="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ine_x0020_of_x0020_Business" ma:index="21" nillable="true" ma:displayName="Line of Business" ma:default="All" ma:format="Dropdown" ma:internalName="Line_x0020_of_x0020_Business">
      <xsd:simpleType>
        <xsd:restriction base="dms:Choice">
          <xsd:enumeration value="All"/>
          <xsd:enumeration value="Signalling &amp; Rail Solutions"/>
          <xsd:enumeration value="Vehicles"/>
        </xsd:restriction>
      </xsd:simpleType>
    </xsd:element>
    <xsd:element name="Applicable_x0020_to_x0020_GTS_x0020_MS" ma:index="22" nillable="true" ma:displayName="Applicable to GTS MS" ma:default="no" ma:format="Dropdown" ma:internalName="Applicable_x0020_to_x0020_GTS_x0020_MS">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Country xmlns="51184cf9-064c-487c-a762-5e2de39b2f3f">
      <Value>ALL</Value>
    </Country>
    <Date1 xmlns="51184cf9-064c-487c-a762-5e2de39b2f3f">2025-04-29T08:56:03+00:00</Date1>
    <Lang xmlns="51184cf9-064c-487c-a762-5e2de39b2f3f">
      <Value>EN – English</Value>
    </Lang>
    <Process xmlns="51184cf9-064c-487c-a762-5e2de39b2f3f">S&amp;T Configuration Management</Process>
    <Rev xmlns="51184cf9-064c-487c-a762-5e2de39b2f3f">01</Rev>
    <Check_x0020_List xmlns="51184cf9-064c-487c-a762-5e2de39b2f3f">false</Check_x0020_List>
    <Section xmlns="51184cf9-064c-487c-a762-5e2de39b2f3f">N/A</Section>
    <Page xmlns="51184cf9-064c-487c-a762-5e2de39b2f3f" xsi:nil="true"/>
    <Doc_Type xmlns="51184cf9-064c-487c-a762-5e2de39b2f3f">10 G-TMP Template</Doc_Type>
    <Line_x0020_of_x0020_Business xmlns="ae28ae41-82e8-47af-9bed-6875ecf829d8">Signalling &amp; Rail Solutions</Line_x0020_of_x0020_Business>
    <Applicable_x0020_to_x0020_GTS_x0020_MS xmlns="ae28ae41-82e8-47af-9bed-6875ecf829d8">no</Applicable_x0020_to_x0020_GTS_x0020_MS>
  </documentManagement>
</p:properties>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E322BD18-38BC-45EB-A608-8641AE822989}">
  <ds:schemaRefs>
    <ds:schemaRef ds:uri="http://schemas.openxmlformats.org/officeDocument/2006/bibliography"/>
  </ds:schemaRefs>
</ds:datastoreItem>
</file>

<file path=customXml/itemProps3.xml><?xml version="1.0" encoding="utf-8"?>
<ds:datastoreItem xmlns:ds="http://schemas.openxmlformats.org/officeDocument/2006/customXml" ds:itemID="{F6CE46EC-EE34-43AB-88DA-CB7276AA5070}"/>
</file>

<file path=customXml/itemProps4.xml><?xml version="1.0" encoding="utf-8"?>
<ds:datastoreItem xmlns:ds="http://schemas.openxmlformats.org/officeDocument/2006/customXml" ds:itemID="{41FB9B0B-437D-4306-9829-5ECB440F1B0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Point Detector PRD</Template>
  <TotalTime>0</TotalTime>
  <Pages>22</Pages>
  <Words>3093</Words>
  <Characters>17633</Characters>
  <Application>Microsoft Office Word</Application>
  <DocSecurity>0</DocSecurity>
  <Lines>146</Lines>
  <Paragraphs>41</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Version Description Document (VDD)</vt:lpstr>
      <vt:lpstr>Version Description Document (VDD)</vt:lpstr>
    </vt:vector>
  </TitlesOfParts>
  <LinksUpToDate>false</LinksUpToDate>
  <CharactersWithSpaces>20685</CharactersWithSpaces>
  <SharedDoc>false</SharedDoc>
  <HLinks>
    <vt:vector size="72" baseType="variant">
      <vt:variant>
        <vt:i4>1114171</vt:i4>
      </vt:variant>
      <vt:variant>
        <vt:i4>68</vt:i4>
      </vt:variant>
      <vt:variant>
        <vt:i4>0</vt:i4>
      </vt:variant>
      <vt:variant>
        <vt:i4>5</vt:i4>
      </vt:variant>
      <vt:variant>
        <vt:lpwstr/>
      </vt:variant>
      <vt:variant>
        <vt:lpwstr>_Toc290906906</vt:lpwstr>
      </vt:variant>
      <vt:variant>
        <vt:i4>1114171</vt:i4>
      </vt:variant>
      <vt:variant>
        <vt:i4>62</vt:i4>
      </vt:variant>
      <vt:variant>
        <vt:i4>0</vt:i4>
      </vt:variant>
      <vt:variant>
        <vt:i4>5</vt:i4>
      </vt:variant>
      <vt:variant>
        <vt:lpwstr/>
      </vt:variant>
      <vt:variant>
        <vt:lpwstr>_Toc290906905</vt:lpwstr>
      </vt:variant>
      <vt:variant>
        <vt:i4>1114171</vt:i4>
      </vt:variant>
      <vt:variant>
        <vt:i4>56</vt:i4>
      </vt:variant>
      <vt:variant>
        <vt:i4>0</vt:i4>
      </vt:variant>
      <vt:variant>
        <vt:i4>5</vt:i4>
      </vt:variant>
      <vt:variant>
        <vt:lpwstr/>
      </vt:variant>
      <vt:variant>
        <vt:lpwstr>_Toc290906904</vt:lpwstr>
      </vt:variant>
      <vt:variant>
        <vt:i4>1114171</vt:i4>
      </vt:variant>
      <vt:variant>
        <vt:i4>50</vt:i4>
      </vt:variant>
      <vt:variant>
        <vt:i4>0</vt:i4>
      </vt:variant>
      <vt:variant>
        <vt:i4>5</vt:i4>
      </vt:variant>
      <vt:variant>
        <vt:lpwstr/>
      </vt:variant>
      <vt:variant>
        <vt:lpwstr>_Toc290906903</vt:lpwstr>
      </vt:variant>
      <vt:variant>
        <vt:i4>1114171</vt:i4>
      </vt:variant>
      <vt:variant>
        <vt:i4>44</vt:i4>
      </vt:variant>
      <vt:variant>
        <vt:i4>0</vt:i4>
      </vt:variant>
      <vt:variant>
        <vt:i4>5</vt:i4>
      </vt:variant>
      <vt:variant>
        <vt:lpwstr/>
      </vt:variant>
      <vt:variant>
        <vt:lpwstr>_Toc290906902</vt:lpwstr>
      </vt:variant>
      <vt:variant>
        <vt:i4>1114171</vt:i4>
      </vt:variant>
      <vt:variant>
        <vt:i4>38</vt:i4>
      </vt:variant>
      <vt:variant>
        <vt:i4>0</vt:i4>
      </vt:variant>
      <vt:variant>
        <vt:i4>5</vt:i4>
      </vt:variant>
      <vt:variant>
        <vt:lpwstr/>
      </vt:variant>
      <vt:variant>
        <vt:lpwstr>_Toc290906901</vt:lpwstr>
      </vt:variant>
      <vt:variant>
        <vt:i4>1114171</vt:i4>
      </vt:variant>
      <vt:variant>
        <vt:i4>32</vt:i4>
      </vt:variant>
      <vt:variant>
        <vt:i4>0</vt:i4>
      </vt:variant>
      <vt:variant>
        <vt:i4>5</vt:i4>
      </vt:variant>
      <vt:variant>
        <vt:lpwstr/>
      </vt:variant>
      <vt:variant>
        <vt:lpwstr>_Toc290906900</vt:lpwstr>
      </vt:variant>
      <vt:variant>
        <vt:i4>1572922</vt:i4>
      </vt:variant>
      <vt:variant>
        <vt:i4>26</vt:i4>
      </vt:variant>
      <vt:variant>
        <vt:i4>0</vt:i4>
      </vt:variant>
      <vt:variant>
        <vt:i4>5</vt:i4>
      </vt:variant>
      <vt:variant>
        <vt:lpwstr/>
      </vt:variant>
      <vt:variant>
        <vt:lpwstr>_Toc290906899</vt:lpwstr>
      </vt:variant>
      <vt:variant>
        <vt:i4>1572922</vt:i4>
      </vt:variant>
      <vt:variant>
        <vt:i4>20</vt:i4>
      </vt:variant>
      <vt:variant>
        <vt:i4>0</vt:i4>
      </vt:variant>
      <vt:variant>
        <vt:i4>5</vt:i4>
      </vt:variant>
      <vt:variant>
        <vt:lpwstr/>
      </vt:variant>
      <vt:variant>
        <vt:lpwstr>_Toc290906898</vt:lpwstr>
      </vt:variant>
      <vt:variant>
        <vt:i4>1572922</vt:i4>
      </vt:variant>
      <vt:variant>
        <vt:i4>14</vt:i4>
      </vt:variant>
      <vt:variant>
        <vt:i4>0</vt:i4>
      </vt:variant>
      <vt:variant>
        <vt:i4>5</vt:i4>
      </vt:variant>
      <vt:variant>
        <vt:lpwstr/>
      </vt:variant>
      <vt:variant>
        <vt:lpwstr>_Toc290906897</vt:lpwstr>
      </vt:variant>
      <vt:variant>
        <vt:i4>1572922</vt:i4>
      </vt:variant>
      <vt:variant>
        <vt:i4>8</vt:i4>
      </vt:variant>
      <vt:variant>
        <vt:i4>0</vt:i4>
      </vt:variant>
      <vt:variant>
        <vt:i4>5</vt:i4>
      </vt:variant>
      <vt:variant>
        <vt:lpwstr/>
      </vt:variant>
      <vt:variant>
        <vt:lpwstr>_Toc290906896</vt:lpwstr>
      </vt:variant>
      <vt:variant>
        <vt:i4>1572922</vt:i4>
      </vt:variant>
      <vt:variant>
        <vt:i4>2</vt:i4>
      </vt:variant>
      <vt:variant>
        <vt:i4>0</vt:i4>
      </vt:variant>
      <vt:variant>
        <vt:i4>5</vt:i4>
      </vt:variant>
      <vt:variant>
        <vt:lpwstr/>
      </vt:variant>
      <vt:variant>
        <vt:lpwstr>_Toc290906895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 (VDD)</dc:title>
  <dc:subject>G-TMP S0203 rev.01</dc:subject>
  <dc:creator/>
  <cp:lastModifiedBy/>
  <cp:revision>1</cp:revision>
  <cp:lastPrinted>2010-04-16T06:28:00Z</cp:lastPrinted>
  <dcterms:created xsi:type="dcterms:W3CDTF">2022-04-13T09:08:00Z</dcterms:created>
  <dcterms:modified xsi:type="dcterms:W3CDTF">2025-04-28T15:13:00Z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BS_CODE">
    <vt:lpwstr>&lt;PBS&gt;</vt:lpwstr>
  </property>
  <property fmtid="{D5CDD505-2E9C-101B-9397-08002B2CF9AE}" pid="3" name="ABS_CODE">
    <vt:lpwstr>&lt;ABS&gt;</vt:lpwstr>
  </property>
  <property fmtid="{D5CDD505-2E9C-101B-9397-08002B2CF9AE}" pid="4" name="AREA_CODE">
    <vt:lpwstr>&lt;Area&gt;</vt:lpwstr>
  </property>
  <property fmtid="{D5CDD505-2E9C-101B-9397-08002B2CF9AE}" pid="5" name="PHASE_CODE">
    <vt:lpwstr>&lt;Phase&gt;</vt:lpwstr>
  </property>
  <property fmtid="{D5CDD505-2E9C-101B-9397-08002B2CF9AE}" pid="6" name="TYPE_CODE">
    <vt:lpwstr>&lt;Type&gt;</vt:lpwstr>
  </property>
  <property fmtid="{D5CDD505-2E9C-101B-9397-08002B2CF9AE}" pid="7" name="PROJECT_NAME">
    <vt:lpwstr>&lt;Project Name&gt;</vt:lpwstr>
  </property>
  <property fmtid="{D5CDD505-2E9C-101B-9397-08002B2CF9AE}" pid="8" name="PROJECT_DOCUMENT_TITLE">
    <vt:lpwstr>Version Description Document (VDD)</vt:lpwstr>
  </property>
  <property fmtid="{D5CDD505-2E9C-101B-9397-08002B2CF9AE}" pid="9" name="DOCUMENT_CODE">
    <vt:lpwstr>&lt;Document Code&gt;</vt:lpwstr>
  </property>
  <property fmtid="{D5CDD505-2E9C-101B-9397-08002B2CF9AE}" pid="10" name="DOCUMENT_REVISION">
    <vt:lpwstr>&lt;Rev.&gt;</vt:lpwstr>
  </property>
  <property fmtid="{D5CDD505-2E9C-101B-9397-08002B2CF9AE}" pid="11" name="DOCUMENT_EXTERNAL_CODE">
    <vt:lpwstr>&lt;External Code&gt;</vt:lpwstr>
  </property>
  <property fmtid="{D5CDD505-2E9C-101B-9397-08002B2CF9AE}" pid="12" name="DOCUMENT_EXTERNAL_REVISION">
    <vt:lpwstr>&lt;Ext. Rev.&gt;</vt:lpwstr>
  </property>
  <property fmtid="{D5CDD505-2E9C-101B-9397-08002B2CF9AE}" pid="13" name="ISSUE_DATE">
    <vt:lpwstr>&lt;Issue Date&gt;</vt:lpwstr>
  </property>
  <property fmtid="{D5CDD505-2E9C-101B-9397-08002B2CF9AE}" pid="14" name="AUTHOR">
    <vt:lpwstr>&lt;Author&gt;</vt:lpwstr>
  </property>
  <property fmtid="{D5CDD505-2E9C-101B-9397-08002B2CF9AE}" pid="15" name="AUTHORISER">
    <vt:lpwstr>&lt;AuthorIser&gt;</vt:lpwstr>
  </property>
  <property fmtid="{D5CDD505-2E9C-101B-9397-08002B2CF9AE}" pid="16" name="APPROVER">
    <vt:lpwstr>&lt;Approver&gt;</vt:lpwstr>
  </property>
  <property fmtid="{D5CDD505-2E9C-101B-9397-08002B2CF9AE}" pid="17" name="VERIFIER">
    <vt:lpwstr>&lt;Verifier&gt;</vt:lpwstr>
  </property>
  <property fmtid="{D5CDD505-2E9C-101B-9397-08002B2CF9AE}" pid="18" name="AUTHOR_DESIGNATION">
    <vt:lpwstr>&lt;Author Designation&gt;</vt:lpwstr>
  </property>
  <property fmtid="{D5CDD505-2E9C-101B-9397-08002B2CF9AE}" pid="19" name="APPROVER_DESIGNATION">
    <vt:lpwstr>&lt;Approver Designation&gt;</vt:lpwstr>
  </property>
  <property fmtid="{D5CDD505-2E9C-101B-9397-08002B2CF9AE}" pid="20" name="AUTHORISER_DESIGNATION">
    <vt:lpwstr>&lt;Authoriser Designation&gt;</vt:lpwstr>
  </property>
  <property fmtid="{D5CDD505-2E9C-101B-9397-08002B2CF9AE}" pid="21" name="VEriFIEr_DESIGNATION">
    <vt:lpwstr>&lt;Verifier Designation&gt;</vt:lpwstr>
  </property>
  <property fmtid="{D5CDD505-2E9C-101B-9397-08002B2CF9AE}" pid="22" name="AUTHOR_OWNER">
    <vt:lpwstr>&lt;Author_Owner&gt;</vt:lpwstr>
  </property>
  <property fmtid="{D5CDD505-2E9C-101B-9397-08002B2CF9AE}" pid="23" name="SUPPLIER_AUTHOR">
    <vt:lpwstr>&lt;Supplier Author&gt;</vt:lpwstr>
  </property>
  <property fmtid="{D5CDD505-2E9C-101B-9397-08002B2CF9AE}" pid="24" name="SUPPLIER_VERIFIER">
    <vt:lpwstr>&lt;Supplier Verifier&gt;</vt:lpwstr>
  </property>
  <property fmtid="{D5CDD505-2E9C-101B-9397-08002B2CF9AE}" pid="25" name="SUPPLIER_APPROVER">
    <vt:lpwstr>&lt;Supplier Approver&gt;</vt:lpwstr>
  </property>
  <property fmtid="{D5CDD505-2E9C-101B-9397-08002B2CF9AE}" pid="26" name="SUPPLIER_AUTHOR_DESIGNATION">
    <vt:lpwstr>&lt;Supplier Author Designation&gt;</vt:lpwstr>
  </property>
  <property fmtid="{D5CDD505-2E9C-101B-9397-08002B2CF9AE}" pid="27" name="SUPPLIER_VERIFIER_DESIGNATION">
    <vt:lpwstr>&lt;Supplier_Verifier_Designation&gt;</vt:lpwstr>
  </property>
  <property fmtid="{D5CDD505-2E9C-101B-9397-08002B2CF9AE}" pid="28" name="SUPPLIER_APPROVER_DESIGNATION">
    <vt:lpwstr>&lt;Supplier Approver Designation&gt;</vt:lpwstr>
  </property>
  <property fmtid="{D5CDD505-2E9C-101B-9397-08002B2CF9AE}" pid="29" name="SUPPLIER_NAME">
    <vt:lpwstr>&lt;Supplier Name&gt;</vt:lpwstr>
  </property>
  <property fmtid="{D5CDD505-2E9C-101B-9397-08002B2CF9AE}" pid="30" name="SUPPLIER_ISSUE_DATE">
    <vt:lpwstr>&lt;Supplier_Issue_Date&gt;</vt:lpwstr>
  </property>
  <property fmtid="{D5CDD505-2E9C-101B-9397-08002B2CF9AE}" pid="31" name="COMPANY_NAME">
    <vt:lpwstr>&lt;Company Name&gt;</vt:lpwstr>
  </property>
  <property fmtid="{D5CDD505-2E9C-101B-9397-08002B2CF9AE}" pid="32" name="ContentTypeId">
    <vt:lpwstr>0x01010023C85DB988C3CD4D879EA0B18439B41B000270C07B31C3AA42B92C632CD994D55B</vt:lpwstr>
  </property>
  <property fmtid="{D5CDD505-2E9C-101B-9397-08002B2CF9AE}" pid="33" name="IntegratedwithGTS">
    <vt:bool>false</vt:bool>
  </property>
  <property fmtid="{D5CDD505-2E9C-101B-9397-08002B2CF9AE}" pid="35" name="docLang">
    <vt:lpwstr>en</vt:lpwstr>
  </property>
</Properties>
</file>